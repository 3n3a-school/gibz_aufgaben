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012B5" w14:textId="77777777" w:rsidR="005D72D6" w:rsidRPr="003738D7" w:rsidRDefault="005D72D6" w:rsidP="00EC02BA">
      <w:pPr>
        <w:rPr>
          <w:lang w:val="de-CH"/>
        </w:rPr>
      </w:pPr>
    </w:p>
    <w:p w14:paraId="560012B6" w14:textId="77777777" w:rsidR="005D72D6" w:rsidRPr="003738D7" w:rsidRDefault="005D72D6" w:rsidP="00EC02BA">
      <w:pPr>
        <w:rPr>
          <w:lang w:val="de-CH"/>
        </w:rPr>
      </w:pPr>
    </w:p>
    <w:p w14:paraId="560012B7" w14:textId="77777777" w:rsidR="005D72D6" w:rsidRPr="003738D7" w:rsidRDefault="005D72D6" w:rsidP="00EC02BA">
      <w:pPr>
        <w:rPr>
          <w:lang w:val="de-CH"/>
        </w:rPr>
      </w:pPr>
    </w:p>
    <w:p w14:paraId="560012B8" w14:textId="77777777" w:rsidR="005D72D6" w:rsidRPr="003738D7" w:rsidRDefault="005D72D6" w:rsidP="00EC02BA">
      <w:pPr>
        <w:rPr>
          <w:lang w:val="de-CH"/>
        </w:rPr>
      </w:pPr>
    </w:p>
    <w:p w14:paraId="560012B9" w14:textId="77777777" w:rsidR="005D72D6" w:rsidRPr="003738D7" w:rsidRDefault="005D72D6" w:rsidP="00EC02BA">
      <w:pPr>
        <w:rPr>
          <w:lang w:val="de-CH"/>
        </w:rPr>
      </w:pPr>
    </w:p>
    <w:p w14:paraId="560012BA" w14:textId="77777777" w:rsidR="005D72D6" w:rsidRPr="003738D7" w:rsidRDefault="005D72D6" w:rsidP="00EC02BA">
      <w:pPr>
        <w:rPr>
          <w:lang w:val="de-CH"/>
        </w:rPr>
      </w:pPr>
    </w:p>
    <w:p w14:paraId="560012BB" w14:textId="77777777" w:rsidR="005D72D6" w:rsidRPr="003738D7" w:rsidRDefault="005D72D6" w:rsidP="00EC02BA">
      <w:pPr>
        <w:rPr>
          <w:lang w:val="de-CH"/>
        </w:rPr>
      </w:pPr>
    </w:p>
    <w:p w14:paraId="560012BC" w14:textId="77777777" w:rsidR="005D72D6" w:rsidRPr="003738D7" w:rsidRDefault="005D72D6" w:rsidP="00EC02BA">
      <w:pPr>
        <w:rPr>
          <w:lang w:val="de-CH"/>
        </w:rPr>
      </w:pPr>
    </w:p>
    <w:p w14:paraId="560012BD" w14:textId="77777777" w:rsidR="005D72D6" w:rsidRPr="003738D7" w:rsidRDefault="005D72D6" w:rsidP="00EC02BA">
      <w:pPr>
        <w:rPr>
          <w:lang w:val="de-CH"/>
        </w:rPr>
      </w:pPr>
    </w:p>
    <w:p w14:paraId="560012BE" w14:textId="77777777" w:rsidR="005D72D6" w:rsidRPr="003738D7" w:rsidRDefault="005D72D6" w:rsidP="00EC02BA">
      <w:pPr>
        <w:rPr>
          <w:lang w:val="de-CH"/>
        </w:rPr>
      </w:pPr>
    </w:p>
    <w:p w14:paraId="560012BF" w14:textId="77777777" w:rsidR="005D72D6" w:rsidRPr="003738D7" w:rsidRDefault="005D72D6" w:rsidP="00EC02BA">
      <w:pPr>
        <w:rPr>
          <w:lang w:val="de-CH"/>
        </w:rPr>
      </w:pPr>
    </w:p>
    <w:p w14:paraId="560012C0" w14:textId="77777777" w:rsidR="005D72D6" w:rsidRPr="003738D7" w:rsidRDefault="005D72D6" w:rsidP="00EC02BA">
      <w:pPr>
        <w:rPr>
          <w:lang w:val="de-CH"/>
        </w:rPr>
      </w:pPr>
    </w:p>
    <w:p w14:paraId="560012C1" w14:textId="77777777" w:rsidR="005D72D6" w:rsidRPr="003738D7" w:rsidRDefault="005D72D6" w:rsidP="00EC02BA">
      <w:pPr>
        <w:rPr>
          <w:lang w:val="de-CH"/>
        </w:rPr>
      </w:pPr>
    </w:p>
    <w:p w14:paraId="560012C2" w14:textId="77777777" w:rsidR="005D72D6" w:rsidRPr="003738D7" w:rsidRDefault="005D72D6" w:rsidP="00EC02BA">
      <w:pPr>
        <w:rPr>
          <w:lang w:val="de-CH"/>
        </w:rPr>
      </w:pPr>
    </w:p>
    <w:p w14:paraId="560012C3" w14:textId="77777777" w:rsidR="005D72D6" w:rsidRPr="003738D7" w:rsidRDefault="005D72D6" w:rsidP="00EC02BA">
      <w:pPr>
        <w:rPr>
          <w:lang w:val="de-CH"/>
        </w:rPr>
      </w:pPr>
    </w:p>
    <w:p w14:paraId="560012C4" w14:textId="77777777" w:rsidR="005D72D6" w:rsidRPr="003738D7" w:rsidRDefault="005D72D6" w:rsidP="00EC02BA">
      <w:pPr>
        <w:rPr>
          <w:lang w:val="de-CH"/>
        </w:rPr>
      </w:pPr>
    </w:p>
    <w:p w14:paraId="560012C5" w14:textId="77777777" w:rsidR="005D72D6" w:rsidRPr="003738D7" w:rsidRDefault="005D72D6" w:rsidP="00EC02BA">
      <w:pPr>
        <w:rPr>
          <w:lang w:val="de-CH"/>
        </w:rPr>
      </w:pPr>
    </w:p>
    <w:p w14:paraId="560012C6" w14:textId="77777777" w:rsidR="005D72D6" w:rsidRPr="003738D7" w:rsidRDefault="005D72D6" w:rsidP="00EC02BA">
      <w:pPr>
        <w:rPr>
          <w:lang w:val="de-CH"/>
        </w:rPr>
      </w:pPr>
    </w:p>
    <w:p w14:paraId="560012C7" w14:textId="77777777" w:rsidR="005D72D6" w:rsidRPr="003738D7" w:rsidRDefault="005D72D6" w:rsidP="00EC02BA">
      <w:pPr>
        <w:rPr>
          <w:lang w:val="de-CH"/>
        </w:rPr>
      </w:pPr>
    </w:p>
    <w:p w14:paraId="560012C8" w14:textId="77777777" w:rsidR="005D72D6" w:rsidRPr="003738D7" w:rsidRDefault="005D72D6" w:rsidP="00EC02BA">
      <w:pPr>
        <w:rPr>
          <w:lang w:val="de-CH"/>
        </w:rPr>
      </w:pPr>
    </w:p>
    <w:p w14:paraId="560012C9" w14:textId="77777777" w:rsidR="005D72D6" w:rsidRPr="003738D7" w:rsidRDefault="005D72D6" w:rsidP="00EC02BA">
      <w:pPr>
        <w:rPr>
          <w:lang w:val="de-CH"/>
        </w:rPr>
      </w:pPr>
    </w:p>
    <w:p w14:paraId="560012CA" w14:textId="77777777" w:rsidR="005D72D6" w:rsidRPr="003738D7" w:rsidRDefault="005D72D6" w:rsidP="00EC02BA">
      <w:pPr>
        <w:rPr>
          <w:lang w:val="de-CH"/>
        </w:rPr>
      </w:pPr>
    </w:p>
    <w:p w14:paraId="560012CB" w14:textId="77777777" w:rsidR="005D72D6" w:rsidRPr="003738D7" w:rsidRDefault="005D72D6" w:rsidP="00EC02BA">
      <w:pPr>
        <w:rPr>
          <w:lang w:val="de-CH"/>
        </w:rPr>
      </w:pPr>
    </w:p>
    <w:p w14:paraId="50DFCF98" w14:textId="77777777" w:rsidR="0083142D" w:rsidRDefault="0083142D" w:rsidP="0083142D">
      <w:pPr>
        <w:pStyle w:val="Titel"/>
        <w:rPr>
          <w:rFonts w:cs="Arial"/>
          <w:lang w:val="de-CH"/>
        </w:rPr>
      </w:pPr>
      <w:r>
        <w:rPr>
          <w:rFonts w:cs="Arial"/>
          <w:lang w:val="de-CH"/>
        </w:rPr>
        <w:t>M117</w:t>
      </w:r>
    </w:p>
    <w:p w14:paraId="352BCB24" w14:textId="77777777" w:rsidR="0083142D" w:rsidRDefault="0083142D" w:rsidP="0083142D">
      <w:pPr>
        <w:rPr>
          <w:rFonts w:cs="Arial"/>
          <w:sz w:val="32"/>
          <w:lang w:val="de-CH"/>
        </w:rPr>
      </w:pPr>
      <w:r>
        <w:rPr>
          <w:rFonts w:cs="Arial"/>
          <w:sz w:val="32"/>
          <w:lang w:val="de-CH"/>
        </w:rPr>
        <w:t>Informatik- und Netzinfrastruktur für ein kleines Unternehmen realisieren</w:t>
      </w:r>
    </w:p>
    <w:p w14:paraId="560012CD" w14:textId="77777777" w:rsidR="005D72D6" w:rsidRPr="003738D7" w:rsidRDefault="005D72D6" w:rsidP="00EC02BA">
      <w:pPr>
        <w:rPr>
          <w:lang w:val="de-CH"/>
        </w:rPr>
      </w:pPr>
    </w:p>
    <w:p w14:paraId="560012CE" w14:textId="77777777" w:rsidR="005D72D6" w:rsidRPr="003738D7" w:rsidRDefault="005D72D6" w:rsidP="00EC02BA">
      <w:pPr>
        <w:rPr>
          <w:lang w:val="de-CH"/>
        </w:rPr>
      </w:pPr>
    </w:p>
    <w:p w14:paraId="560012CF" w14:textId="77777777" w:rsidR="005D72D6" w:rsidRPr="003738D7" w:rsidRDefault="005D72D6" w:rsidP="00EC02BA">
      <w:pPr>
        <w:rPr>
          <w:lang w:val="de-CH"/>
        </w:rPr>
      </w:pPr>
    </w:p>
    <w:p w14:paraId="560012D0" w14:textId="77777777" w:rsidR="005D72D6" w:rsidRPr="003738D7" w:rsidRDefault="005D72D6" w:rsidP="00EC02BA">
      <w:pPr>
        <w:rPr>
          <w:lang w:val="de-CH"/>
        </w:rPr>
      </w:pPr>
    </w:p>
    <w:p w14:paraId="560012D1" w14:textId="77777777" w:rsidR="005D72D6" w:rsidRPr="003738D7" w:rsidRDefault="005D72D6" w:rsidP="005D72D6">
      <w:pPr>
        <w:tabs>
          <w:tab w:val="left" w:pos="1260"/>
        </w:tabs>
        <w:rPr>
          <w:sz w:val="24"/>
          <w:szCs w:val="24"/>
        </w:rPr>
      </w:pPr>
      <w:r w:rsidRPr="003738D7">
        <w:rPr>
          <w:sz w:val="24"/>
          <w:szCs w:val="24"/>
        </w:rPr>
        <w:t>Autor:</w:t>
      </w:r>
      <w:r w:rsidRPr="003738D7">
        <w:rPr>
          <w:sz w:val="24"/>
          <w:szCs w:val="24"/>
        </w:rPr>
        <w:tab/>
      </w:r>
      <w:r w:rsidR="00A97B53" w:rsidRPr="003738D7">
        <w:rPr>
          <w:sz w:val="24"/>
          <w:szCs w:val="24"/>
        </w:rPr>
        <w:fldChar w:fldCharType="begin"/>
      </w:r>
      <w:r w:rsidR="00A97B53" w:rsidRPr="003738D7">
        <w:rPr>
          <w:sz w:val="24"/>
          <w:szCs w:val="24"/>
        </w:rPr>
        <w:instrText xml:space="preserve"> AUTHOR  </w:instrText>
      </w:r>
      <w:r w:rsidR="00A97B53" w:rsidRPr="003738D7">
        <w:rPr>
          <w:sz w:val="24"/>
          <w:szCs w:val="24"/>
        </w:rPr>
        <w:fldChar w:fldCharType="separate"/>
      </w:r>
      <w:r w:rsidR="008E75F2">
        <w:rPr>
          <w:noProof/>
          <w:sz w:val="24"/>
          <w:szCs w:val="24"/>
        </w:rPr>
        <w:t>Schmid Tobias</w:t>
      </w:r>
      <w:r w:rsidR="00A97B53" w:rsidRPr="003738D7">
        <w:rPr>
          <w:noProof/>
          <w:sz w:val="24"/>
          <w:szCs w:val="24"/>
        </w:rPr>
        <w:fldChar w:fldCharType="end"/>
      </w:r>
    </w:p>
    <w:p w14:paraId="560012D2" w14:textId="77777777" w:rsidR="005D72D6" w:rsidRPr="003738D7" w:rsidRDefault="005D72D6" w:rsidP="005D72D6">
      <w:pPr>
        <w:tabs>
          <w:tab w:val="left" w:pos="1260"/>
        </w:tabs>
        <w:rPr>
          <w:sz w:val="24"/>
          <w:szCs w:val="24"/>
        </w:rPr>
      </w:pPr>
    </w:p>
    <w:p w14:paraId="560012D3" w14:textId="1EC8507D" w:rsidR="005D72D6" w:rsidRPr="003738D7" w:rsidRDefault="005D72D6" w:rsidP="005D72D6">
      <w:pPr>
        <w:tabs>
          <w:tab w:val="left" w:pos="1260"/>
        </w:tabs>
        <w:rPr>
          <w:sz w:val="24"/>
          <w:szCs w:val="24"/>
        </w:rPr>
      </w:pPr>
      <w:r w:rsidRPr="003738D7">
        <w:rPr>
          <w:sz w:val="24"/>
          <w:szCs w:val="24"/>
        </w:rPr>
        <w:t>Datum:</w:t>
      </w:r>
      <w:r w:rsidRPr="003738D7">
        <w:rPr>
          <w:sz w:val="24"/>
          <w:szCs w:val="24"/>
        </w:rPr>
        <w:tab/>
      </w:r>
      <w:r w:rsidR="00A97B53" w:rsidRPr="003738D7">
        <w:rPr>
          <w:sz w:val="24"/>
          <w:szCs w:val="24"/>
        </w:rPr>
        <w:fldChar w:fldCharType="begin"/>
      </w:r>
      <w:r w:rsidR="00A97B53" w:rsidRPr="003738D7">
        <w:rPr>
          <w:sz w:val="24"/>
          <w:szCs w:val="24"/>
        </w:rPr>
        <w:instrText xml:space="preserve"> SAVEDATE  \@ "dd.MM.yyyy"  \* MERGEFORMAT </w:instrText>
      </w:r>
      <w:r w:rsidR="00A97B53" w:rsidRPr="003738D7">
        <w:rPr>
          <w:sz w:val="24"/>
          <w:szCs w:val="24"/>
        </w:rPr>
        <w:fldChar w:fldCharType="separate"/>
      </w:r>
      <w:r w:rsidR="00AC53FA">
        <w:rPr>
          <w:noProof/>
          <w:sz w:val="24"/>
          <w:szCs w:val="24"/>
        </w:rPr>
        <w:t>16.02.2020</w:t>
      </w:r>
      <w:r w:rsidR="00A97B53" w:rsidRPr="003738D7">
        <w:rPr>
          <w:noProof/>
          <w:sz w:val="24"/>
          <w:szCs w:val="24"/>
        </w:rPr>
        <w:fldChar w:fldCharType="end"/>
      </w:r>
    </w:p>
    <w:p w14:paraId="560012D4" w14:textId="77777777" w:rsidR="005D72D6" w:rsidRPr="003738D7" w:rsidRDefault="005D72D6" w:rsidP="005D72D6">
      <w:pPr>
        <w:tabs>
          <w:tab w:val="left" w:pos="1260"/>
        </w:tabs>
        <w:rPr>
          <w:sz w:val="24"/>
          <w:szCs w:val="24"/>
        </w:rPr>
      </w:pPr>
    </w:p>
    <w:p w14:paraId="560012D5" w14:textId="77777777" w:rsidR="005D72D6" w:rsidRPr="003738D7" w:rsidRDefault="005D72D6" w:rsidP="005D72D6">
      <w:pPr>
        <w:tabs>
          <w:tab w:val="left" w:pos="1260"/>
        </w:tabs>
        <w:rPr>
          <w:sz w:val="24"/>
          <w:szCs w:val="24"/>
        </w:rPr>
      </w:pPr>
      <w:r w:rsidRPr="003738D7">
        <w:rPr>
          <w:sz w:val="24"/>
          <w:szCs w:val="24"/>
        </w:rPr>
        <w:t>Typ:</w:t>
      </w:r>
      <w:r w:rsidRPr="003738D7">
        <w:rPr>
          <w:sz w:val="24"/>
          <w:szCs w:val="24"/>
        </w:rPr>
        <w:tab/>
      </w:r>
      <w:bookmarkStart w:id="0" w:name="Typ"/>
      <w:r w:rsidR="00CA7729" w:rsidRPr="003738D7">
        <w:rPr>
          <w:sz w:val="24"/>
          <w:szCs w:val="24"/>
        </w:rPr>
        <w:fldChar w:fldCharType="begin"/>
      </w:r>
      <w:r w:rsidRPr="003738D7">
        <w:rPr>
          <w:sz w:val="24"/>
          <w:szCs w:val="24"/>
        </w:rPr>
        <w:instrText xml:space="preserve"> ASK  Typ "Art des Dokumentes eingeben"  \* MERGEFORMAT </w:instrText>
      </w:r>
      <w:r w:rsidR="00CA7729" w:rsidRPr="003738D7">
        <w:rPr>
          <w:sz w:val="24"/>
          <w:szCs w:val="24"/>
        </w:rPr>
        <w:fldChar w:fldCharType="end"/>
      </w:r>
      <w:r w:rsidR="00FA710F" w:rsidRPr="003738D7">
        <w:rPr>
          <w:sz w:val="24"/>
          <w:szCs w:val="24"/>
        </w:rPr>
        <w:fldChar w:fldCharType="begin"/>
      </w:r>
      <w:r w:rsidR="00FA710F" w:rsidRPr="003738D7">
        <w:rPr>
          <w:sz w:val="24"/>
          <w:szCs w:val="24"/>
        </w:rPr>
        <w:instrText xml:space="preserve"> FILLIN  "Art des Dokumentes eingeben"  \* MERGEFORMAT </w:instrText>
      </w:r>
      <w:r w:rsidR="00FA710F" w:rsidRPr="003738D7">
        <w:rPr>
          <w:sz w:val="24"/>
          <w:szCs w:val="24"/>
        </w:rPr>
        <w:fldChar w:fldCharType="separate"/>
      </w:r>
      <w:r w:rsidR="008E75F2">
        <w:rPr>
          <w:sz w:val="24"/>
          <w:szCs w:val="24"/>
        </w:rPr>
        <w:t>Information</w:t>
      </w:r>
      <w:r w:rsidR="00FA710F" w:rsidRPr="003738D7">
        <w:rPr>
          <w:sz w:val="24"/>
          <w:szCs w:val="24"/>
        </w:rPr>
        <w:fldChar w:fldCharType="end"/>
      </w:r>
      <w:bookmarkEnd w:id="0"/>
    </w:p>
    <w:p w14:paraId="560012D6" w14:textId="77777777" w:rsidR="005D72D6" w:rsidRPr="003738D7" w:rsidRDefault="005D72D6" w:rsidP="005D72D6">
      <w:pPr>
        <w:tabs>
          <w:tab w:val="left" w:pos="1260"/>
        </w:tabs>
        <w:rPr>
          <w:sz w:val="24"/>
          <w:szCs w:val="24"/>
        </w:rPr>
      </w:pPr>
    </w:p>
    <w:p w14:paraId="560012D7" w14:textId="215C7DBB" w:rsidR="005D72D6" w:rsidRPr="003738D7" w:rsidRDefault="005D72D6" w:rsidP="005D72D6">
      <w:pPr>
        <w:tabs>
          <w:tab w:val="left" w:pos="1260"/>
        </w:tabs>
        <w:rPr>
          <w:sz w:val="24"/>
          <w:szCs w:val="24"/>
        </w:rPr>
      </w:pPr>
      <w:r w:rsidRPr="003738D7">
        <w:rPr>
          <w:sz w:val="24"/>
          <w:szCs w:val="24"/>
        </w:rPr>
        <w:t>Version:</w:t>
      </w:r>
      <w:r w:rsidRPr="003738D7">
        <w:rPr>
          <w:sz w:val="24"/>
          <w:szCs w:val="24"/>
        </w:rPr>
        <w:tab/>
      </w:r>
      <w:r w:rsidR="0083142D">
        <w:rPr>
          <w:sz w:val="24"/>
          <w:szCs w:val="24"/>
        </w:rPr>
        <w:t>2.0</w:t>
      </w:r>
    </w:p>
    <w:p w14:paraId="560012D8" w14:textId="77777777" w:rsidR="005D72D6" w:rsidRPr="003738D7" w:rsidRDefault="005D72D6" w:rsidP="00EC02BA">
      <w:pPr>
        <w:rPr>
          <w:lang w:val="de-CH"/>
        </w:rPr>
      </w:pPr>
    </w:p>
    <w:p w14:paraId="560012D9" w14:textId="77777777" w:rsidR="005C5ED8" w:rsidRPr="003738D7" w:rsidRDefault="005D72D6" w:rsidP="005A3A97">
      <w:pPr>
        <w:rPr>
          <w:b/>
          <w:sz w:val="24"/>
          <w:szCs w:val="24"/>
          <w:lang w:val="de-CH"/>
        </w:rPr>
      </w:pPr>
      <w:r w:rsidRPr="003738D7">
        <w:rPr>
          <w:sz w:val="24"/>
          <w:szCs w:val="24"/>
          <w:lang w:val="de-CH"/>
        </w:rPr>
        <w:br w:type="page"/>
      </w:r>
      <w:r w:rsidR="000779EB" w:rsidRPr="003738D7">
        <w:rPr>
          <w:b/>
          <w:sz w:val="24"/>
          <w:szCs w:val="24"/>
          <w:lang w:val="de-CH"/>
        </w:rPr>
        <w:lastRenderedPageBreak/>
        <w:t>Inhaltsverzeichnis</w:t>
      </w:r>
    </w:p>
    <w:p w14:paraId="560012DA" w14:textId="77777777" w:rsidR="00E949F6" w:rsidRPr="003738D7" w:rsidRDefault="00E949F6" w:rsidP="005C5ED8">
      <w:pPr>
        <w:jc w:val="both"/>
        <w:rPr>
          <w:b/>
          <w:sz w:val="24"/>
          <w:szCs w:val="24"/>
          <w:lang w:val="de-CH"/>
        </w:rPr>
      </w:pPr>
    </w:p>
    <w:p w14:paraId="560012DB" w14:textId="77777777" w:rsidR="00E949F6" w:rsidRPr="003738D7" w:rsidRDefault="00E949F6" w:rsidP="005C5ED8">
      <w:pPr>
        <w:jc w:val="both"/>
        <w:rPr>
          <w:b/>
          <w:sz w:val="24"/>
          <w:szCs w:val="24"/>
          <w:lang w:val="de-CH"/>
        </w:rPr>
      </w:pPr>
    </w:p>
    <w:tbl>
      <w:tblPr>
        <w:tblW w:w="92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212"/>
      </w:tblGrid>
      <w:tr w:rsidR="00EA7311" w:rsidRPr="003738D7" w14:paraId="560012DE" w14:textId="77777777">
        <w:tc>
          <w:tcPr>
            <w:tcW w:w="9212" w:type="dxa"/>
            <w:tcBorders>
              <w:top w:val="single" w:sz="4" w:space="0" w:color="auto"/>
              <w:left w:val="single" w:sz="4" w:space="0" w:color="auto"/>
              <w:bottom w:val="nil"/>
              <w:right w:val="single" w:sz="4" w:space="0" w:color="auto"/>
            </w:tcBorders>
          </w:tcPr>
          <w:p w14:paraId="560012DC" w14:textId="77777777" w:rsidR="00EA7311" w:rsidRPr="003738D7" w:rsidRDefault="00EA7311" w:rsidP="0042658B">
            <w:pPr>
              <w:jc w:val="both"/>
              <w:rPr>
                <w:b/>
                <w:sz w:val="24"/>
                <w:szCs w:val="24"/>
                <w:lang w:val="de-CH"/>
              </w:rPr>
            </w:pPr>
            <w:r w:rsidRPr="003738D7">
              <w:rPr>
                <w:b/>
                <w:sz w:val="24"/>
                <w:szCs w:val="24"/>
                <w:lang w:val="de-CH"/>
              </w:rPr>
              <w:t>INHALT</w:t>
            </w:r>
          </w:p>
          <w:p w14:paraId="560012DD" w14:textId="77777777" w:rsidR="00EA7311" w:rsidRPr="003738D7" w:rsidRDefault="00EA7311" w:rsidP="0042658B">
            <w:pPr>
              <w:jc w:val="both"/>
              <w:rPr>
                <w:b/>
                <w:sz w:val="24"/>
                <w:szCs w:val="24"/>
                <w:lang w:val="de-CH"/>
              </w:rPr>
            </w:pPr>
          </w:p>
        </w:tc>
      </w:tr>
      <w:tr w:rsidR="00EA7311" w:rsidRPr="003738D7" w14:paraId="560012FC" w14:textId="77777777">
        <w:tc>
          <w:tcPr>
            <w:tcW w:w="9212" w:type="dxa"/>
            <w:tcBorders>
              <w:top w:val="nil"/>
              <w:left w:val="single" w:sz="4" w:space="0" w:color="auto"/>
              <w:bottom w:val="single" w:sz="4" w:space="0" w:color="auto"/>
              <w:right w:val="single" w:sz="4" w:space="0" w:color="auto"/>
            </w:tcBorders>
          </w:tcPr>
          <w:p w14:paraId="52F365B8" w14:textId="4509A064" w:rsidR="00EA2588" w:rsidRDefault="00CA7729">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r w:rsidRPr="003738D7">
              <w:rPr>
                <w:sz w:val="24"/>
                <w:szCs w:val="24"/>
                <w:lang w:val="de-CH"/>
              </w:rPr>
              <w:fldChar w:fldCharType="begin"/>
            </w:r>
            <w:r w:rsidR="00EA7311" w:rsidRPr="003738D7">
              <w:rPr>
                <w:sz w:val="24"/>
                <w:szCs w:val="24"/>
                <w:lang w:val="de-CH"/>
              </w:rPr>
              <w:instrText xml:space="preserve"> TOC \o "1-3" \h \z \u </w:instrText>
            </w:r>
            <w:r w:rsidRPr="003738D7">
              <w:rPr>
                <w:sz w:val="24"/>
                <w:szCs w:val="24"/>
                <w:lang w:val="de-CH"/>
              </w:rPr>
              <w:fldChar w:fldCharType="separate"/>
            </w:r>
            <w:hyperlink w:anchor="_Toc32745150" w:history="1">
              <w:r w:rsidR="00EA2588" w:rsidRPr="00FA41B2">
                <w:rPr>
                  <w:rStyle w:val="Hyperlink"/>
                  <w:noProof/>
                  <w:lang w:val="de-CH"/>
                </w:rPr>
                <w:t>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Einleitung</w:t>
              </w:r>
              <w:r w:rsidR="00EA2588">
                <w:rPr>
                  <w:noProof/>
                  <w:webHidden/>
                </w:rPr>
                <w:tab/>
              </w:r>
              <w:r w:rsidR="00EA2588">
                <w:rPr>
                  <w:noProof/>
                  <w:webHidden/>
                </w:rPr>
                <w:fldChar w:fldCharType="begin"/>
              </w:r>
              <w:r w:rsidR="00EA2588">
                <w:rPr>
                  <w:noProof/>
                  <w:webHidden/>
                </w:rPr>
                <w:instrText xml:space="preserve"> PAGEREF _Toc32745150 \h </w:instrText>
              </w:r>
              <w:r w:rsidR="00EA2588">
                <w:rPr>
                  <w:noProof/>
                  <w:webHidden/>
                </w:rPr>
              </w:r>
              <w:r w:rsidR="00EA2588">
                <w:rPr>
                  <w:noProof/>
                  <w:webHidden/>
                </w:rPr>
                <w:fldChar w:fldCharType="separate"/>
              </w:r>
              <w:r w:rsidR="00EA2588">
                <w:rPr>
                  <w:noProof/>
                  <w:webHidden/>
                </w:rPr>
                <w:t>4</w:t>
              </w:r>
              <w:r w:rsidR="00EA2588">
                <w:rPr>
                  <w:noProof/>
                  <w:webHidden/>
                </w:rPr>
                <w:fldChar w:fldCharType="end"/>
              </w:r>
            </w:hyperlink>
          </w:p>
          <w:p w14:paraId="5E9219C9" w14:textId="1D61DD59"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51" w:history="1">
              <w:r w:rsidR="00EA2588" w:rsidRPr="00FA41B2">
                <w:rPr>
                  <w:rStyle w:val="Hyperlink"/>
                  <w:noProof/>
                  <w:lang w:val="de-CH"/>
                </w:rPr>
                <w:t>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Netzwerkarchitektur</w:t>
              </w:r>
              <w:r w:rsidR="00EA2588">
                <w:rPr>
                  <w:noProof/>
                  <w:webHidden/>
                </w:rPr>
                <w:tab/>
              </w:r>
              <w:r w:rsidR="00EA2588">
                <w:rPr>
                  <w:noProof/>
                  <w:webHidden/>
                </w:rPr>
                <w:fldChar w:fldCharType="begin"/>
              </w:r>
              <w:r w:rsidR="00EA2588">
                <w:rPr>
                  <w:noProof/>
                  <w:webHidden/>
                </w:rPr>
                <w:instrText xml:space="preserve"> PAGEREF _Toc32745151 \h </w:instrText>
              </w:r>
              <w:r w:rsidR="00EA2588">
                <w:rPr>
                  <w:noProof/>
                  <w:webHidden/>
                </w:rPr>
              </w:r>
              <w:r w:rsidR="00EA2588">
                <w:rPr>
                  <w:noProof/>
                  <w:webHidden/>
                </w:rPr>
                <w:fldChar w:fldCharType="separate"/>
              </w:r>
              <w:r w:rsidR="00EA2588">
                <w:rPr>
                  <w:noProof/>
                  <w:webHidden/>
                </w:rPr>
                <w:t>4</w:t>
              </w:r>
              <w:r w:rsidR="00EA2588">
                <w:rPr>
                  <w:noProof/>
                  <w:webHidden/>
                </w:rPr>
                <w:fldChar w:fldCharType="end"/>
              </w:r>
            </w:hyperlink>
          </w:p>
          <w:p w14:paraId="25F41AF9" w14:textId="5E6DDB1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2" w:history="1">
              <w:r w:rsidR="00EA2588" w:rsidRPr="00FA41B2">
                <w:rPr>
                  <w:rStyle w:val="Hyperlink"/>
                  <w:noProof/>
                  <w:lang w:val="de-CH"/>
                </w:rPr>
                <w:t>2.1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PAN: Personal Area Network</w:t>
              </w:r>
              <w:r w:rsidR="00EA2588">
                <w:rPr>
                  <w:noProof/>
                  <w:webHidden/>
                </w:rPr>
                <w:tab/>
              </w:r>
              <w:r w:rsidR="00EA2588">
                <w:rPr>
                  <w:noProof/>
                  <w:webHidden/>
                </w:rPr>
                <w:fldChar w:fldCharType="begin"/>
              </w:r>
              <w:r w:rsidR="00EA2588">
                <w:rPr>
                  <w:noProof/>
                  <w:webHidden/>
                </w:rPr>
                <w:instrText xml:space="preserve"> PAGEREF _Toc32745152 \h </w:instrText>
              </w:r>
              <w:r w:rsidR="00EA2588">
                <w:rPr>
                  <w:noProof/>
                  <w:webHidden/>
                </w:rPr>
              </w:r>
              <w:r w:rsidR="00EA2588">
                <w:rPr>
                  <w:noProof/>
                  <w:webHidden/>
                </w:rPr>
                <w:fldChar w:fldCharType="separate"/>
              </w:r>
              <w:r w:rsidR="00EA2588">
                <w:rPr>
                  <w:noProof/>
                  <w:webHidden/>
                </w:rPr>
                <w:t>5</w:t>
              </w:r>
              <w:r w:rsidR="00EA2588">
                <w:rPr>
                  <w:noProof/>
                  <w:webHidden/>
                </w:rPr>
                <w:fldChar w:fldCharType="end"/>
              </w:r>
            </w:hyperlink>
          </w:p>
          <w:p w14:paraId="20BB8BF7" w14:textId="0568104A"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3" w:history="1">
              <w:r w:rsidR="00EA2588" w:rsidRPr="00FA41B2">
                <w:rPr>
                  <w:rStyle w:val="Hyperlink"/>
                  <w:noProof/>
                  <w:lang w:val="fr-CH"/>
                </w:rPr>
                <w:t>2.2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rPr>
                <w:t>LAN: Local Area Network oder WLAN: Wireless local Area Network</w:t>
              </w:r>
              <w:r w:rsidR="00EA2588">
                <w:rPr>
                  <w:noProof/>
                  <w:webHidden/>
                </w:rPr>
                <w:tab/>
              </w:r>
              <w:r w:rsidR="00EA2588">
                <w:rPr>
                  <w:noProof/>
                  <w:webHidden/>
                </w:rPr>
                <w:fldChar w:fldCharType="begin"/>
              </w:r>
              <w:r w:rsidR="00EA2588">
                <w:rPr>
                  <w:noProof/>
                  <w:webHidden/>
                </w:rPr>
                <w:instrText xml:space="preserve"> PAGEREF _Toc32745153 \h </w:instrText>
              </w:r>
              <w:r w:rsidR="00EA2588">
                <w:rPr>
                  <w:noProof/>
                  <w:webHidden/>
                </w:rPr>
              </w:r>
              <w:r w:rsidR="00EA2588">
                <w:rPr>
                  <w:noProof/>
                  <w:webHidden/>
                </w:rPr>
                <w:fldChar w:fldCharType="separate"/>
              </w:r>
              <w:r w:rsidR="00EA2588">
                <w:rPr>
                  <w:noProof/>
                  <w:webHidden/>
                </w:rPr>
                <w:t>6</w:t>
              </w:r>
              <w:r w:rsidR="00EA2588">
                <w:rPr>
                  <w:noProof/>
                  <w:webHidden/>
                </w:rPr>
                <w:fldChar w:fldCharType="end"/>
              </w:r>
            </w:hyperlink>
          </w:p>
          <w:p w14:paraId="55F53D79" w14:textId="707B2F34"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4" w:history="1">
              <w:r w:rsidR="00EA2588" w:rsidRPr="00FA41B2">
                <w:rPr>
                  <w:rStyle w:val="Hyperlink"/>
                  <w:noProof/>
                  <w:lang w:val="de-CH"/>
                </w:rPr>
                <w:t>2.3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CAN: Campus Area Network</w:t>
              </w:r>
              <w:r w:rsidR="00EA2588">
                <w:rPr>
                  <w:noProof/>
                  <w:webHidden/>
                </w:rPr>
                <w:tab/>
              </w:r>
              <w:r w:rsidR="00EA2588">
                <w:rPr>
                  <w:noProof/>
                  <w:webHidden/>
                </w:rPr>
                <w:fldChar w:fldCharType="begin"/>
              </w:r>
              <w:r w:rsidR="00EA2588">
                <w:rPr>
                  <w:noProof/>
                  <w:webHidden/>
                </w:rPr>
                <w:instrText xml:space="preserve"> PAGEREF _Toc32745154 \h </w:instrText>
              </w:r>
              <w:r w:rsidR="00EA2588">
                <w:rPr>
                  <w:noProof/>
                  <w:webHidden/>
                </w:rPr>
              </w:r>
              <w:r w:rsidR="00EA2588">
                <w:rPr>
                  <w:noProof/>
                  <w:webHidden/>
                </w:rPr>
                <w:fldChar w:fldCharType="separate"/>
              </w:r>
              <w:r w:rsidR="00EA2588">
                <w:rPr>
                  <w:noProof/>
                  <w:webHidden/>
                </w:rPr>
                <w:t>8</w:t>
              </w:r>
              <w:r w:rsidR="00EA2588">
                <w:rPr>
                  <w:noProof/>
                  <w:webHidden/>
                </w:rPr>
                <w:fldChar w:fldCharType="end"/>
              </w:r>
            </w:hyperlink>
          </w:p>
          <w:p w14:paraId="3C443462" w14:textId="25881A1F"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5" w:history="1">
              <w:r w:rsidR="00EA2588" w:rsidRPr="00FA41B2">
                <w:rPr>
                  <w:rStyle w:val="Hyperlink"/>
                  <w:noProof/>
                  <w:lang w:val="de-CH"/>
                </w:rPr>
                <w:t>2.4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MAN: Metropolitan Area Network</w:t>
              </w:r>
              <w:r w:rsidR="00EA2588">
                <w:rPr>
                  <w:noProof/>
                  <w:webHidden/>
                </w:rPr>
                <w:tab/>
              </w:r>
              <w:r w:rsidR="00EA2588">
                <w:rPr>
                  <w:noProof/>
                  <w:webHidden/>
                </w:rPr>
                <w:fldChar w:fldCharType="begin"/>
              </w:r>
              <w:r w:rsidR="00EA2588">
                <w:rPr>
                  <w:noProof/>
                  <w:webHidden/>
                </w:rPr>
                <w:instrText xml:space="preserve"> PAGEREF _Toc32745155 \h </w:instrText>
              </w:r>
              <w:r w:rsidR="00EA2588">
                <w:rPr>
                  <w:noProof/>
                  <w:webHidden/>
                </w:rPr>
              </w:r>
              <w:r w:rsidR="00EA2588">
                <w:rPr>
                  <w:noProof/>
                  <w:webHidden/>
                </w:rPr>
                <w:fldChar w:fldCharType="separate"/>
              </w:r>
              <w:r w:rsidR="00EA2588">
                <w:rPr>
                  <w:noProof/>
                  <w:webHidden/>
                </w:rPr>
                <w:t>9</w:t>
              </w:r>
              <w:r w:rsidR="00EA2588">
                <w:rPr>
                  <w:noProof/>
                  <w:webHidden/>
                </w:rPr>
                <w:fldChar w:fldCharType="end"/>
              </w:r>
            </w:hyperlink>
          </w:p>
          <w:p w14:paraId="1F9A5CE2" w14:textId="7FA5AE87"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6" w:history="1">
              <w:r w:rsidR="00EA2588" w:rsidRPr="00FA41B2">
                <w:rPr>
                  <w:rStyle w:val="Hyperlink"/>
                  <w:noProof/>
                  <w:lang w:val="de-CH"/>
                </w:rPr>
                <w:t>2.5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WAN: Wide Area Network</w:t>
              </w:r>
              <w:r w:rsidR="00EA2588">
                <w:rPr>
                  <w:noProof/>
                  <w:webHidden/>
                </w:rPr>
                <w:tab/>
              </w:r>
              <w:r w:rsidR="00EA2588">
                <w:rPr>
                  <w:noProof/>
                  <w:webHidden/>
                </w:rPr>
                <w:fldChar w:fldCharType="begin"/>
              </w:r>
              <w:r w:rsidR="00EA2588">
                <w:rPr>
                  <w:noProof/>
                  <w:webHidden/>
                </w:rPr>
                <w:instrText xml:space="preserve"> PAGEREF _Toc32745156 \h </w:instrText>
              </w:r>
              <w:r w:rsidR="00EA2588">
                <w:rPr>
                  <w:noProof/>
                  <w:webHidden/>
                </w:rPr>
              </w:r>
              <w:r w:rsidR="00EA2588">
                <w:rPr>
                  <w:noProof/>
                  <w:webHidden/>
                </w:rPr>
                <w:fldChar w:fldCharType="separate"/>
              </w:r>
              <w:r w:rsidR="00EA2588">
                <w:rPr>
                  <w:noProof/>
                  <w:webHidden/>
                </w:rPr>
                <w:t>11</w:t>
              </w:r>
              <w:r w:rsidR="00EA2588">
                <w:rPr>
                  <w:noProof/>
                  <w:webHidden/>
                </w:rPr>
                <w:fldChar w:fldCharType="end"/>
              </w:r>
            </w:hyperlink>
          </w:p>
          <w:p w14:paraId="7FEA164D" w14:textId="635C07B1"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7" w:history="1">
              <w:r w:rsidR="00EA2588" w:rsidRPr="00FA41B2">
                <w:rPr>
                  <w:rStyle w:val="Hyperlink"/>
                  <w:noProof/>
                  <w:lang w:val="de-CH"/>
                </w:rPr>
                <w:t>2.6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GAN: Global Area Network</w:t>
              </w:r>
              <w:r w:rsidR="00EA2588">
                <w:rPr>
                  <w:noProof/>
                  <w:webHidden/>
                </w:rPr>
                <w:tab/>
              </w:r>
              <w:r w:rsidR="00EA2588">
                <w:rPr>
                  <w:noProof/>
                  <w:webHidden/>
                </w:rPr>
                <w:fldChar w:fldCharType="begin"/>
              </w:r>
              <w:r w:rsidR="00EA2588">
                <w:rPr>
                  <w:noProof/>
                  <w:webHidden/>
                </w:rPr>
                <w:instrText xml:space="preserve"> PAGEREF _Toc32745157 \h </w:instrText>
              </w:r>
              <w:r w:rsidR="00EA2588">
                <w:rPr>
                  <w:noProof/>
                  <w:webHidden/>
                </w:rPr>
              </w:r>
              <w:r w:rsidR="00EA2588">
                <w:rPr>
                  <w:noProof/>
                  <w:webHidden/>
                </w:rPr>
                <w:fldChar w:fldCharType="separate"/>
              </w:r>
              <w:r w:rsidR="00EA2588">
                <w:rPr>
                  <w:noProof/>
                  <w:webHidden/>
                </w:rPr>
                <w:t>12</w:t>
              </w:r>
              <w:r w:rsidR="00EA2588">
                <w:rPr>
                  <w:noProof/>
                  <w:webHidden/>
                </w:rPr>
                <w:fldChar w:fldCharType="end"/>
              </w:r>
            </w:hyperlink>
          </w:p>
          <w:p w14:paraId="52667DC2" w14:textId="41FE2592"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8" w:history="1">
              <w:r w:rsidR="00EA2588" w:rsidRPr="00FA41B2">
                <w:rPr>
                  <w:rStyle w:val="Hyperlink"/>
                  <w:noProof/>
                  <w:lang w:val="de-CH"/>
                </w:rPr>
                <w:t>2.7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VPN: Virtual Private Network</w:t>
              </w:r>
              <w:r w:rsidR="00EA2588">
                <w:rPr>
                  <w:noProof/>
                  <w:webHidden/>
                </w:rPr>
                <w:tab/>
              </w:r>
              <w:r w:rsidR="00EA2588">
                <w:rPr>
                  <w:noProof/>
                  <w:webHidden/>
                </w:rPr>
                <w:fldChar w:fldCharType="begin"/>
              </w:r>
              <w:r w:rsidR="00EA2588">
                <w:rPr>
                  <w:noProof/>
                  <w:webHidden/>
                </w:rPr>
                <w:instrText xml:space="preserve"> PAGEREF _Toc32745158 \h </w:instrText>
              </w:r>
              <w:r w:rsidR="00EA2588">
                <w:rPr>
                  <w:noProof/>
                  <w:webHidden/>
                </w:rPr>
              </w:r>
              <w:r w:rsidR="00EA2588">
                <w:rPr>
                  <w:noProof/>
                  <w:webHidden/>
                </w:rPr>
                <w:fldChar w:fldCharType="separate"/>
              </w:r>
              <w:r w:rsidR="00EA2588">
                <w:rPr>
                  <w:noProof/>
                  <w:webHidden/>
                </w:rPr>
                <w:t>13</w:t>
              </w:r>
              <w:r w:rsidR="00EA2588">
                <w:rPr>
                  <w:noProof/>
                  <w:webHidden/>
                </w:rPr>
                <w:fldChar w:fldCharType="end"/>
              </w:r>
            </w:hyperlink>
          </w:p>
          <w:p w14:paraId="40F369FF" w14:textId="0B847BC6"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9" w:history="1">
              <w:r w:rsidR="00EA2588" w:rsidRPr="00FA41B2">
                <w:rPr>
                  <w:rStyle w:val="Hyperlink"/>
                  <w:noProof/>
                  <w:lang w:val="de-CH"/>
                </w:rPr>
                <w:t>2.8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SAN: Storage Area Network</w:t>
              </w:r>
              <w:r w:rsidR="00EA2588">
                <w:rPr>
                  <w:noProof/>
                  <w:webHidden/>
                </w:rPr>
                <w:tab/>
              </w:r>
              <w:r w:rsidR="00EA2588">
                <w:rPr>
                  <w:noProof/>
                  <w:webHidden/>
                </w:rPr>
                <w:fldChar w:fldCharType="begin"/>
              </w:r>
              <w:r w:rsidR="00EA2588">
                <w:rPr>
                  <w:noProof/>
                  <w:webHidden/>
                </w:rPr>
                <w:instrText xml:space="preserve"> PAGEREF _Toc32745159 \h </w:instrText>
              </w:r>
              <w:r w:rsidR="00EA2588">
                <w:rPr>
                  <w:noProof/>
                  <w:webHidden/>
                </w:rPr>
              </w:r>
              <w:r w:rsidR="00EA2588">
                <w:rPr>
                  <w:noProof/>
                  <w:webHidden/>
                </w:rPr>
                <w:fldChar w:fldCharType="separate"/>
              </w:r>
              <w:r w:rsidR="00EA2588">
                <w:rPr>
                  <w:noProof/>
                  <w:webHidden/>
                </w:rPr>
                <w:t>14</w:t>
              </w:r>
              <w:r w:rsidR="00EA2588">
                <w:rPr>
                  <w:noProof/>
                  <w:webHidden/>
                </w:rPr>
                <w:fldChar w:fldCharType="end"/>
              </w:r>
            </w:hyperlink>
          </w:p>
          <w:p w14:paraId="55363267" w14:textId="5842BCF0"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0" w:history="1">
              <w:r w:rsidR="00EA2588" w:rsidRPr="00FA41B2">
                <w:rPr>
                  <w:rStyle w:val="Hyperlink"/>
                  <w:noProof/>
                  <w:lang w:val="de-CH"/>
                </w:rPr>
                <w:t>2.9</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 xml:space="preserve">LoRaWAN: </w:t>
              </w:r>
              <w:r w:rsidR="00EA2588" w:rsidRPr="00FA41B2">
                <w:rPr>
                  <w:rStyle w:val="Hyperlink"/>
                  <w:noProof/>
                </w:rPr>
                <w:t>Low Power Wide Area Network</w:t>
              </w:r>
              <w:r w:rsidR="00EA2588">
                <w:rPr>
                  <w:noProof/>
                  <w:webHidden/>
                </w:rPr>
                <w:tab/>
              </w:r>
              <w:r w:rsidR="00EA2588">
                <w:rPr>
                  <w:noProof/>
                  <w:webHidden/>
                </w:rPr>
                <w:fldChar w:fldCharType="begin"/>
              </w:r>
              <w:r w:rsidR="00EA2588">
                <w:rPr>
                  <w:noProof/>
                  <w:webHidden/>
                </w:rPr>
                <w:instrText xml:space="preserve"> PAGEREF _Toc32745160 \h </w:instrText>
              </w:r>
              <w:r w:rsidR="00EA2588">
                <w:rPr>
                  <w:noProof/>
                  <w:webHidden/>
                </w:rPr>
              </w:r>
              <w:r w:rsidR="00EA2588">
                <w:rPr>
                  <w:noProof/>
                  <w:webHidden/>
                </w:rPr>
                <w:fldChar w:fldCharType="separate"/>
              </w:r>
              <w:r w:rsidR="00EA2588">
                <w:rPr>
                  <w:noProof/>
                  <w:webHidden/>
                </w:rPr>
                <w:t>15</w:t>
              </w:r>
              <w:r w:rsidR="00EA2588">
                <w:rPr>
                  <w:noProof/>
                  <w:webHidden/>
                </w:rPr>
                <w:fldChar w:fldCharType="end"/>
              </w:r>
            </w:hyperlink>
          </w:p>
          <w:p w14:paraId="1B38804C" w14:textId="4A92752F"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61" w:history="1">
              <w:r w:rsidR="00EA2588" w:rsidRPr="00FA41B2">
                <w:rPr>
                  <w:rStyle w:val="Hyperlink"/>
                  <w:noProof/>
                  <w:lang w:val="de-CH"/>
                </w:rPr>
                <w:t>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Topologien</w:t>
              </w:r>
              <w:r w:rsidR="00EA2588">
                <w:rPr>
                  <w:noProof/>
                  <w:webHidden/>
                </w:rPr>
                <w:tab/>
              </w:r>
              <w:r w:rsidR="00EA2588">
                <w:rPr>
                  <w:noProof/>
                  <w:webHidden/>
                </w:rPr>
                <w:fldChar w:fldCharType="begin"/>
              </w:r>
              <w:r w:rsidR="00EA2588">
                <w:rPr>
                  <w:noProof/>
                  <w:webHidden/>
                </w:rPr>
                <w:instrText xml:space="preserve"> PAGEREF _Toc32745161 \h </w:instrText>
              </w:r>
              <w:r w:rsidR="00EA2588">
                <w:rPr>
                  <w:noProof/>
                  <w:webHidden/>
                </w:rPr>
              </w:r>
              <w:r w:rsidR="00EA2588">
                <w:rPr>
                  <w:noProof/>
                  <w:webHidden/>
                </w:rPr>
                <w:fldChar w:fldCharType="separate"/>
              </w:r>
              <w:r w:rsidR="00EA2588">
                <w:rPr>
                  <w:noProof/>
                  <w:webHidden/>
                </w:rPr>
                <w:t>17</w:t>
              </w:r>
              <w:r w:rsidR="00EA2588">
                <w:rPr>
                  <w:noProof/>
                  <w:webHidden/>
                </w:rPr>
                <w:fldChar w:fldCharType="end"/>
              </w:r>
            </w:hyperlink>
          </w:p>
          <w:p w14:paraId="619EA625" w14:textId="3018C92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2" w:history="1">
              <w:r w:rsidR="00EA2588" w:rsidRPr="00FA41B2">
                <w:rPr>
                  <w:rStyle w:val="Hyperlink"/>
                  <w:noProof/>
                  <w:lang w:val="de-CH"/>
                </w:rPr>
                <w:t>3.1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Begriffe</w:t>
              </w:r>
              <w:r w:rsidR="00EA2588">
                <w:rPr>
                  <w:noProof/>
                  <w:webHidden/>
                </w:rPr>
                <w:tab/>
              </w:r>
              <w:r w:rsidR="00EA2588">
                <w:rPr>
                  <w:noProof/>
                  <w:webHidden/>
                </w:rPr>
                <w:fldChar w:fldCharType="begin"/>
              </w:r>
              <w:r w:rsidR="00EA2588">
                <w:rPr>
                  <w:noProof/>
                  <w:webHidden/>
                </w:rPr>
                <w:instrText xml:space="preserve"> PAGEREF _Toc32745162 \h </w:instrText>
              </w:r>
              <w:r w:rsidR="00EA2588">
                <w:rPr>
                  <w:noProof/>
                  <w:webHidden/>
                </w:rPr>
              </w:r>
              <w:r w:rsidR="00EA2588">
                <w:rPr>
                  <w:noProof/>
                  <w:webHidden/>
                </w:rPr>
                <w:fldChar w:fldCharType="separate"/>
              </w:r>
              <w:r w:rsidR="00EA2588">
                <w:rPr>
                  <w:noProof/>
                  <w:webHidden/>
                </w:rPr>
                <w:t>17</w:t>
              </w:r>
              <w:r w:rsidR="00EA2588">
                <w:rPr>
                  <w:noProof/>
                  <w:webHidden/>
                </w:rPr>
                <w:fldChar w:fldCharType="end"/>
              </w:r>
            </w:hyperlink>
          </w:p>
          <w:p w14:paraId="1E58BEAC" w14:textId="451C4393"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3" w:history="1">
              <w:r w:rsidR="00EA2588" w:rsidRPr="00FA41B2">
                <w:rPr>
                  <w:rStyle w:val="Hyperlink"/>
                  <w:noProof/>
                  <w:lang w:val="de-CH"/>
                </w:rPr>
                <w:t>3.2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Bustopologie</w:t>
              </w:r>
              <w:r w:rsidR="00EA2588">
                <w:rPr>
                  <w:noProof/>
                  <w:webHidden/>
                </w:rPr>
                <w:tab/>
              </w:r>
              <w:r w:rsidR="00EA2588">
                <w:rPr>
                  <w:noProof/>
                  <w:webHidden/>
                </w:rPr>
                <w:fldChar w:fldCharType="begin"/>
              </w:r>
              <w:r w:rsidR="00EA2588">
                <w:rPr>
                  <w:noProof/>
                  <w:webHidden/>
                </w:rPr>
                <w:instrText xml:space="preserve"> PAGEREF _Toc32745163 \h </w:instrText>
              </w:r>
              <w:r w:rsidR="00EA2588">
                <w:rPr>
                  <w:noProof/>
                  <w:webHidden/>
                </w:rPr>
              </w:r>
              <w:r w:rsidR="00EA2588">
                <w:rPr>
                  <w:noProof/>
                  <w:webHidden/>
                </w:rPr>
                <w:fldChar w:fldCharType="separate"/>
              </w:r>
              <w:r w:rsidR="00EA2588">
                <w:rPr>
                  <w:noProof/>
                  <w:webHidden/>
                </w:rPr>
                <w:t>18</w:t>
              </w:r>
              <w:r w:rsidR="00EA2588">
                <w:rPr>
                  <w:noProof/>
                  <w:webHidden/>
                </w:rPr>
                <w:fldChar w:fldCharType="end"/>
              </w:r>
            </w:hyperlink>
          </w:p>
          <w:p w14:paraId="4D978F2C" w14:textId="53FED553"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4" w:history="1">
              <w:r w:rsidR="00EA2588" w:rsidRPr="00FA41B2">
                <w:rPr>
                  <w:rStyle w:val="Hyperlink"/>
                  <w:noProof/>
                  <w:lang w:val="de-CH"/>
                </w:rPr>
                <w:t>3.3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Sterntopologie</w:t>
              </w:r>
              <w:r w:rsidR="00EA2588">
                <w:rPr>
                  <w:noProof/>
                  <w:webHidden/>
                </w:rPr>
                <w:tab/>
              </w:r>
              <w:r w:rsidR="00EA2588">
                <w:rPr>
                  <w:noProof/>
                  <w:webHidden/>
                </w:rPr>
                <w:fldChar w:fldCharType="begin"/>
              </w:r>
              <w:r w:rsidR="00EA2588">
                <w:rPr>
                  <w:noProof/>
                  <w:webHidden/>
                </w:rPr>
                <w:instrText xml:space="preserve"> PAGEREF _Toc32745164 \h </w:instrText>
              </w:r>
              <w:r w:rsidR="00EA2588">
                <w:rPr>
                  <w:noProof/>
                  <w:webHidden/>
                </w:rPr>
              </w:r>
              <w:r w:rsidR="00EA2588">
                <w:rPr>
                  <w:noProof/>
                  <w:webHidden/>
                </w:rPr>
                <w:fldChar w:fldCharType="separate"/>
              </w:r>
              <w:r w:rsidR="00EA2588">
                <w:rPr>
                  <w:noProof/>
                  <w:webHidden/>
                </w:rPr>
                <w:t>19</w:t>
              </w:r>
              <w:r w:rsidR="00EA2588">
                <w:rPr>
                  <w:noProof/>
                  <w:webHidden/>
                </w:rPr>
                <w:fldChar w:fldCharType="end"/>
              </w:r>
            </w:hyperlink>
          </w:p>
          <w:p w14:paraId="4A5C57C9" w14:textId="6845D4F8"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5" w:history="1">
              <w:r w:rsidR="00EA2588" w:rsidRPr="00FA41B2">
                <w:rPr>
                  <w:rStyle w:val="Hyperlink"/>
                  <w:noProof/>
                  <w:lang w:val="de-CH"/>
                </w:rPr>
                <w:t>3.4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Reine Ringtopologie</w:t>
              </w:r>
              <w:r w:rsidR="00EA2588">
                <w:rPr>
                  <w:noProof/>
                  <w:webHidden/>
                </w:rPr>
                <w:tab/>
              </w:r>
              <w:r w:rsidR="00EA2588">
                <w:rPr>
                  <w:noProof/>
                  <w:webHidden/>
                </w:rPr>
                <w:fldChar w:fldCharType="begin"/>
              </w:r>
              <w:r w:rsidR="00EA2588">
                <w:rPr>
                  <w:noProof/>
                  <w:webHidden/>
                </w:rPr>
                <w:instrText xml:space="preserve"> PAGEREF _Toc32745165 \h </w:instrText>
              </w:r>
              <w:r w:rsidR="00EA2588">
                <w:rPr>
                  <w:noProof/>
                  <w:webHidden/>
                </w:rPr>
              </w:r>
              <w:r w:rsidR="00EA2588">
                <w:rPr>
                  <w:noProof/>
                  <w:webHidden/>
                </w:rPr>
                <w:fldChar w:fldCharType="separate"/>
              </w:r>
              <w:r w:rsidR="00EA2588">
                <w:rPr>
                  <w:noProof/>
                  <w:webHidden/>
                </w:rPr>
                <w:t>20</w:t>
              </w:r>
              <w:r w:rsidR="00EA2588">
                <w:rPr>
                  <w:noProof/>
                  <w:webHidden/>
                </w:rPr>
                <w:fldChar w:fldCharType="end"/>
              </w:r>
            </w:hyperlink>
          </w:p>
          <w:p w14:paraId="53A09AD3" w14:textId="27C564B9"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6" w:history="1">
              <w:r w:rsidR="00EA2588" w:rsidRPr="00FA41B2">
                <w:rPr>
                  <w:rStyle w:val="Hyperlink"/>
                  <w:noProof/>
                  <w:lang w:val="de-CH"/>
                </w:rPr>
                <w:t>3.5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Ringtopologie mit Backbone</w:t>
              </w:r>
              <w:r w:rsidR="00EA2588">
                <w:rPr>
                  <w:noProof/>
                  <w:webHidden/>
                </w:rPr>
                <w:tab/>
              </w:r>
              <w:r w:rsidR="00EA2588">
                <w:rPr>
                  <w:noProof/>
                  <w:webHidden/>
                </w:rPr>
                <w:fldChar w:fldCharType="begin"/>
              </w:r>
              <w:r w:rsidR="00EA2588">
                <w:rPr>
                  <w:noProof/>
                  <w:webHidden/>
                </w:rPr>
                <w:instrText xml:space="preserve"> PAGEREF _Toc32745166 \h </w:instrText>
              </w:r>
              <w:r w:rsidR="00EA2588">
                <w:rPr>
                  <w:noProof/>
                  <w:webHidden/>
                </w:rPr>
              </w:r>
              <w:r w:rsidR="00EA2588">
                <w:rPr>
                  <w:noProof/>
                  <w:webHidden/>
                </w:rPr>
                <w:fldChar w:fldCharType="separate"/>
              </w:r>
              <w:r w:rsidR="00EA2588">
                <w:rPr>
                  <w:noProof/>
                  <w:webHidden/>
                </w:rPr>
                <w:t>21</w:t>
              </w:r>
              <w:r w:rsidR="00EA2588">
                <w:rPr>
                  <w:noProof/>
                  <w:webHidden/>
                </w:rPr>
                <w:fldChar w:fldCharType="end"/>
              </w:r>
            </w:hyperlink>
          </w:p>
          <w:p w14:paraId="53608491" w14:textId="1DAF58D2"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7" w:history="1">
              <w:r w:rsidR="00EA2588" w:rsidRPr="00FA41B2">
                <w:rPr>
                  <w:rStyle w:val="Hyperlink"/>
                  <w:noProof/>
                  <w:lang w:val="de-CH"/>
                </w:rPr>
                <w:t>3.6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Baumtopologie</w:t>
              </w:r>
              <w:r w:rsidR="00EA2588">
                <w:rPr>
                  <w:noProof/>
                  <w:webHidden/>
                </w:rPr>
                <w:tab/>
              </w:r>
              <w:r w:rsidR="00EA2588">
                <w:rPr>
                  <w:noProof/>
                  <w:webHidden/>
                </w:rPr>
                <w:fldChar w:fldCharType="begin"/>
              </w:r>
              <w:r w:rsidR="00EA2588">
                <w:rPr>
                  <w:noProof/>
                  <w:webHidden/>
                </w:rPr>
                <w:instrText xml:space="preserve"> PAGEREF _Toc32745167 \h </w:instrText>
              </w:r>
              <w:r w:rsidR="00EA2588">
                <w:rPr>
                  <w:noProof/>
                  <w:webHidden/>
                </w:rPr>
              </w:r>
              <w:r w:rsidR="00EA2588">
                <w:rPr>
                  <w:noProof/>
                  <w:webHidden/>
                </w:rPr>
                <w:fldChar w:fldCharType="separate"/>
              </w:r>
              <w:r w:rsidR="00EA2588">
                <w:rPr>
                  <w:noProof/>
                  <w:webHidden/>
                </w:rPr>
                <w:t>22</w:t>
              </w:r>
              <w:r w:rsidR="00EA2588">
                <w:rPr>
                  <w:noProof/>
                  <w:webHidden/>
                </w:rPr>
                <w:fldChar w:fldCharType="end"/>
              </w:r>
            </w:hyperlink>
          </w:p>
          <w:p w14:paraId="38CA8871" w14:textId="17F94ABE"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8" w:history="1">
              <w:r w:rsidR="00EA2588" w:rsidRPr="00FA41B2">
                <w:rPr>
                  <w:rStyle w:val="Hyperlink"/>
                  <w:noProof/>
                  <w:lang w:val="de-CH"/>
                </w:rPr>
                <w:t>3.7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Maschentopologie (Mesh)</w:t>
              </w:r>
              <w:r w:rsidR="00EA2588">
                <w:rPr>
                  <w:noProof/>
                  <w:webHidden/>
                </w:rPr>
                <w:tab/>
              </w:r>
              <w:r w:rsidR="00EA2588">
                <w:rPr>
                  <w:noProof/>
                  <w:webHidden/>
                </w:rPr>
                <w:fldChar w:fldCharType="begin"/>
              </w:r>
              <w:r w:rsidR="00EA2588">
                <w:rPr>
                  <w:noProof/>
                  <w:webHidden/>
                </w:rPr>
                <w:instrText xml:space="preserve"> PAGEREF _Toc32745168 \h </w:instrText>
              </w:r>
              <w:r w:rsidR="00EA2588">
                <w:rPr>
                  <w:noProof/>
                  <w:webHidden/>
                </w:rPr>
              </w:r>
              <w:r w:rsidR="00EA2588">
                <w:rPr>
                  <w:noProof/>
                  <w:webHidden/>
                </w:rPr>
                <w:fldChar w:fldCharType="separate"/>
              </w:r>
              <w:r w:rsidR="00EA2588">
                <w:rPr>
                  <w:noProof/>
                  <w:webHidden/>
                </w:rPr>
                <w:t>23</w:t>
              </w:r>
              <w:r w:rsidR="00EA2588">
                <w:rPr>
                  <w:noProof/>
                  <w:webHidden/>
                </w:rPr>
                <w:fldChar w:fldCharType="end"/>
              </w:r>
            </w:hyperlink>
          </w:p>
          <w:p w14:paraId="4CE121C1" w14:textId="12865C69"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9" w:history="1">
              <w:r w:rsidR="00EA2588" w:rsidRPr="00FA41B2">
                <w:rPr>
                  <w:rStyle w:val="Hyperlink"/>
                  <w:noProof/>
                  <w:lang w:val="de-CH"/>
                </w:rPr>
                <w:t>3.8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Zusammenfassung</w:t>
              </w:r>
              <w:r w:rsidR="00EA2588">
                <w:rPr>
                  <w:noProof/>
                  <w:webHidden/>
                </w:rPr>
                <w:tab/>
              </w:r>
              <w:r w:rsidR="00EA2588">
                <w:rPr>
                  <w:noProof/>
                  <w:webHidden/>
                </w:rPr>
                <w:fldChar w:fldCharType="begin"/>
              </w:r>
              <w:r w:rsidR="00EA2588">
                <w:rPr>
                  <w:noProof/>
                  <w:webHidden/>
                </w:rPr>
                <w:instrText xml:space="preserve"> PAGEREF _Toc32745169 \h </w:instrText>
              </w:r>
              <w:r w:rsidR="00EA2588">
                <w:rPr>
                  <w:noProof/>
                  <w:webHidden/>
                </w:rPr>
              </w:r>
              <w:r w:rsidR="00EA2588">
                <w:rPr>
                  <w:noProof/>
                  <w:webHidden/>
                </w:rPr>
                <w:fldChar w:fldCharType="separate"/>
              </w:r>
              <w:r w:rsidR="00EA2588">
                <w:rPr>
                  <w:noProof/>
                  <w:webHidden/>
                </w:rPr>
                <w:t>24</w:t>
              </w:r>
              <w:r w:rsidR="00EA2588">
                <w:rPr>
                  <w:noProof/>
                  <w:webHidden/>
                </w:rPr>
                <w:fldChar w:fldCharType="end"/>
              </w:r>
            </w:hyperlink>
          </w:p>
          <w:p w14:paraId="73D8C69F" w14:textId="3589237C"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0" w:history="1">
              <w:r w:rsidR="00EA2588" w:rsidRPr="00FA41B2">
                <w:rPr>
                  <w:rStyle w:val="Hyperlink"/>
                  <w:noProof/>
                  <w:lang w:val="de-CH"/>
                </w:rPr>
                <w:t>3.9</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Abschlussfragen</w:t>
              </w:r>
              <w:r w:rsidR="00EA2588">
                <w:rPr>
                  <w:noProof/>
                  <w:webHidden/>
                </w:rPr>
                <w:tab/>
              </w:r>
              <w:r w:rsidR="00EA2588">
                <w:rPr>
                  <w:noProof/>
                  <w:webHidden/>
                </w:rPr>
                <w:fldChar w:fldCharType="begin"/>
              </w:r>
              <w:r w:rsidR="00EA2588">
                <w:rPr>
                  <w:noProof/>
                  <w:webHidden/>
                </w:rPr>
                <w:instrText xml:space="preserve"> PAGEREF _Toc32745170 \h </w:instrText>
              </w:r>
              <w:r w:rsidR="00EA2588">
                <w:rPr>
                  <w:noProof/>
                  <w:webHidden/>
                </w:rPr>
              </w:r>
              <w:r w:rsidR="00EA2588">
                <w:rPr>
                  <w:noProof/>
                  <w:webHidden/>
                </w:rPr>
                <w:fldChar w:fldCharType="separate"/>
              </w:r>
              <w:r w:rsidR="00EA2588">
                <w:rPr>
                  <w:noProof/>
                  <w:webHidden/>
                </w:rPr>
                <w:t>24</w:t>
              </w:r>
              <w:r w:rsidR="00EA2588">
                <w:rPr>
                  <w:noProof/>
                  <w:webHidden/>
                </w:rPr>
                <w:fldChar w:fldCharType="end"/>
              </w:r>
            </w:hyperlink>
          </w:p>
          <w:p w14:paraId="5E48B5F9" w14:textId="1CD18EBA"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71" w:history="1">
              <w:r w:rsidR="00EA2588" w:rsidRPr="00FA41B2">
                <w:rPr>
                  <w:rStyle w:val="Hyperlink"/>
                  <w:noProof/>
                  <w:lang w:val="de-CH"/>
                </w:rPr>
                <w:t>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Betriebsarten von Netzwerken</w:t>
              </w:r>
              <w:r w:rsidR="00EA2588">
                <w:rPr>
                  <w:noProof/>
                  <w:webHidden/>
                </w:rPr>
                <w:tab/>
              </w:r>
              <w:r w:rsidR="00EA2588">
                <w:rPr>
                  <w:noProof/>
                  <w:webHidden/>
                </w:rPr>
                <w:fldChar w:fldCharType="begin"/>
              </w:r>
              <w:r w:rsidR="00EA2588">
                <w:rPr>
                  <w:noProof/>
                  <w:webHidden/>
                </w:rPr>
                <w:instrText xml:space="preserve"> PAGEREF _Toc32745171 \h </w:instrText>
              </w:r>
              <w:r w:rsidR="00EA2588">
                <w:rPr>
                  <w:noProof/>
                  <w:webHidden/>
                </w:rPr>
              </w:r>
              <w:r w:rsidR="00EA2588">
                <w:rPr>
                  <w:noProof/>
                  <w:webHidden/>
                </w:rPr>
                <w:fldChar w:fldCharType="separate"/>
              </w:r>
              <w:r w:rsidR="00EA2588">
                <w:rPr>
                  <w:noProof/>
                  <w:webHidden/>
                </w:rPr>
                <w:t>25</w:t>
              </w:r>
              <w:r w:rsidR="00EA2588">
                <w:rPr>
                  <w:noProof/>
                  <w:webHidden/>
                </w:rPr>
                <w:fldChar w:fldCharType="end"/>
              </w:r>
            </w:hyperlink>
          </w:p>
          <w:p w14:paraId="267A072C" w14:textId="25174108"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72" w:history="1">
              <w:r w:rsidR="00EA2588" w:rsidRPr="00FA41B2">
                <w:rPr>
                  <w:rStyle w:val="Hyperlink"/>
                  <w:noProof/>
                </w:rPr>
                <w:t>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Peer-to-Peer Netzwerk</w:t>
              </w:r>
              <w:r w:rsidR="00EA2588">
                <w:rPr>
                  <w:noProof/>
                  <w:webHidden/>
                </w:rPr>
                <w:tab/>
              </w:r>
              <w:r w:rsidR="00EA2588">
                <w:rPr>
                  <w:noProof/>
                  <w:webHidden/>
                </w:rPr>
                <w:fldChar w:fldCharType="begin"/>
              </w:r>
              <w:r w:rsidR="00EA2588">
                <w:rPr>
                  <w:noProof/>
                  <w:webHidden/>
                </w:rPr>
                <w:instrText xml:space="preserve"> PAGEREF _Toc32745172 \h </w:instrText>
              </w:r>
              <w:r w:rsidR="00EA2588">
                <w:rPr>
                  <w:noProof/>
                  <w:webHidden/>
                </w:rPr>
              </w:r>
              <w:r w:rsidR="00EA2588">
                <w:rPr>
                  <w:noProof/>
                  <w:webHidden/>
                </w:rPr>
                <w:fldChar w:fldCharType="separate"/>
              </w:r>
              <w:r w:rsidR="00EA2588">
                <w:rPr>
                  <w:noProof/>
                  <w:webHidden/>
                </w:rPr>
                <w:t>26</w:t>
              </w:r>
              <w:r w:rsidR="00EA2588">
                <w:rPr>
                  <w:noProof/>
                  <w:webHidden/>
                </w:rPr>
                <w:fldChar w:fldCharType="end"/>
              </w:r>
            </w:hyperlink>
          </w:p>
          <w:p w14:paraId="3271E42C" w14:textId="6A0CEF80"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3" w:history="1">
              <w:r w:rsidR="00EA2588" w:rsidRPr="00FA41B2">
                <w:rPr>
                  <w:rStyle w:val="Hyperlink"/>
                  <w:bCs/>
                  <w:noProof/>
                  <w:lang w:val="de-CH"/>
                </w:rPr>
                <w:t>5.1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Charakterisierung von Peer-to-Peer</w:t>
              </w:r>
              <w:r w:rsidR="00EA2588" w:rsidRPr="00FA41B2">
                <w:rPr>
                  <w:rStyle w:val="Hyperlink"/>
                  <w:noProof/>
                  <w:spacing w:val="-5"/>
                  <w:lang w:val="de-CH"/>
                </w:rPr>
                <w:t xml:space="preserve"> </w:t>
              </w:r>
              <w:r w:rsidR="00EA2588" w:rsidRPr="00FA41B2">
                <w:rPr>
                  <w:rStyle w:val="Hyperlink"/>
                  <w:noProof/>
                  <w:lang w:val="de-CH"/>
                </w:rPr>
                <w:t>Netzwerken</w:t>
              </w:r>
              <w:r w:rsidR="00EA2588">
                <w:rPr>
                  <w:noProof/>
                  <w:webHidden/>
                </w:rPr>
                <w:tab/>
              </w:r>
              <w:r w:rsidR="00EA2588">
                <w:rPr>
                  <w:noProof/>
                  <w:webHidden/>
                </w:rPr>
                <w:fldChar w:fldCharType="begin"/>
              </w:r>
              <w:r w:rsidR="00EA2588">
                <w:rPr>
                  <w:noProof/>
                  <w:webHidden/>
                </w:rPr>
                <w:instrText xml:space="preserve"> PAGEREF _Toc32745173 \h </w:instrText>
              </w:r>
              <w:r w:rsidR="00EA2588">
                <w:rPr>
                  <w:noProof/>
                  <w:webHidden/>
                </w:rPr>
              </w:r>
              <w:r w:rsidR="00EA2588">
                <w:rPr>
                  <w:noProof/>
                  <w:webHidden/>
                </w:rPr>
                <w:fldChar w:fldCharType="separate"/>
              </w:r>
              <w:r w:rsidR="00EA2588">
                <w:rPr>
                  <w:noProof/>
                  <w:webHidden/>
                </w:rPr>
                <w:t>27</w:t>
              </w:r>
              <w:r w:rsidR="00EA2588">
                <w:rPr>
                  <w:noProof/>
                  <w:webHidden/>
                </w:rPr>
                <w:fldChar w:fldCharType="end"/>
              </w:r>
            </w:hyperlink>
          </w:p>
          <w:p w14:paraId="564B46DF" w14:textId="59CE0DB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4" w:history="1">
              <w:r w:rsidR="00EA2588" w:rsidRPr="00FA41B2">
                <w:rPr>
                  <w:rStyle w:val="Hyperlink"/>
                  <w:bCs/>
                  <w:noProof/>
                  <w:lang w:val="de-CH"/>
                </w:rPr>
                <w:t>5.2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Typen von</w:t>
              </w:r>
              <w:r w:rsidR="00EA2588" w:rsidRPr="00FA41B2">
                <w:rPr>
                  <w:rStyle w:val="Hyperlink"/>
                  <w:noProof/>
                  <w:spacing w:val="-3"/>
                  <w:lang w:val="de-CH"/>
                </w:rPr>
                <w:t xml:space="preserve"> </w:t>
              </w:r>
              <w:r w:rsidR="00EA2588" w:rsidRPr="00FA41B2">
                <w:rPr>
                  <w:rStyle w:val="Hyperlink"/>
                  <w:noProof/>
                  <w:lang w:val="de-CH"/>
                </w:rPr>
                <w:t>Peer-to-Peer</w:t>
              </w:r>
              <w:r w:rsidR="00EA2588">
                <w:rPr>
                  <w:noProof/>
                  <w:webHidden/>
                </w:rPr>
                <w:tab/>
              </w:r>
              <w:r w:rsidR="00EA2588">
                <w:rPr>
                  <w:noProof/>
                  <w:webHidden/>
                </w:rPr>
                <w:fldChar w:fldCharType="begin"/>
              </w:r>
              <w:r w:rsidR="00EA2588">
                <w:rPr>
                  <w:noProof/>
                  <w:webHidden/>
                </w:rPr>
                <w:instrText xml:space="preserve"> PAGEREF _Toc32745174 \h </w:instrText>
              </w:r>
              <w:r w:rsidR="00EA2588">
                <w:rPr>
                  <w:noProof/>
                  <w:webHidden/>
                </w:rPr>
              </w:r>
              <w:r w:rsidR="00EA2588">
                <w:rPr>
                  <w:noProof/>
                  <w:webHidden/>
                </w:rPr>
                <w:fldChar w:fldCharType="separate"/>
              </w:r>
              <w:r w:rsidR="00EA2588">
                <w:rPr>
                  <w:noProof/>
                  <w:webHidden/>
                </w:rPr>
                <w:t>27</w:t>
              </w:r>
              <w:r w:rsidR="00EA2588">
                <w:rPr>
                  <w:noProof/>
                  <w:webHidden/>
                </w:rPr>
                <w:fldChar w:fldCharType="end"/>
              </w:r>
            </w:hyperlink>
          </w:p>
          <w:p w14:paraId="20EABF84" w14:textId="2C5A75E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5" w:history="1">
              <w:r w:rsidR="00EA2588" w:rsidRPr="00FA41B2">
                <w:rPr>
                  <w:rStyle w:val="Hyperlink"/>
                  <w:bCs/>
                  <w:noProof/>
                  <w:lang w:val="de-CH"/>
                </w:rPr>
                <w:t>5.3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Vor-/Nachteile von</w:t>
              </w:r>
              <w:r w:rsidR="00EA2588" w:rsidRPr="00FA41B2">
                <w:rPr>
                  <w:rStyle w:val="Hyperlink"/>
                  <w:noProof/>
                  <w:spacing w:val="-3"/>
                  <w:lang w:val="de-CH"/>
                </w:rPr>
                <w:t xml:space="preserve"> </w:t>
              </w:r>
              <w:r w:rsidR="00EA2588" w:rsidRPr="00FA41B2">
                <w:rPr>
                  <w:rStyle w:val="Hyperlink"/>
                  <w:noProof/>
                  <w:lang w:val="de-CH"/>
                </w:rPr>
                <w:t>Peer-to-Peer</w:t>
              </w:r>
              <w:r w:rsidR="00EA2588">
                <w:rPr>
                  <w:noProof/>
                  <w:webHidden/>
                </w:rPr>
                <w:tab/>
              </w:r>
              <w:r w:rsidR="00EA2588">
                <w:rPr>
                  <w:noProof/>
                  <w:webHidden/>
                </w:rPr>
                <w:fldChar w:fldCharType="begin"/>
              </w:r>
              <w:r w:rsidR="00EA2588">
                <w:rPr>
                  <w:noProof/>
                  <w:webHidden/>
                </w:rPr>
                <w:instrText xml:space="preserve"> PAGEREF _Toc32745175 \h </w:instrText>
              </w:r>
              <w:r w:rsidR="00EA2588">
                <w:rPr>
                  <w:noProof/>
                  <w:webHidden/>
                </w:rPr>
              </w:r>
              <w:r w:rsidR="00EA2588">
                <w:rPr>
                  <w:noProof/>
                  <w:webHidden/>
                </w:rPr>
                <w:fldChar w:fldCharType="separate"/>
              </w:r>
              <w:r w:rsidR="00EA2588">
                <w:rPr>
                  <w:noProof/>
                  <w:webHidden/>
                </w:rPr>
                <w:t>28</w:t>
              </w:r>
              <w:r w:rsidR="00EA2588">
                <w:rPr>
                  <w:noProof/>
                  <w:webHidden/>
                </w:rPr>
                <w:fldChar w:fldCharType="end"/>
              </w:r>
            </w:hyperlink>
          </w:p>
          <w:p w14:paraId="68C1F102" w14:textId="43EA4668"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76" w:history="1">
              <w:r w:rsidR="00EA2588" w:rsidRPr="00FA41B2">
                <w:rPr>
                  <w:rStyle w:val="Hyperlink"/>
                  <w:noProof/>
                </w:rPr>
                <w:t>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Client-Server Architektur</w:t>
              </w:r>
              <w:r w:rsidR="00EA2588">
                <w:rPr>
                  <w:noProof/>
                  <w:webHidden/>
                </w:rPr>
                <w:tab/>
              </w:r>
              <w:r w:rsidR="00EA2588">
                <w:rPr>
                  <w:noProof/>
                  <w:webHidden/>
                </w:rPr>
                <w:fldChar w:fldCharType="begin"/>
              </w:r>
              <w:r w:rsidR="00EA2588">
                <w:rPr>
                  <w:noProof/>
                  <w:webHidden/>
                </w:rPr>
                <w:instrText xml:space="preserve"> PAGEREF _Toc32745176 \h </w:instrText>
              </w:r>
              <w:r w:rsidR="00EA2588">
                <w:rPr>
                  <w:noProof/>
                  <w:webHidden/>
                </w:rPr>
              </w:r>
              <w:r w:rsidR="00EA2588">
                <w:rPr>
                  <w:noProof/>
                  <w:webHidden/>
                </w:rPr>
                <w:fldChar w:fldCharType="separate"/>
              </w:r>
              <w:r w:rsidR="00EA2588">
                <w:rPr>
                  <w:noProof/>
                  <w:webHidden/>
                </w:rPr>
                <w:t>29</w:t>
              </w:r>
              <w:r w:rsidR="00EA2588">
                <w:rPr>
                  <w:noProof/>
                  <w:webHidden/>
                </w:rPr>
                <w:fldChar w:fldCharType="end"/>
              </w:r>
            </w:hyperlink>
          </w:p>
          <w:p w14:paraId="7347D38F" w14:textId="0281DC88"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7" w:history="1">
              <w:r w:rsidR="00EA2588" w:rsidRPr="00FA41B2">
                <w:rPr>
                  <w:rStyle w:val="Hyperlink"/>
                  <w:bCs/>
                  <w:noProof/>
                  <w:lang w:val="de-CH"/>
                </w:rPr>
                <w:t>6.1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Definitionen</w:t>
              </w:r>
              <w:r w:rsidR="00EA2588">
                <w:rPr>
                  <w:noProof/>
                  <w:webHidden/>
                </w:rPr>
                <w:tab/>
              </w:r>
              <w:r w:rsidR="00EA2588">
                <w:rPr>
                  <w:noProof/>
                  <w:webHidden/>
                </w:rPr>
                <w:fldChar w:fldCharType="begin"/>
              </w:r>
              <w:r w:rsidR="00EA2588">
                <w:rPr>
                  <w:noProof/>
                  <w:webHidden/>
                </w:rPr>
                <w:instrText xml:space="preserve"> PAGEREF _Toc32745177 \h </w:instrText>
              </w:r>
              <w:r w:rsidR="00EA2588">
                <w:rPr>
                  <w:noProof/>
                  <w:webHidden/>
                </w:rPr>
              </w:r>
              <w:r w:rsidR="00EA2588">
                <w:rPr>
                  <w:noProof/>
                  <w:webHidden/>
                </w:rPr>
                <w:fldChar w:fldCharType="separate"/>
              </w:r>
              <w:r w:rsidR="00EA2588">
                <w:rPr>
                  <w:noProof/>
                  <w:webHidden/>
                </w:rPr>
                <w:t>29</w:t>
              </w:r>
              <w:r w:rsidR="00EA2588">
                <w:rPr>
                  <w:noProof/>
                  <w:webHidden/>
                </w:rPr>
                <w:fldChar w:fldCharType="end"/>
              </w:r>
            </w:hyperlink>
          </w:p>
          <w:p w14:paraId="258BFC21" w14:textId="6267ECE8"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8" w:history="1">
              <w:r w:rsidR="00EA2588" w:rsidRPr="00FA41B2">
                <w:rPr>
                  <w:rStyle w:val="Hyperlink"/>
                  <w:bCs/>
                  <w:noProof/>
                  <w:lang w:val="de-CH"/>
                </w:rPr>
                <w:t>6.2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Client/Server</w:t>
              </w:r>
              <w:r w:rsidR="00EA2588" w:rsidRPr="00FA41B2">
                <w:rPr>
                  <w:rStyle w:val="Hyperlink"/>
                  <w:noProof/>
                  <w:spacing w:val="-1"/>
                  <w:lang w:val="de-CH"/>
                </w:rPr>
                <w:t xml:space="preserve"> </w:t>
              </w:r>
              <w:r w:rsidR="00EA2588" w:rsidRPr="00FA41B2">
                <w:rPr>
                  <w:rStyle w:val="Hyperlink"/>
                  <w:noProof/>
                  <w:lang w:val="de-CH"/>
                </w:rPr>
                <w:t>Modell</w:t>
              </w:r>
              <w:r w:rsidR="00EA2588">
                <w:rPr>
                  <w:noProof/>
                  <w:webHidden/>
                </w:rPr>
                <w:tab/>
              </w:r>
              <w:r w:rsidR="00EA2588">
                <w:rPr>
                  <w:noProof/>
                  <w:webHidden/>
                </w:rPr>
                <w:fldChar w:fldCharType="begin"/>
              </w:r>
              <w:r w:rsidR="00EA2588">
                <w:rPr>
                  <w:noProof/>
                  <w:webHidden/>
                </w:rPr>
                <w:instrText xml:space="preserve"> PAGEREF _Toc32745178 \h </w:instrText>
              </w:r>
              <w:r w:rsidR="00EA2588">
                <w:rPr>
                  <w:noProof/>
                  <w:webHidden/>
                </w:rPr>
              </w:r>
              <w:r w:rsidR="00EA2588">
                <w:rPr>
                  <w:noProof/>
                  <w:webHidden/>
                </w:rPr>
                <w:fldChar w:fldCharType="separate"/>
              </w:r>
              <w:r w:rsidR="00EA2588">
                <w:rPr>
                  <w:noProof/>
                  <w:webHidden/>
                </w:rPr>
                <w:t>30</w:t>
              </w:r>
              <w:r w:rsidR="00EA2588">
                <w:rPr>
                  <w:noProof/>
                  <w:webHidden/>
                </w:rPr>
                <w:fldChar w:fldCharType="end"/>
              </w:r>
            </w:hyperlink>
          </w:p>
          <w:p w14:paraId="0654361D" w14:textId="11CF899A"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9" w:history="1">
              <w:r w:rsidR="00EA2588" w:rsidRPr="00FA41B2">
                <w:rPr>
                  <w:rStyle w:val="Hyperlink"/>
                  <w:bCs/>
                  <w:noProof/>
                  <w:lang w:val="de-CH"/>
                </w:rPr>
                <w:t>6.3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Unterschiede zu</w:t>
              </w:r>
              <w:r w:rsidR="00EA2588" w:rsidRPr="00FA41B2">
                <w:rPr>
                  <w:rStyle w:val="Hyperlink"/>
                  <w:noProof/>
                  <w:spacing w:val="-2"/>
                  <w:lang w:val="de-CH"/>
                </w:rPr>
                <w:t xml:space="preserve"> </w:t>
              </w:r>
              <w:r w:rsidR="00EA2588" w:rsidRPr="00FA41B2">
                <w:rPr>
                  <w:rStyle w:val="Hyperlink"/>
                  <w:noProof/>
                  <w:lang w:val="de-CH"/>
                </w:rPr>
                <w:t>Peer-to-Peer</w:t>
              </w:r>
              <w:r w:rsidR="00EA2588">
                <w:rPr>
                  <w:noProof/>
                  <w:webHidden/>
                </w:rPr>
                <w:tab/>
              </w:r>
              <w:r w:rsidR="00EA2588">
                <w:rPr>
                  <w:noProof/>
                  <w:webHidden/>
                </w:rPr>
                <w:fldChar w:fldCharType="begin"/>
              </w:r>
              <w:r w:rsidR="00EA2588">
                <w:rPr>
                  <w:noProof/>
                  <w:webHidden/>
                </w:rPr>
                <w:instrText xml:space="preserve"> PAGEREF _Toc32745179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67ACABE2" w14:textId="710853E9"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0" w:history="1">
              <w:r w:rsidR="00EA2588" w:rsidRPr="00FA41B2">
                <w:rPr>
                  <w:rStyle w:val="Hyperlink"/>
                  <w:bCs/>
                  <w:noProof/>
                  <w:lang w:val="de-CH"/>
                </w:rPr>
                <w:t>6.4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Client-Server</w:t>
              </w:r>
              <w:r w:rsidR="00EA2588" w:rsidRPr="00FA41B2">
                <w:rPr>
                  <w:rStyle w:val="Hyperlink"/>
                  <w:noProof/>
                  <w:spacing w:val="-1"/>
                  <w:lang w:val="de-CH"/>
                </w:rPr>
                <w:t xml:space="preserve"> </w:t>
              </w:r>
              <w:r w:rsidR="00EA2588" w:rsidRPr="00FA41B2">
                <w:rPr>
                  <w:rStyle w:val="Hyperlink"/>
                  <w:noProof/>
                  <w:lang w:val="de-CH"/>
                </w:rPr>
                <w:t>System</w:t>
              </w:r>
              <w:r w:rsidR="00EA2588">
                <w:rPr>
                  <w:noProof/>
                  <w:webHidden/>
                </w:rPr>
                <w:tab/>
              </w:r>
              <w:r w:rsidR="00EA2588">
                <w:rPr>
                  <w:noProof/>
                  <w:webHidden/>
                </w:rPr>
                <w:fldChar w:fldCharType="begin"/>
              </w:r>
              <w:r w:rsidR="00EA2588">
                <w:rPr>
                  <w:noProof/>
                  <w:webHidden/>
                </w:rPr>
                <w:instrText xml:space="preserve"> PAGEREF _Toc32745180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664AE387" w14:textId="1F077E95"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81" w:history="1">
              <w:r w:rsidR="00EA2588" w:rsidRPr="00FA41B2">
                <w:rPr>
                  <w:rStyle w:val="Hyperlink"/>
                  <w:noProof/>
                </w:rPr>
                <w:t>6.4.1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Beispiel eines Client-Server-Systems mit zentralem Datenbankserver</w:t>
              </w:r>
              <w:r w:rsidR="00EA2588">
                <w:rPr>
                  <w:noProof/>
                  <w:webHidden/>
                </w:rPr>
                <w:tab/>
              </w:r>
              <w:r w:rsidR="00EA2588">
                <w:rPr>
                  <w:noProof/>
                  <w:webHidden/>
                </w:rPr>
                <w:fldChar w:fldCharType="begin"/>
              </w:r>
              <w:r w:rsidR="00EA2588">
                <w:rPr>
                  <w:noProof/>
                  <w:webHidden/>
                </w:rPr>
                <w:instrText xml:space="preserve"> PAGEREF _Toc32745181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6207977E" w14:textId="240BDDBA"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2" w:history="1">
              <w:r w:rsidR="00EA2588" w:rsidRPr="00FA41B2">
                <w:rPr>
                  <w:rStyle w:val="Hyperlink"/>
                  <w:bCs/>
                  <w:noProof/>
                  <w:lang w:val="de-CH"/>
                </w:rPr>
                <w:t>6.5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Grundsätzliche</w:t>
              </w:r>
              <w:r w:rsidR="00EA2588" w:rsidRPr="00FA41B2">
                <w:rPr>
                  <w:rStyle w:val="Hyperlink"/>
                  <w:noProof/>
                  <w:spacing w:val="-2"/>
                  <w:lang w:val="de-CH"/>
                </w:rPr>
                <w:t xml:space="preserve"> </w:t>
              </w:r>
              <w:r w:rsidR="00EA2588" w:rsidRPr="00FA41B2">
                <w:rPr>
                  <w:rStyle w:val="Hyperlink"/>
                  <w:noProof/>
                  <w:lang w:val="de-CH"/>
                </w:rPr>
                <w:t>Funktionsweise</w:t>
              </w:r>
              <w:r w:rsidR="00EA2588">
                <w:rPr>
                  <w:noProof/>
                  <w:webHidden/>
                </w:rPr>
                <w:tab/>
              </w:r>
              <w:r w:rsidR="00EA2588">
                <w:rPr>
                  <w:noProof/>
                  <w:webHidden/>
                </w:rPr>
                <w:fldChar w:fldCharType="begin"/>
              </w:r>
              <w:r w:rsidR="00EA2588">
                <w:rPr>
                  <w:noProof/>
                  <w:webHidden/>
                </w:rPr>
                <w:instrText xml:space="preserve"> PAGEREF _Toc32745182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584BBABA" w14:textId="0908DEE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3" w:history="1">
              <w:r w:rsidR="00EA2588" w:rsidRPr="00FA41B2">
                <w:rPr>
                  <w:rStyle w:val="Hyperlink"/>
                  <w:bCs/>
                  <w:noProof/>
                  <w:lang w:val="de-CH"/>
                </w:rPr>
                <w:t>6.6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Vor-/Nachteile von Client/Server</w:t>
              </w:r>
              <w:r w:rsidR="00EA2588" w:rsidRPr="00FA41B2">
                <w:rPr>
                  <w:rStyle w:val="Hyperlink"/>
                  <w:noProof/>
                  <w:spacing w:val="-6"/>
                  <w:lang w:val="de-CH"/>
                </w:rPr>
                <w:t xml:space="preserve"> </w:t>
              </w:r>
              <w:r w:rsidR="00EA2588" w:rsidRPr="00FA41B2">
                <w:rPr>
                  <w:rStyle w:val="Hyperlink"/>
                  <w:noProof/>
                  <w:lang w:val="de-CH"/>
                </w:rPr>
                <w:t>Modellen</w:t>
              </w:r>
              <w:r w:rsidR="00EA2588">
                <w:rPr>
                  <w:noProof/>
                  <w:webHidden/>
                </w:rPr>
                <w:tab/>
              </w:r>
              <w:r w:rsidR="00EA2588">
                <w:rPr>
                  <w:noProof/>
                  <w:webHidden/>
                </w:rPr>
                <w:fldChar w:fldCharType="begin"/>
              </w:r>
              <w:r w:rsidR="00EA2588">
                <w:rPr>
                  <w:noProof/>
                  <w:webHidden/>
                </w:rPr>
                <w:instrText xml:space="preserve"> PAGEREF _Toc32745183 \h </w:instrText>
              </w:r>
              <w:r w:rsidR="00EA2588">
                <w:rPr>
                  <w:noProof/>
                  <w:webHidden/>
                </w:rPr>
              </w:r>
              <w:r w:rsidR="00EA2588">
                <w:rPr>
                  <w:noProof/>
                  <w:webHidden/>
                </w:rPr>
                <w:fldChar w:fldCharType="separate"/>
              </w:r>
              <w:r w:rsidR="00EA2588">
                <w:rPr>
                  <w:noProof/>
                  <w:webHidden/>
                </w:rPr>
                <w:t>32</w:t>
              </w:r>
              <w:r w:rsidR="00EA2588">
                <w:rPr>
                  <w:noProof/>
                  <w:webHidden/>
                </w:rPr>
                <w:fldChar w:fldCharType="end"/>
              </w:r>
            </w:hyperlink>
          </w:p>
          <w:p w14:paraId="6C47585F" w14:textId="250CEFAE"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4" w:history="1">
              <w:r w:rsidR="00EA2588" w:rsidRPr="00FA41B2">
                <w:rPr>
                  <w:rStyle w:val="Hyperlink"/>
                  <w:noProof/>
                  <w:lang w:val="de-CH"/>
                </w:rPr>
                <w:t>6.7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Zusammenfassung</w:t>
              </w:r>
              <w:r w:rsidR="00EA2588">
                <w:rPr>
                  <w:noProof/>
                  <w:webHidden/>
                </w:rPr>
                <w:tab/>
              </w:r>
              <w:r w:rsidR="00EA2588">
                <w:rPr>
                  <w:noProof/>
                  <w:webHidden/>
                </w:rPr>
                <w:fldChar w:fldCharType="begin"/>
              </w:r>
              <w:r w:rsidR="00EA2588">
                <w:rPr>
                  <w:noProof/>
                  <w:webHidden/>
                </w:rPr>
                <w:instrText xml:space="preserve"> PAGEREF _Toc32745184 \h </w:instrText>
              </w:r>
              <w:r w:rsidR="00EA2588">
                <w:rPr>
                  <w:noProof/>
                  <w:webHidden/>
                </w:rPr>
              </w:r>
              <w:r w:rsidR="00EA2588">
                <w:rPr>
                  <w:noProof/>
                  <w:webHidden/>
                </w:rPr>
                <w:fldChar w:fldCharType="separate"/>
              </w:r>
              <w:r w:rsidR="00EA2588">
                <w:rPr>
                  <w:noProof/>
                  <w:webHidden/>
                </w:rPr>
                <w:t>32</w:t>
              </w:r>
              <w:r w:rsidR="00EA2588">
                <w:rPr>
                  <w:noProof/>
                  <w:webHidden/>
                </w:rPr>
                <w:fldChar w:fldCharType="end"/>
              </w:r>
            </w:hyperlink>
          </w:p>
          <w:p w14:paraId="08161672" w14:textId="0947EEC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5" w:history="1">
              <w:r w:rsidR="00EA2588" w:rsidRPr="00FA41B2">
                <w:rPr>
                  <w:rStyle w:val="Hyperlink"/>
                  <w:bCs/>
                  <w:noProof/>
                  <w:lang w:val="de-CH"/>
                </w:rPr>
                <w:t>6.8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Abschlussfragen</w:t>
              </w:r>
              <w:r w:rsidR="00EA2588">
                <w:rPr>
                  <w:noProof/>
                  <w:webHidden/>
                </w:rPr>
                <w:tab/>
              </w:r>
              <w:r w:rsidR="00EA2588">
                <w:rPr>
                  <w:noProof/>
                  <w:webHidden/>
                </w:rPr>
                <w:fldChar w:fldCharType="begin"/>
              </w:r>
              <w:r w:rsidR="00EA2588">
                <w:rPr>
                  <w:noProof/>
                  <w:webHidden/>
                </w:rPr>
                <w:instrText xml:space="preserve"> PAGEREF _Toc32745185 \h </w:instrText>
              </w:r>
              <w:r w:rsidR="00EA2588">
                <w:rPr>
                  <w:noProof/>
                  <w:webHidden/>
                </w:rPr>
              </w:r>
              <w:r w:rsidR="00EA2588">
                <w:rPr>
                  <w:noProof/>
                  <w:webHidden/>
                </w:rPr>
                <w:fldChar w:fldCharType="separate"/>
              </w:r>
              <w:r w:rsidR="00EA2588">
                <w:rPr>
                  <w:noProof/>
                  <w:webHidden/>
                </w:rPr>
                <w:t>33</w:t>
              </w:r>
              <w:r w:rsidR="00EA2588">
                <w:rPr>
                  <w:noProof/>
                  <w:webHidden/>
                </w:rPr>
                <w:fldChar w:fldCharType="end"/>
              </w:r>
            </w:hyperlink>
          </w:p>
          <w:p w14:paraId="5267D679" w14:textId="324FB7A0"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86" w:history="1">
              <w:r w:rsidR="00EA2588" w:rsidRPr="00FA41B2">
                <w:rPr>
                  <w:rStyle w:val="Hyperlink"/>
                  <w:noProof/>
                  <w:lang w:val="de-CH"/>
                </w:rPr>
                <w:t>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Kabel- und Funktechnologie</w:t>
              </w:r>
              <w:r w:rsidR="00EA2588">
                <w:rPr>
                  <w:noProof/>
                  <w:webHidden/>
                </w:rPr>
                <w:tab/>
              </w:r>
              <w:r w:rsidR="00EA2588">
                <w:rPr>
                  <w:noProof/>
                  <w:webHidden/>
                </w:rPr>
                <w:fldChar w:fldCharType="begin"/>
              </w:r>
              <w:r w:rsidR="00EA2588">
                <w:rPr>
                  <w:noProof/>
                  <w:webHidden/>
                </w:rPr>
                <w:instrText xml:space="preserve"> PAGEREF _Toc32745186 \h </w:instrText>
              </w:r>
              <w:r w:rsidR="00EA2588">
                <w:rPr>
                  <w:noProof/>
                  <w:webHidden/>
                </w:rPr>
              </w:r>
              <w:r w:rsidR="00EA2588">
                <w:rPr>
                  <w:noProof/>
                  <w:webHidden/>
                </w:rPr>
                <w:fldChar w:fldCharType="separate"/>
              </w:r>
              <w:r w:rsidR="00EA2588">
                <w:rPr>
                  <w:noProof/>
                  <w:webHidden/>
                </w:rPr>
                <w:t>34</w:t>
              </w:r>
              <w:r w:rsidR="00EA2588">
                <w:rPr>
                  <w:noProof/>
                  <w:webHidden/>
                </w:rPr>
                <w:fldChar w:fldCharType="end"/>
              </w:r>
            </w:hyperlink>
          </w:p>
          <w:p w14:paraId="749BCF99" w14:textId="492D73E2"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7" w:history="1">
              <w:r w:rsidR="00EA2588" w:rsidRPr="00FA41B2">
                <w:rPr>
                  <w:rStyle w:val="Hyperlink"/>
                  <w:noProof/>
                  <w:lang w:val="de-CH" w:eastAsia="de-CH"/>
                </w:rPr>
                <w:t>7.1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Kabelbasierende Netzwerke</w:t>
              </w:r>
              <w:r w:rsidR="00EA2588">
                <w:rPr>
                  <w:noProof/>
                  <w:webHidden/>
                </w:rPr>
                <w:tab/>
              </w:r>
              <w:r w:rsidR="00EA2588">
                <w:rPr>
                  <w:noProof/>
                  <w:webHidden/>
                </w:rPr>
                <w:fldChar w:fldCharType="begin"/>
              </w:r>
              <w:r w:rsidR="00EA2588">
                <w:rPr>
                  <w:noProof/>
                  <w:webHidden/>
                </w:rPr>
                <w:instrText xml:space="preserve"> PAGEREF _Toc32745187 \h </w:instrText>
              </w:r>
              <w:r w:rsidR="00EA2588">
                <w:rPr>
                  <w:noProof/>
                  <w:webHidden/>
                </w:rPr>
              </w:r>
              <w:r w:rsidR="00EA2588">
                <w:rPr>
                  <w:noProof/>
                  <w:webHidden/>
                </w:rPr>
                <w:fldChar w:fldCharType="separate"/>
              </w:r>
              <w:r w:rsidR="00EA2588">
                <w:rPr>
                  <w:noProof/>
                  <w:webHidden/>
                </w:rPr>
                <w:t>34</w:t>
              </w:r>
              <w:r w:rsidR="00EA2588">
                <w:rPr>
                  <w:noProof/>
                  <w:webHidden/>
                </w:rPr>
                <w:fldChar w:fldCharType="end"/>
              </w:r>
            </w:hyperlink>
          </w:p>
          <w:p w14:paraId="18781326" w14:textId="2CD19367"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8" w:history="1">
              <w:r w:rsidR="00EA2588" w:rsidRPr="00FA41B2">
                <w:rPr>
                  <w:rStyle w:val="Hyperlink"/>
                  <w:noProof/>
                  <w:lang w:val="de-CH" w:eastAsia="de-CH"/>
                </w:rPr>
                <w:t>7.2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Kabeltypen</w:t>
              </w:r>
              <w:r w:rsidR="00EA2588">
                <w:rPr>
                  <w:noProof/>
                  <w:webHidden/>
                </w:rPr>
                <w:tab/>
              </w:r>
              <w:r w:rsidR="00EA2588">
                <w:rPr>
                  <w:noProof/>
                  <w:webHidden/>
                </w:rPr>
                <w:fldChar w:fldCharType="begin"/>
              </w:r>
              <w:r w:rsidR="00EA2588">
                <w:rPr>
                  <w:noProof/>
                  <w:webHidden/>
                </w:rPr>
                <w:instrText xml:space="preserve"> PAGEREF _Toc32745188 \h </w:instrText>
              </w:r>
              <w:r w:rsidR="00EA2588">
                <w:rPr>
                  <w:noProof/>
                  <w:webHidden/>
                </w:rPr>
              </w:r>
              <w:r w:rsidR="00EA2588">
                <w:rPr>
                  <w:noProof/>
                  <w:webHidden/>
                </w:rPr>
                <w:fldChar w:fldCharType="separate"/>
              </w:r>
              <w:r w:rsidR="00EA2588">
                <w:rPr>
                  <w:noProof/>
                  <w:webHidden/>
                </w:rPr>
                <w:t>36</w:t>
              </w:r>
              <w:r w:rsidR="00EA2588">
                <w:rPr>
                  <w:noProof/>
                  <w:webHidden/>
                </w:rPr>
                <w:fldChar w:fldCharType="end"/>
              </w:r>
            </w:hyperlink>
          </w:p>
          <w:p w14:paraId="5183684E" w14:textId="69D54865"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89" w:history="1">
              <w:r w:rsidR="00EA2588" w:rsidRPr="00FA41B2">
                <w:rPr>
                  <w:rStyle w:val="Hyperlink"/>
                  <w:noProof/>
                  <w:lang w:val="de-CH" w:eastAsia="de-CH"/>
                </w:rPr>
                <w:t>7.2.1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Twisted-Pair-Kabel</w:t>
              </w:r>
              <w:r w:rsidR="00EA2588">
                <w:rPr>
                  <w:noProof/>
                  <w:webHidden/>
                </w:rPr>
                <w:tab/>
              </w:r>
              <w:r w:rsidR="00EA2588">
                <w:rPr>
                  <w:noProof/>
                  <w:webHidden/>
                </w:rPr>
                <w:fldChar w:fldCharType="begin"/>
              </w:r>
              <w:r w:rsidR="00EA2588">
                <w:rPr>
                  <w:noProof/>
                  <w:webHidden/>
                </w:rPr>
                <w:instrText xml:space="preserve"> PAGEREF _Toc32745189 \h </w:instrText>
              </w:r>
              <w:r w:rsidR="00EA2588">
                <w:rPr>
                  <w:noProof/>
                  <w:webHidden/>
                </w:rPr>
              </w:r>
              <w:r w:rsidR="00EA2588">
                <w:rPr>
                  <w:noProof/>
                  <w:webHidden/>
                </w:rPr>
                <w:fldChar w:fldCharType="separate"/>
              </w:r>
              <w:r w:rsidR="00EA2588">
                <w:rPr>
                  <w:noProof/>
                  <w:webHidden/>
                </w:rPr>
                <w:t>37</w:t>
              </w:r>
              <w:r w:rsidR="00EA2588">
                <w:rPr>
                  <w:noProof/>
                  <w:webHidden/>
                </w:rPr>
                <w:fldChar w:fldCharType="end"/>
              </w:r>
            </w:hyperlink>
          </w:p>
          <w:p w14:paraId="39454776" w14:textId="36A434FF"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0" w:history="1">
              <w:r w:rsidR="00EA2588" w:rsidRPr="00FA41B2">
                <w:rPr>
                  <w:rStyle w:val="Hyperlink"/>
                  <w:noProof/>
                  <w:lang w:val="de-CH" w:eastAsia="de-CH"/>
                </w:rPr>
                <w:t>7.2.2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Glasfaserkabel</w:t>
              </w:r>
              <w:r w:rsidR="00EA2588">
                <w:rPr>
                  <w:noProof/>
                  <w:webHidden/>
                </w:rPr>
                <w:tab/>
              </w:r>
              <w:r w:rsidR="00EA2588">
                <w:rPr>
                  <w:noProof/>
                  <w:webHidden/>
                </w:rPr>
                <w:fldChar w:fldCharType="begin"/>
              </w:r>
              <w:r w:rsidR="00EA2588">
                <w:rPr>
                  <w:noProof/>
                  <w:webHidden/>
                </w:rPr>
                <w:instrText xml:space="preserve"> PAGEREF _Toc32745190 \h </w:instrText>
              </w:r>
              <w:r w:rsidR="00EA2588">
                <w:rPr>
                  <w:noProof/>
                  <w:webHidden/>
                </w:rPr>
              </w:r>
              <w:r w:rsidR="00EA2588">
                <w:rPr>
                  <w:noProof/>
                  <w:webHidden/>
                </w:rPr>
                <w:fldChar w:fldCharType="separate"/>
              </w:r>
              <w:r w:rsidR="00EA2588">
                <w:rPr>
                  <w:noProof/>
                  <w:webHidden/>
                </w:rPr>
                <w:t>39</w:t>
              </w:r>
              <w:r w:rsidR="00EA2588">
                <w:rPr>
                  <w:noProof/>
                  <w:webHidden/>
                </w:rPr>
                <w:fldChar w:fldCharType="end"/>
              </w:r>
            </w:hyperlink>
          </w:p>
          <w:p w14:paraId="31D34C84" w14:textId="7A835D45"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1" w:history="1">
              <w:r w:rsidR="00EA2588" w:rsidRPr="00FA41B2">
                <w:rPr>
                  <w:rStyle w:val="Hyperlink"/>
                  <w:noProof/>
                  <w:lang w:val="de-CH" w:eastAsia="de-CH"/>
                </w:rPr>
                <w:t>7.2.3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Vergleich Twisted-Pair/Glasfaserkabel</w:t>
              </w:r>
              <w:r w:rsidR="00EA2588">
                <w:rPr>
                  <w:noProof/>
                  <w:webHidden/>
                </w:rPr>
                <w:tab/>
              </w:r>
              <w:r w:rsidR="00EA2588">
                <w:rPr>
                  <w:noProof/>
                  <w:webHidden/>
                </w:rPr>
                <w:fldChar w:fldCharType="begin"/>
              </w:r>
              <w:r w:rsidR="00EA2588">
                <w:rPr>
                  <w:noProof/>
                  <w:webHidden/>
                </w:rPr>
                <w:instrText xml:space="preserve"> PAGEREF _Toc32745191 \h </w:instrText>
              </w:r>
              <w:r w:rsidR="00EA2588">
                <w:rPr>
                  <w:noProof/>
                  <w:webHidden/>
                </w:rPr>
              </w:r>
              <w:r w:rsidR="00EA2588">
                <w:rPr>
                  <w:noProof/>
                  <w:webHidden/>
                </w:rPr>
                <w:fldChar w:fldCharType="separate"/>
              </w:r>
              <w:r w:rsidR="00EA2588">
                <w:rPr>
                  <w:noProof/>
                  <w:webHidden/>
                </w:rPr>
                <w:t>39</w:t>
              </w:r>
              <w:r w:rsidR="00EA2588">
                <w:rPr>
                  <w:noProof/>
                  <w:webHidden/>
                </w:rPr>
                <w:fldChar w:fldCharType="end"/>
              </w:r>
            </w:hyperlink>
          </w:p>
          <w:p w14:paraId="122B24D8" w14:textId="79CD43E4"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2" w:history="1">
              <w:r w:rsidR="00EA2588" w:rsidRPr="00FA41B2">
                <w:rPr>
                  <w:rStyle w:val="Hyperlink"/>
                  <w:noProof/>
                  <w:lang w:val="de-CH" w:eastAsia="de-CH"/>
                </w:rPr>
                <w:t>7.3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Funkbasierte Netzwerke</w:t>
              </w:r>
              <w:r w:rsidR="00EA2588">
                <w:rPr>
                  <w:noProof/>
                  <w:webHidden/>
                </w:rPr>
                <w:tab/>
              </w:r>
              <w:r w:rsidR="00EA2588">
                <w:rPr>
                  <w:noProof/>
                  <w:webHidden/>
                </w:rPr>
                <w:fldChar w:fldCharType="begin"/>
              </w:r>
              <w:r w:rsidR="00EA2588">
                <w:rPr>
                  <w:noProof/>
                  <w:webHidden/>
                </w:rPr>
                <w:instrText xml:space="preserve"> PAGEREF _Toc32745192 \h </w:instrText>
              </w:r>
              <w:r w:rsidR="00EA2588">
                <w:rPr>
                  <w:noProof/>
                  <w:webHidden/>
                </w:rPr>
              </w:r>
              <w:r w:rsidR="00EA2588">
                <w:rPr>
                  <w:noProof/>
                  <w:webHidden/>
                </w:rPr>
                <w:fldChar w:fldCharType="separate"/>
              </w:r>
              <w:r w:rsidR="00EA2588">
                <w:rPr>
                  <w:noProof/>
                  <w:webHidden/>
                </w:rPr>
                <w:t>40</w:t>
              </w:r>
              <w:r w:rsidR="00EA2588">
                <w:rPr>
                  <w:noProof/>
                  <w:webHidden/>
                </w:rPr>
                <w:fldChar w:fldCharType="end"/>
              </w:r>
            </w:hyperlink>
          </w:p>
          <w:p w14:paraId="1C31317C" w14:textId="3D472C8C"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3" w:history="1">
              <w:r w:rsidR="00EA2588" w:rsidRPr="00FA41B2">
                <w:rPr>
                  <w:rStyle w:val="Hyperlink"/>
                  <w:noProof/>
                  <w:lang w:val="de-CH" w:eastAsia="de-CH"/>
                </w:rPr>
                <w:t>7.3.1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Betriebsarten</w:t>
              </w:r>
              <w:r w:rsidR="00EA2588">
                <w:rPr>
                  <w:noProof/>
                  <w:webHidden/>
                </w:rPr>
                <w:tab/>
              </w:r>
              <w:r w:rsidR="00EA2588">
                <w:rPr>
                  <w:noProof/>
                  <w:webHidden/>
                </w:rPr>
                <w:fldChar w:fldCharType="begin"/>
              </w:r>
              <w:r w:rsidR="00EA2588">
                <w:rPr>
                  <w:noProof/>
                  <w:webHidden/>
                </w:rPr>
                <w:instrText xml:space="preserve"> PAGEREF _Toc32745193 \h </w:instrText>
              </w:r>
              <w:r w:rsidR="00EA2588">
                <w:rPr>
                  <w:noProof/>
                  <w:webHidden/>
                </w:rPr>
              </w:r>
              <w:r w:rsidR="00EA2588">
                <w:rPr>
                  <w:noProof/>
                  <w:webHidden/>
                </w:rPr>
                <w:fldChar w:fldCharType="separate"/>
              </w:r>
              <w:r w:rsidR="00EA2588">
                <w:rPr>
                  <w:noProof/>
                  <w:webHidden/>
                </w:rPr>
                <w:t>40</w:t>
              </w:r>
              <w:r w:rsidR="00EA2588">
                <w:rPr>
                  <w:noProof/>
                  <w:webHidden/>
                </w:rPr>
                <w:fldChar w:fldCharType="end"/>
              </w:r>
            </w:hyperlink>
          </w:p>
          <w:p w14:paraId="264432AC" w14:textId="623702A4"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4" w:history="1">
              <w:r w:rsidR="00EA2588" w:rsidRPr="00FA41B2">
                <w:rPr>
                  <w:rStyle w:val="Hyperlink"/>
                  <w:noProof/>
                  <w:lang w:val="de-CH" w:eastAsia="de-CH"/>
                </w:rPr>
                <w:t>7.3.2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Gegenüberstellung LAN/WLAN</w:t>
              </w:r>
              <w:r w:rsidR="00EA2588">
                <w:rPr>
                  <w:noProof/>
                  <w:webHidden/>
                </w:rPr>
                <w:tab/>
              </w:r>
              <w:r w:rsidR="00EA2588">
                <w:rPr>
                  <w:noProof/>
                  <w:webHidden/>
                </w:rPr>
                <w:fldChar w:fldCharType="begin"/>
              </w:r>
              <w:r w:rsidR="00EA2588">
                <w:rPr>
                  <w:noProof/>
                  <w:webHidden/>
                </w:rPr>
                <w:instrText xml:space="preserve"> PAGEREF _Toc32745194 \h </w:instrText>
              </w:r>
              <w:r w:rsidR="00EA2588">
                <w:rPr>
                  <w:noProof/>
                  <w:webHidden/>
                </w:rPr>
              </w:r>
              <w:r w:rsidR="00EA2588">
                <w:rPr>
                  <w:noProof/>
                  <w:webHidden/>
                </w:rPr>
                <w:fldChar w:fldCharType="separate"/>
              </w:r>
              <w:r w:rsidR="00EA2588">
                <w:rPr>
                  <w:noProof/>
                  <w:webHidden/>
                </w:rPr>
                <w:t>42</w:t>
              </w:r>
              <w:r w:rsidR="00EA2588">
                <w:rPr>
                  <w:noProof/>
                  <w:webHidden/>
                </w:rPr>
                <w:fldChar w:fldCharType="end"/>
              </w:r>
            </w:hyperlink>
          </w:p>
          <w:p w14:paraId="2158B50C" w14:textId="18E81E1B"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5" w:history="1">
              <w:r w:rsidR="00EA2588" w:rsidRPr="00FA41B2">
                <w:rPr>
                  <w:rStyle w:val="Hyperlink"/>
                  <w:noProof/>
                  <w:lang w:val="de-CH" w:eastAsia="de-CH"/>
                </w:rPr>
                <w:t>7.4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Standards im LAN Bereich</w:t>
              </w:r>
              <w:r w:rsidR="00EA2588">
                <w:rPr>
                  <w:noProof/>
                  <w:webHidden/>
                </w:rPr>
                <w:tab/>
              </w:r>
              <w:r w:rsidR="00EA2588">
                <w:rPr>
                  <w:noProof/>
                  <w:webHidden/>
                </w:rPr>
                <w:fldChar w:fldCharType="begin"/>
              </w:r>
              <w:r w:rsidR="00EA2588">
                <w:rPr>
                  <w:noProof/>
                  <w:webHidden/>
                </w:rPr>
                <w:instrText xml:space="preserve"> PAGEREF _Toc32745195 \h </w:instrText>
              </w:r>
              <w:r w:rsidR="00EA2588">
                <w:rPr>
                  <w:noProof/>
                  <w:webHidden/>
                </w:rPr>
              </w:r>
              <w:r w:rsidR="00EA2588">
                <w:rPr>
                  <w:noProof/>
                  <w:webHidden/>
                </w:rPr>
                <w:fldChar w:fldCharType="separate"/>
              </w:r>
              <w:r w:rsidR="00EA2588">
                <w:rPr>
                  <w:noProof/>
                  <w:webHidden/>
                </w:rPr>
                <w:t>43</w:t>
              </w:r>
              <w:r w:rsidR="00EA2588">
                <w:rPr>
                  <w:noProof/>
                  <w:webHidden/>
                </w:rPr>
                <w:fldChar w:fldCharType="end"/>
              </w:r>
            </w:hyperlink>
          </w:p>
          <w:p w14:paraId="6326488D" w14:textId="770889DB"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6" w:history="1">
              <w:r w:rsidR="00EA2588" w:rsidRPr="00FA41B2">
                <w:rPr>
                  <w:rStyle w:val="Hyperlink"/>
                  <w:noProof/>
                  <w:lang w:val="fr-CH" w:eastAsia="de-CH"/>
                </w:rPr>
                <w:t>7.4.1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Datenpaket</w:t>
              </w:r>
              <w:r w:rsidR="00EA2588">
                <w:rPr>
                  <w:noProof/>
                  <w:webHidden/>
                </w:rPr>
                <w:tab/>
              </w:r>
              <w:r w:rsidR="00EA2588">
                <w:rPr>
                  <w:noProof/>
                  <w:webHidden/>
                </w:rPr>
                <w:fldChar w:fldCharType="begin"/>
              </w:r>
              <w:r w:rsidR="00EA2588">
                <w:rPr>
                  <w:noProof/>
                  <w:webHidden/>
                </w:rPr>
                <w:instrText xml:space="preserve"> PAGEREF _Toc32745196 \h </w:instrText>
              </w:r>
              <w:r w:rsidR="00EA2588">
                <w:rPr>
                  <w:noProof/>
                  <w:webHidden/>
                </w:rPr>
              </w:r>
              <w:r w:rsidR="00EA2588">
                <w:rPr>
                  <w:noProof/>
                  <w:webHidden/>
                </w:rPr>
                <w:fldChar w:fldCharType="separate"/>
              </w:r>
              <w:r w:rsidR="00EA2588">
                <w:rPr>
                  <w:noProof/>
                  <w:webHidden/>
                </w:rPr>
                <w:t>43</w:t>
              </w:r>
              <w:r w:rsidR="00EA2588">
                <w:rPr>
                  <w:noProof/>
                  <w:webHidden/>
                </w:rPr>
                <w:fldChar w:fldCharType="end"/>
              </w:r>
            </w:hyperlink>
          </w:p>
          <w:p w14:paraId="4EBA3618" w14:textId="4E1EEEDC"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97" w:history="1">
              <w:r w:rsidR="00EA2588" w:rsidRPr="00FA41B2">
                <w:rPr>
                  <w:rStyle w:val="Hyperlink"/>
                  <w:noProof/>
                  <w:lang w:val="de-CH" w:eastAsia="de-CH"/>
                </w:rPr>
                <w:t>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Netzwerkgeräte</w:t>
              </w:r>
              <w:r w:rsidR="00EA2588">
                <w:rPr>
                  <w:noProof/>
                  <w:webHidden/>
                </w:rPr>
                <w:tab/>
              </w:r>
              <w:r w:rsidR="00EA2588">
                <w:rPr>
                  <w:noProof/>
                  <w:webHidden/>
                </w:rPr>
                <w:fldChar w:fldCharType="begin"/>
              </w:r>
              <w:r w:rsidR="00EA2588">
                <w:rPr>
                  <w:noProof/>
                  <w:webHidden/>
                </w:rPr>
                <w:instrText xml:space="preserve"> PAGEREF _Toc32745197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58BA0DA2" w14:textId="1172258C"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8" w:history="1">
              <w:r w:rsidR="00EA2588" w:rsidRPr="00FA41B2">
                <w:rPr>
                  <w:rStyle w:val="Hyperlink"/>
                  <w:noProof/>
                  <w:lang w:val="de-CH" w:eastAsia="de-CH"/>
                </w:rPr>
                <w:t>8.1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Switch</w:t>
              </w:r>
              <w:r w:rsidR="00EA2588">
                <w:rPr>
                  <w:noProof/>
                  <w:webHidden/>
                </w:rPr>
                <w:tab/>
              </w:r>
              <w:r w:rsidR="00EA2588">
                <w:rPr>
                  <w:noProof/>
                  <w:webHidden/>
                </w:rPr>
                <w:fldChar w:fldCharType="begin"/>
              </w:r>
              <w:r w:rsidR="00EA2588">
                <w:rPr>
                  <w:noProof/>
                  <w:webHidden/>
                </w:rPr>
                <w:instrText xml:space="preserve"> PAGEREF _Toc32745198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74A9F4A9" w14:textId="1227CC6B"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9" w:history="1">
              <w:r w:rsidR="00EA2588" w:rsidRPr="00FA41B2">
                <w:rPr>
                  <w:rStyle w:val="Hyperlink"/>
                  <w:noProof/>
                  <w:lang w:val="de-CH" w:eastAsia="de-CH"/>
                </w:rPr>
                <w:t>8.2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Router</w:t>
              </w:r>
              <w:r w:rsidR="00EA2588">
                <w:rPr>
                  <w:noProof/>
                  <w:webHidden/>
                </w:rPr>
                <w:tab/>
              </w:r>
              <w:r w:rsidR="00EA2588">
                <w:rPr>
                  <w:noProof/>
                  <w:webHidden/>
                </w:rPr>
                <w:fldChar w:fldCharType="begin"/>
              </w:r>
              <w:r w:rsidR="00EA2588">
                <w:rPr>
                  <w:noProof/>
                  <w:webHidden/>
                </w:rPr>
                <w:instrText xml:space="preserve"> PAGEREF _Toc32745199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371BFE6B" w14:textId="51E3B6DF"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0" w:history="1">
              <w:r w:rsidR="00EA2588" w:rsidRPr="00FA41B2">
                <w:rPr>
                  <w:rStyle w:val="Hyperlink"/>
                  <w:noProof/>
                  <w:lang w:val="de-CH" w:eastAsia="de-CH"/>
                </w:rPr>
                <w:t>8.3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Proxy</w:t>
              </w:r>
              <w:r w:rsidR="00EA2588">
                <w:rPr>
                  <w:noProof/>
                  <w:webHidden/>
                </w:rPr>
                <w:tab/>
              </w:r>
              <w:r w:rsidR="00EA2588">
                <w:rPr>
                  <w:noProof/>
                  <w:webHidden/>
                </w:rPr>
                <w:fldChar w:fldCharType="begin"/>
              </w:r>
              <w:r w:rsidR="00EA2588">
                <w:rPr>
                  <w:noProof/>
                  <w:webHidden/>
                </w:rPr>
                <w:instrText xml:space="preserve"> PAGEREF _Toc32745200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47FC0EA3" w14:textId="7853CE19"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1" w:history="1">
              <w:r w:rsidR="00EA2588" w:rsidRPr="00FA41B2">
                <w:rPr>
                  <w:rStyle w:val="Hyperlink"/>
                  <w:noProof/>
                  <w:lang w:val="de-CH" w:eastAsia="de-CH"/>
                </w:rPr>
                <w:t>8.4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Firewall</w:t>
              </w:r>
              <w:r w:rsidR="00EA2588">
                <w:rPr>
                  <w:noProof/>
                  <w:webHidden/>
                </w:rPr>
                <w:tab/>
              </w:r>
              <w:r w:rsidR="00EA2588">
                <w:rPr>
                  <w:noProof/>
                  <w:webHidden/>
                </w:rPr>
                <w:fldChar w:fldCharType="begin"/>
              </w:r>
              <w:r w:rsidR="00EA2588">
                <w:rPr>
                  <w:noProof/>
                  <w:webHidden/>
                </w:rPr>
                <w:instrText xml:space="preserve"> PAGEREF _Toc32745201 \h </w:instrText>
              </w:r>
              <w:r w:rsidR="00EA2588">
                <w:rPr>
                  <w:noProof/>
                  <w:webHidden/>
                </w:rPr>
              </w:r>
              <w:r w:rsidR="00EA2588">
                <w:rPr>
                  <w:noProof/>
                  <w:webHidden/>
                </w:rPr>
                <w:fldChar w:fldCharType="separate"/>
              </w:r>
              <w:r w:rsidR="00EA2588">
                <w:rPr>
                  <w:noProof/>
                  <w:webHidden/>
                </w:rPr>
                <w:t>46</w:t>
              </w:r>
              <w:r w:rsidR="00EA2588">
                <w:rPr>
                  <w:noProof/>
                  <w:webHidden/>
                </w:rPr>
                <w:fldChar w:fldCharType="end"/>
              </w:r>
            </w:hyperlink>
          </w:p>
          <w:p w14:paraId="2BCA4CCC" w14:textId="02E463DE"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2" w:history="1">
              <w:r w:rsidR="00EA2588" w:rsidRPr="00FA41B2">
                <w:rPr>
                  <w:rStyle w:val="Hyperlink"/>
                  <w:noProof/>
                  <w:lang w:val="de-CH" w:eastAsia="de-CH"/>
                </w:rPr>
                <w:t>8.5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Emulatoren</w:t>
              </w:r>
              <w:r w:rsidR="00EA2588">
                <w:rPr>
                  <w:noProof/>
                  <w:webHidden/>
                </w:rPr>
                <w:tab/>
              </w:r>
              <w:r w:rsidR="00EA2588">
                <w:rPr>
                  <w:noProof/>
                  <w:webHidden/>
                </w:rPr>
                <w:fldChar w:fldCharType="begin"/>
              </w:r>
              <w:r w:rsidR="00EA2588">
                <w:rPr>
                  <w:noProof/>
                  <w:webHidden/>
                </w:rPr>
                <w:instrText xml:space="preserve"> PAGEREF _Toc32745202 \h </w:instrText>
              </w:r>
              <w:r w:rsidR="00EA2588">
                <w:rPr>
                  <w:noProof/>
                  <w:webHidden/>
                </w:rPr>
              </w:r>
              <w:r w:rsidR="00EA2588">
                <w:rPr>
                  <w:noProof/>
                  <w:webHidden/>
                </w:rPr>
                <w:fldChar w:fldCharType="separate"/>
              </w:r>
              <w:r w:rsidR="00EA2588">
                <w:rPr>
                  <w:noProof/>
                  <w:webHidden/>
                </w:rPr>
                <w:t>47</w:t>
              </w:r>
              <w:r w:rsidR="00EA2588">
                <w:rPr>
                  <w:noProof/>
                  <w:webHidden/>
                </w:rPr>
                <w:fldChar w:fldCharType="end"/>
              </w:r>
            </w:hyperlink>
          </w:p>
          <w:p w14:paraId="0AF0EFD3" w14:textId="46C6E320" w:rsidR="00EA2588" w:rsidRDefault="00283077">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203" w:history="1">
              <w:r w:rsidR="00EA2588" w:rsidRPr="00FA41B2">
                <w:rPr>
                  <w:rStyle w:val="Hyperlink"/>
                  <w:noProof/>
                  <w:lang w:val="de-CH" w:eastAsia="de-CH"/>
                </w:rPr>
                <w:t>9</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OSI Layer</w:t>
              </w:r>
              <w:r w:rsidR="00EA2588">
                <w:rPr>
                  <w:noProof/>
                  <w:webHidden/>
                </w:rPr>
                <w:tab/>
              </w:r>
              <w:r w:rsidR="00EA2588">
                <w:rPr>
                  <w:noProof/>
                  <w:webHidden/>
                </w:rPr>
                <w:fldChar w:fldCharType="begin"/>
              </w:r>
              <w:r w:rsidR="00EA2588">
                <w:rPr>
                  <w:noProof/>
                  <w:webHidden/>
                </w:rPr>
                <w:instrText xml:space="preserve"> PAGEREF _Toc32745203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582D3097" w14:textId="1D2F2C0A"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4" w:history="1">
              <w:r w:rsidR="00EA2588" w:rsidRPr="00FA41B2">
                <w:rPr>
                  <w:rStyle w:val="Hyperlink"/>
                  <w:noProof/>
                  <w:lang w:val="de-CH" w:eastAsia="de-CH"/>
                </w:rPr>
                <w:t>9.1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Motivation</w:t>
              </w:r>
              <w:r w:rsidR="00EA2588">
                <w:rPr>
                  <w:noProof/>
                  <w:webHidden/>
                </w:rPr>
                <w:tab/>
              </w:r>
              <w:r w:rsidR="00EA2588">
                <w:rPr>
                  <w:noProof/>
                  <w:webHidden/>
                </w:rPr>
                <w:fldChar w:fldCharType="begin"/>
              </w:r>
              <w:r w:rsidR="00EA2588">
                <w:rPr>
                  <w:noProof/>
                  <w:webHidden/>
                </w:rPr>
                <w:instrText xml:space="preserve"> PAGEREF _Toc32745204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58AE00DF" w14:textId="7CAA42DE"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5" w:history="1">
              <w:r w:rsidR="00EA2588" w:rsidRPr="00FA41B2">
                <w:rPr>
                  <w:rStyle w:val="Hyperlink"/>
                  <w:noProof/>
                  <w:lang w:val="de-CH" w:eastAsia="de-CH"/>
                </w:rPr>
                <w:t>9.2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OSI kurz erklärt</w:t>
              </w:r>
              <w:r w:rsidR="00EA2588">
                <w:rPr>
                  <w:noProof/>
                  <w:webHidden/>
                </w:rPr>
                <w:tab/>
              </w:r>
              <w:r w:rsidR="00EA2588">
                <w:rPr>
                  <w:noProof/>
                  <w:webHidden/>
                </w:rPr>
                <w:fldChar w:fldCharType="begin"/>
              </w:r>
              <w:r w:rsidR="00EA2588">
                <w:rPr>
                  <w:noProof/>
                  <w:webHidden/>
                </w:rPr>
                <w:instrText xml:space="preserve"> PAGEREF _Toc32745205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26645A0F" w14:textId="77D652CD"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6" w:history="1">
              <w:r w:rsidR="00EA2588" w:rsidRPr="00FA41B2">
                <w:rPr>
                  <w:rStyle w:val="Hyperlink"/>
                  <w:noProof/>
                </w:rPr>
                <w:t>9.2.1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Ein Schichtenmodell für Kommunikationsvorgänge im Internet - Kommunikation in Rechnernetzen</w:t>
              </w:r>
              <w:r w:rsidR="00EA2588">
                <w:rPr>
                  <w:noProof/>
                  <w:webHidden/>
                </w:rPr>
                <w:tab/>
              </w:r>
              <w:r w:rsidR="00EA2588">
                <w:rPr>
                  <w:noProof/>
                  <w:webHidden/>
                </w:rPr>
                <w:fldChar w:fldCharType="begin"/>
              </w:r>
              <w:r w:rsidR="00EA2588">
                <w:rPr>
                  <w:noProof/>
                  <w:webHidden/>
                </w:rPr>
                <w:instrText xml:space="preserve"> PAGEREF _Toc32745206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72DFAC44" w14:textId="02C65E8A"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7" w:history="1">
              <w:r w:rsidR="00EA2588" w:rsidRPr="00FA41B2">
                <w:rPr>
                  <w:rStyle w:val="Hyperlink"/>
                  <w:noProof/>
                </w:rPr>
                <w:t>9.2.2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Nachrichtenübertragung im Schichtenmodell</w:t>
              </w:r>
              <w:r w:rsidR="00EA2588">
                <w:rPr>
                  <w:noProof/>
                  <w:webHidden/>
                </w:rPr>
                <w:tab/>
              </w:r>
              <w:r w:rsidR="00EA2588">
                <w:rPr>
                  <w:noProof/>
                  <w:webHidden/>
                </w:rPr>
                <w:fldChar w:fldCharType="begin"/>
              </w:r>
              <w:r w:rsidR="00EA2588">
                <w:rPr>
                  <w:noProof/>
                  <w:webHidden/>
                </w:rPr>
                <w:instrText xml:space="preserve"> PAGEREF _Toc32745207 \h </w:instrText>
              </w:r>
              <w:r w:rsidR="00EA2588">
                <w:rPr>
                  <w:noProof/>
                  <w:webHidden/>
                </w:rPr>
              </w:r>
              <w:r w:rsidR="00EA2588">
                <w:rPr>
                  <w:noProof/>
                  <w:webHidden/>
                </w:rPr>
                <w:fldChar w:fldCharType="separate"/>
              </w:r>
              <w:r w:rsidR="00EA2588">
                <w:rPr>
                  <w:noProof/>
                  <w:webHidden/>
                </w:rPr>
                <w:t>49</w:t>
              </w:r>
              <w:r w:rsidR="00EA2588">
                <w:rPr>
                  <w:noProof/>
                  <w:webHidden/>
                </w:rPr>
                <w:fldChar w:fldCharType="end"/>
              </w:r>
            </w:hyperlink>
          </w:p>
          <w:p w14:paraId="09E09D19" w14:textId="2873E926"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8" w:history="1">
              <w:r w:rsidR="00EA2588" w:rsidRPr="00FA41B2">
                <w:rPr>
                  <w:rStyle w:val="Hyperlink"/>
                  <w:noProof/>
                </w:rPr>
                <w:t>9.2.3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Ein Stapel aus Protokollen</w:t>
              </w:r>
              <w:r w:rsidR="00EA2588">
                <w:rPr>
                  <w:noProof/>
                  <w:webHidden/>
                </w:rPr>
                <w:tab/>
              </w:r>
              <w:r w:rsidR="00EA2588">
                <w:rPr>
                  <w:noProof/>
                  <w:webHidden/>
                </w:rPr>
                <w:fldChar w:fldCharType="begin"/>
              </w:r>
              <w:r w:rsidR="00EA2588">
                <w:rPr>
                  <w:noProof/>
                  <w:webHidden/>
                </w:rPr>
                <w:instrText xml:space="preserve"> PAGEREF _Toc32745208 \h </w:instrText>
              </w:r>
              <w:r w:rsidR="00EA2588">
                <w:rPr>
                  <w:noProof/>
                  <w:webHidden/>
                </w:rPr>
              </w:r>
              <w:r w:rsidR="00EA2588">
                <w:rPr>
                  <w:noProof/>
                  <w:webHidden/>
                </w:rPr>
                <w:fldChar w:fldCharType="separate"/>
              </w:r>
              <w:r w:rsidR="00EA2588">
                <w:rPr>
                  <w:noProof/>
                  <w:webHidden/>
                </w:rPr>
                <w:t>49</w:t>
              </w:r>
              <w:r w:rsidR="00EA2588">
                <w:rPr>
                  <w:noProof/>
                  <w:webHidden/>
                </w:rPr>
                <w:fldChar w:fldCharType="end"/>
              </w:r>
            </w:hyperlink>
          </w:p>
          <w:p w14:paraId="08F78D3F" w14:textId="61001C4A"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9" w:history="1">
              <w:r w:rsidR="00EA2588" w:rsidRPr="00FA41B2">
                <w:rPr>
                  <w:rStyle w:val="Hyperlink"/>
                  <w:noProof/>
                </w:rPr>
                <w:t>9.2.4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Datenanreicherung</w:t>
              </w:r>
              <w:r w:rsidR="00EA2588">
                <w:rPr>
                  <w:noProof/>
                  <w:webHidden/>
                </w:rPr>
                <w:tab/>
              </w:r>
              <w:r w:rsidR="00EA2588">
                <w:rPr>
                  <w:noProof/>
                  <w:webHidden/>
                </w:rPr>
                <w:fldChar w:fldCharType="begin"/>
              </w:r>
              <w:r w:rsidR="00EA2588">
                <w:rPr>
                  <w:noProof/>
                  <w:webHidden/>
                </w:rPr>
                <w:instrText xml:space="preserve"> PAGEREF _Toc32745209 \h </w:instrText>
              </w:r>
              <w:r w:rsidR="00EA2588">
                <w:rPr>
                  <w:noProof/>
                  <w:webHidden/>
                </w:rPr>
              </w:r>
              <w:r w:rsidR="00EA2588">
                <w:rPr>
                  <w:noProof/>
                  <w:webHidden/>
                </w:rPr>
                <w:fldChar w:fldCharType="separate"/>
              </w:r>
              <w:r w:rsidR="00EA2588">
                <w:rPr>
                  <w:noProof/>
                  <w:webHidden/>
                </w:rPr>
                <w:t>50</w:t>
              </w:r>
              <w:r w:rsidR="00EA2588">
                <w:rPr>
                  <w:noProof/>
                  <w:webHidden/>
                </w:rPr>
                <w:fldChar w:fldCharType="end"/>
              </w:r>
            </w:hyperlink>
          </w:p>
          <w:p w14:paraId="1BF2501A" w14:textId="3FFD35F5"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10" w:history="1">
              <w:r w:rsidR="00EA2588" w:rsidRPr="00FA41B2">
                <w:rPr>
                  <w:rStyle w:val="Hyperlink"/>
                  <w:noProof/>
                  <w:lang w:val="de-CH" w:eastAsia="de-CH"/>
                </w:rPr>
                <w:t>9.3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Die sieben Schichten</w:t>
              </w:r>
              <w:r w:rsidR="00EA2588">
                <w:rPr>
                  <w:noProof/>
                  <w:webHidden/>
                </w:rPr>
                <w:tab/>
              </w:r>
              <w:r w:rsidR="00EA2588">
                <w:rPr>
                  <w:noProof/>
                  <w:webHidden/>
                </w:rPr>
                <w:fldChar w:fldCharType="begin"/>
              </w:r>
              <w:r w:rsidR="00EA2588">
                <w:rPr>
                  <w:noProof/>
                  <w:webHidden/>
                </w:rPr>
                <w:instrText xml:space="preserve"> PAGEREF _Toc32745210 \h </w:instrText>
              </w:r>
              <w:r w:rsidR="00EA2588">
                <w:rPr>
                  <w:noProof/>
                  <w:webHidden/>
                </w:rPr>
              </w:r>
              <w:r w:rsidR="00EA2588">
                <w:rPr>
                  <w:noProof/>
                  <w:webHidden/>
                </w:rPr>
                <w:fldChar w:fldCharType="separate"/>
              </w:r>
              <w:r w:rsidR="00EA2588">
                <w:rPr>
                  <w:noProof/>
                  <w:webHidden/>
                </w:rPr>
                <w:t>51</w:t>
              </w:r>
              <w:r w:rsidR="00EA2588">
                <w:rPr>
                  <w:noProof/>
                  <w:webHidden/>
                </w:rPr>
                <w:fldChar w:fldCharType="end"/>
              </w:r>
            </w:hyperlink>
          </w:p>
          <w:p w14:paraId="39F7C159" w14:textId="1B7A099F"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1" w:history="1">
              <w:r w:rsidR="00EA2588" w:rsidRPr="00FA41B2">
                <w:rPr>
                  <w:rStyle w:val="Hyperlink"/>
                  <w:noProof/>
                  <w:lang w:val="de-CH" w:eastAsia="de-CH"/>
                </w:rPr>
                <w:t>9.3.1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1 – Physikalische Schicht (Physical Layer)</w:t>
              </w:r>
              <w:r w:rsidR="00EA2588">
                <w:rPr>
                  <w:noProof/>
                  <w:webHidden/>
                </w:rPr>
                <w:tab/>
              </w:r>
              <w:r w:rsidR="00EA2588">
                <w:rPr>
                  <w:noProof/>
                  <w:webHidden/>
                </w:rPr>
                <w:fldChar w:fldCharType="begin"/>
              </w:r>
              <w:r w:rsidR="00EA2588">
                <w:rPr>
                  <w:noProof/>
                  <w:webHidden/>
                </w:rPr>
                <w:instrText xml:space="preserve"> PAGEREF _Toc32745211 \h </w:instrText>
              </w:r>
              <w:r w:rsidR="00EA2588">
                <w:rPr>
                  <w:noProof/>
                  <w:webHidden/>
                </w:rPr>
              </w:r>
              <w:r w:rsidR="00EA2588">
                <w:rPr>
                  <w:noProof/>
                  <w:webHidden/>
                </w:rPr>
                <w:fldChar w:fldCharType="separate"/>
              </w:r>
              <w:r w:rsidR="00EA2588">
                <w:rPr>
                  <w:noProof/>
                  <w:webHidden/>
                </w:rPr>
                <w:t>53</w:t>
              </w:r>
              <w:r w:rsidR="00EA2588">
                <w:rPr>
                  <w:noProof/>
                  <w:webHidden/>
                </w:rPr>
                <w:fldChar w:fldCharType="end"/>
              </w:r>
            </w:hyperlink>
          </w:p>
          <w:p w14:paraId="70C14D3E" w14:textId="66DB57EB"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2" w:history="1">
              <w:r w:rsidR="00EA2588" w:rsidRPr="00FA41B2">
                <w:rPr>
                  <w:rStyle w:val="Hyperlink"/>
                  <w:noProof/>
                  <w:lang w:val="de-CH" w:eastAsia="de-CH"/>
                </w:rPr>
                <w:t>9.3.2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2 – Sicherungssicht (Data Link Layer)</w:t>
              </w:r>
              <w:r w:rsidR="00EA2588">
                <w:rPr>
                  <w:noProof/>
                  <w:webHidden/>
                </w:rPr>
                <w:tab/>
              </w:r>
              <w:r w:rsidR="00EA2588">
                <w:rPr>
                  <w:noProof/>
                  <w:webHidden/>
                </w:rPr>
                <w:fldChar w:fldCharType="begin"/>
              </w:r>
              <w:r w:rsidR="00EA2588">
                <w:rPr>
                  <w:noProof/>
                  <w:webHidden/>
                </w:rPr>
                <w:instrText xml:space="preserve"> PAGEREF _Toc32745212 \h </w:instrText>
              </w:r>
              <w:r w:rsidR="00EA2588">
                <w:rPr>
                  <w:noProof/>
                  <w:webHidden/>
                </w:rPr>
              </w:r>
              <w:r w:rsidR="00EA2588">
                <w:rPr>
                  <w:noProof/>
                  <w:webHidden/>
                </w:rPr>
                <w:fldChar w:fldCharType="separate"/>
              </w:r>
              <w:r w:rsidR="00EA2588">
                <w:rPr>
                  <w:noProof/>
                  <w:webHidden/>
                </w:rPr>
                <w:t>54</w:t>
              </w:r>
              <w:r w:rsidR="00EA2588">
                <w:rPr>
                  <w:noProof/>
                  <w:webHidden/>
                </w:rPr>
                <w:fldChar w:fldCharType="end"/>
              </w:r>
            </w:hyperlink>
          </w:p>
          <w:p w14:paraId="42BD4287" w14:textId="4D5268F0"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3" w:history="1">
              <w:r w:rsidR="00EA2588" w:rsidRPr="00FA41B2">
                <w:rPr>
                  <w:rStyle w:val="Hyperlink"/>
                  <w:noProof/>
                  <w:lang w:val="de-CH" w:eastAsia="de-CH"/>
                </w:rPr>
                <w:t>9.3.3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3 – Vermittlungssicht (Network Layer)</w:t>
              </w:r>
              <w:r w:rsidR="00EA2588">
                <w:rPr>
                  <w:noProof/>
                  <w:webHidden/>
                </w:rPr>
                <w:tab/>
              </w:r>
              <w:r w:rsidR="00EA2588">
                <w:rPr>
                  <w:noProof/>
                  <w:webHidden/>
                </w:rPr>
                <w:fldChar w:fldCharType="begin"/>
              </w:r>
              <w:r w:rsidR="00EA2588">
                <w:rPr>
                  <w:noProof/>
                  <w:webHidden/>
                </w:rPr>
                <w:instrText xml:space="preserve"> PAGEREF _Toc32745213 \h </w:instrText>
              </w:r>
              <w:r w:rsidR="00EA2588">
                <w:rPr>
                  <w:noProof/>
                  <w:webHidden/>
                </w:rPr>
              </w:r>
              <w:r w:rsidR="00EA2588">
                <w:rPr>
                  <w:noProof/>
                  <w:webHidden/>
                </w:rPr>
                <w:fldChar w:fldCharType="separate"/>
              </w:r>
              <w:r w:rsidR="00EA2588">
                <w:rPr>
                  <w:noProof/>
                  <w:webHidden/>
                </w:rPr>
                <w:t>55</w:t>
              </w:r>
              <w:r w:rsidR="00EA2588">
                <w:rPr>
                  <w:noProof/>
                  <w:webHidden/>
                </w:rPr>
                <w:fldChar w:fldCharType="end"/>
              </w:r>
            </w:hyperlink>
          </w:p>
          <w:p w14:paraId="71AE0A62" w14:textId="66D55B64"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4" w:history="1">
              <w:r w:rsidR="00EA2588" w:rsidRPr="00FA41B2">
                <w:rPr>
                  <w:rStyle w:val="Hyperlink"/>
                  <w:noProof/>
                  <w:lang w:val="de-CH" w:eastAsia="de-CH"/>
                </w:rPr>
                <w:t>9.3.4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4 – Transportschicht (Transport Layer)</w:t>
              </w:r>
              <w:r w:rsidR="00EA2588">
                <w:rPr>
                  <w:noProof/>
                  <w:webHidden/>
                </w:rPr>
                <w:tab/>
              </w:r>
              <w:r w:rsidR="00EA2588">
                <w:rPr>
                  <w:noProof/>
                  <w:webHidden/>
                </w:rPr>
                <w:fldChar w:fldCharType="begin"/>
              </w:r>
              <w:r w:rsidR="00EA2588">
                <w:rPr>
                  <w:noProof/>
                  <w:webHidden/>
                </w:rPr>
                <w:instrText xml:space="preserve"> PAGEREF _Toc32745214 \h </w:instrText>
              </w:r>
              <w:r w:rsidR="00EA2588">
                <w:rPr>
                  <w:noProof/>
                  <w:webHidden/>
                </w:rPr>
              </w:r>
              <w:r w:rsidR="00EA2588">
                <w:rPr>
                  <w:noProof/>
                  <w:webHidden/>
                </w:rPr>
                <w:fldChar w:fldCharType="separate"/>
              </w:r>
              <w:r w:rsidR="00EA2588">
                <w:rPr>
                  <w:noProof/>
                  <w:webHidden/>
                </w:rPr>
                <w:t>56</w:t>
              </w:r>
              <w:r w:rsidR="00EA2588">
                <w:rPr>
                  <w:noProof/>
                  <w:webHidden/>
                </w:rPr>
                <w:fldChar w:fldCharType="end"/>
              </w:r>
            </w:hyperlink>
          </w:p>
          <w:p w14:paraId="3CD14D89" w14:textId="1005D585"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5" w:history="1">
              <w:r w:rsidR="00EA2588" w:rsidRPr="00FA41B2">
                <w:rPr>
                  <w:rStyle w:val="Hyperlink"/>
                  <w:noProof/>
                  <w:lang w:val="de-CH" w:eastAsia="de-CH"/>
                </w:rPr>
                <w:t>9.3.5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5 – Sitzungsschicht (Session Layer)</w:t>
              </w:r>
              <w:r w:rsidR="00EA2588">
                <w:rPr>
                  <w:noProof/>
                  <w:webHidden/>
                </w:rPr>
                <w:tab/>
              </w:r>
              <w:r w:rsidR="00EA2588">
                <w:rPr>
                  <w:noProof/>
                  <w:webHidden/>
                </w:rPr>
                <w:fldChar w:fldCharType="begin"/>
              </w:r>
              <w:r w:rsidR="00EA2588">
                <w:rPr>
                  <w:noProof/>
                  <w:webHidden/>
                </w:rPr>
                <w:instrText xml:space="preserve"> PAGEREF _Toc32745215 \h </w:instrText>
              </w:r>
              <w:r w:rsidR="00EA2588">
                <w:rPr>
                  <w:noProof/>
                  <w:webHidden/>
                </w:rPr>
              </w:r>
              <w:r w:rsidR="00EA2588">
                <w:rPr>
                  <w:noProof/>
                  <w:webHidden/>
                </w:rPr>
                <w:fldChar w:fldCharType="separate"/>
              </w:r>
              <w:r w:rsidR="00EA2588">
                <w:rPr>
                  <w:noProof/>
                  <w:webHidden/>
                </w:rPr>
                <w:t>57</w:t>
              </w:r>
              <w:r w:rsidR="00EA2588">
                <w:rPr>
                  <w:noProof/>
                  <w:webHidden/>
                </w:rPr>
                <w:fldChar w:fldCharType="end"/>
              </w:r>
            </w:hyperlink>
          </w:p>
          <w:p w14:paraId="44984507" w14:textId="5763DAF9"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6" w:history="1">
              <w:r w:rsidR="00EA2588" w:rsidRPr="00FA41B2">
                <w:rPr>
                  <w:rStyle w:val="Hyperlink"/>
                  <w:noProof/>
                  <w:lang w:val="fr-CH" w:eastAsia="de-CH"/>
                </w:rPr>
                <w:t>9.3.6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Schicht 6 – Darstellungssicht (Presentation Layer)</w:t>
              </w:r>
              <w:r w:rsidR="00EA2588">
                <w:rPr>
                  <w:noProof/>
                  <w:webHidden/>
                </w:rPr>
                <w:tab/>
              </w:r>
              <w:r w:rsidR="00EA2588">
                <w:rPr>
                  <w:noProof/>
                  <w:webHidden/>
                </w:rPr>
                <w:fldChar w:fldCharType="begin"/>
              </w:r>
              <w:r w:rsidR="00EA2588">
                <w:rPr>
                  <w:noProof/>
                  <w:webHidden/>
                </w:rPr>
                <w:instrText xml:space="preserve"> PAGEREF _Toc32745216 \h </w:instrText>
              </w:r>
              <w:r w:rsidR="00EA2588">
                <w:rPr>
                  <w:noProof/>
                  <w:webHidden/>
                </w:rPr>
              </w:r>
              <w:r w:rsidR="00EA2588">
                <w:rPr>
                  <w:noProof/>
                  <w:webHidden/>
                </w:rPr>
                <w:fldChar w:fldCharType="separate"/>
              </w:r>
              <w:r w:rsidR="00EA2588">
                <w:rPr>
                  <w:noProof/>
                  <w:webHidden/>
                </w:rPr>
                <w:t>57</w:t>
              </w:r>
              <w:r w:rsidR="00EA2588">
                <w:rPr>
                  <w:noProof/>
                  <w:webHidden/>
                </w:rPr>
                <w:fldChar w:fldCharType="end"/>
              </w:r>
            </w:hyperlink>
          </w:p>
          <w:p w14:paraId="209D0998" w14:textId="1888D6CD" w:rsidR="00EA2588" w:rsidRDefault="00283077">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7" w:history="1">
              <w:r w:rsidR="00EA2588" w:rsidRPr="00FA41B2">
                <w:rPr>
                  <w:rStyle w:val="Hyperlink"/>
                  <w:noProof/>
                  <w:lang w:val="fr-CH" w:eastAsia="de-CH"/>
                </w:rPr>
                <w:t>9.3.7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Schicht 7 – Anwendungssicht (Application Layer)</w:t>
              </w:r>
              <w:r w:rsidR="00EA2588">
                <w:rPr>
                  <w:noProof/>
                  <w:webHidden/>
                </w:rPr>
                <w:tab/>
              </w:r>
              <w:r w:rsidR="00EA2588">
                <w:rPr>
                  <w:noProof/>
                  <w:webHidden/>
                </w:rPr>
                <w:fldChar w:fldCharType="begin"/>
              </w:r>
              <w:r w:rsidR="00EA2588">
                <w:rPr>
                  <w:noProof/>
                  <w:webHidden/>
                </w:rPr>
                <w:instrText xml:space="preserve"> PAGEREF _Toc32745217 \h </w:instrText>
              </w:r>
              <w:r w:rsidR="00EA2588">
                <w:rPr>
                  <w:noProof/>
                  <w:webHidden/>
                </w:rPr>
              </w:r>
              <w:r w:rsidR="00EA2588">
                <w:rPr>
                  <w:noProof/>
                  <w:webHidden/>
                </w:rPr>
                <w:fldChar w:fldCharType="separate"/>
              </w:r>
              <w:r w:rsidR="00EA2588">
                <w:rPr>
                  <w:noProof/>
                  <w:webHidden/>
                </w:rPr>
                <w:t>57</w:t>
              </w:r>
              <w:r w:rsidR="00EA2588">
                <w:rPr>
                  <w:noProof/>
                  <w:webHidden/>
                </w:rPr>
                <w:fldChar w:fldCharType="end"/>
              </w:r>
            </w:hyperlink>
          </w:p>
          <w:p w14:paraId="4385BCD9" w14:textId="61E30A0C" w:rsidR="00EA2588" w:rsidRDefault="00283077">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18" w:history="1">
              <w:r w:rsidR="00EA2588" w:rsidRPr="00FA41B2">
                <w:rPr>
                  <w:rStyle w:val="Hyperlink"/>
                  <w:noProof/>
                  <w:lang w:val="fr-CH" w:eastAsia="de-CH"/>
                </w:rPr>
                <w:t>9.4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Allgemeines</w:t>
              </w:r>
              <w:r w:rsidR="00EA2588">
                <w:rPr>
                  <w:noProof/>
                  <w:webHidden/>
                </w:rPr>
                <w:tab/>
              </w:r>
              <w:r w:rsidR="00EA2588">
                <w:rPr>
                  <w:noProof/>
                  <w:webHidden/>
                </w:rPr>
                <w:fldChar w:fldCharType="begin"/>
              </w:r>
              <w:r w:rsidR="00EA2588">
                <w:rPr>
                  <w:noProof/>
                  <w:webHidden/>
                </w:rPr>
                <w:instrText xml:space="preserve"> PAGEREF _Toc32745218 \h </w:instrText>
              </w:r>
              <w:r w:rsidR="00EA2588">
                <w:rPr>
                  <w:noProof/>
                  <w:webHidden/>
                </w:rPr>
              </w:r>
              <w:r w:rsidR="00EA2588">
                <w:rPr>
                  <w:noProof/>
                  <w:webHidden/>
                </w:rPr>
                <w:fldChar w:fldCharType="separate"/>
              </w:r>
              <w:r w:rsidR="00EA2588">
                <w:rPr>
                  <w:noProof/>
                  <w:webHidden/>
                </w:rPr>
                <w:t>58</w:t>
              </w:r>
              <w:r w:rsidR="00EA2588">
                <w:rPr>
                  <w:noProof/>
                  <w:webHidden/>
                </w:rPr>
                <w:fldChar w:fldCharType="end"/>
              </w:r>
            </w:hyperlink>
          </w:p>
          <w:p w14:paraId="560012FB" w14:textId="7828DEAC" w:rsidR="00EA7311" w:rsidRPr="003738D7" w:rsidRDefault="00CA7729" w:rsidP="0042658B">
            <w:pPr>
              <w:jc w:val="both"/>
              <w:rPr>
                <w:sz w:val="24"/>
                <w:szCs w:val="24"/>
                <w:lang w:val="de-CH"/>
              </w:rPr>
            </w:pPr>
            <w:r w:rsidRPr="003738D7">
              <w:rPr>
                <w:sz w:val="24"/>
                <w:szCs w:val="24"/>
                <w:lang w:val="de-CH"/>
              </w:rPr>
              <w:fldChar w:fldCharType="end"/>
            </w:r>
          </w:p>
        </w:tc>
      </w:tr>
    </w:tbl>
    <w:p w14:paraId="45580601" w14:textId="77777777" w:rsidR="00B267DA" w:rsidRDefault="00B267DA">
      <w:pPr>
        <w:rPr>
          <w:rFonts w:cs="Arial"/>
          <w:b/>
          <w:bCs/>
          <w:kern w:val="32"/>
          <w:sz w:val="24"/>
          <w:szCs w:val="32"/>
          <w:lang w:val="de-CH"/>
        </w:rPr>
      </w:pPr>
      <w:r>
        <w:rPr>
          <w:lang w:val="de-CH"/>
        </w:rPr>
        <w:lastRenderedPageBreak/>
        <w:br w:type="page"/>
      </w:r>
    </w:p>
    <w:p w14:paraId="01AC9904" w14:textId="1F55C6D7" w:rsidR="00B267DA" w:rsidRDefault="00251324" w:rsidP="00F134BC">
      <w:pPr>
        <w:pStyle w:val="berschrift1"/>
        <w:rPr>
          <w:lang w:val="de-CH"/>
        </w:rPr>
      </w:pPr>
      <w:bookmarkStart w:id="1" w:name="_Toc32745150"/>
      <w:r>
        <w:rPr>
          <w:lang w:val="de-CH"/>
        </w:rPr>
        <w:lastRenderedPageBreak/>
        <w:t>Einleitung</w:t>
      </w:r>
      <w:bookmarkEnd w:id="1"/>
    </w:p>
    <w:p w14:paraId="38B9E678" w14:textId="4ECB648E" w:rsidR="00251324" w:rsidRDefault="00251324" w:rsidP="00B267DA">
      <w:pPr>
        <w:rPr>
          <w:rFonts w:cs="Arial"/>
          <w:lang w:val="de-CH"/>
        </w:rPr>
      </w:pPr>
    </w:p>
    <w:p w14:paraId="6BDD890E" w14:textId="5EB7686C" w:rsidR="00251324" w:rsidRPr="005D36FB" w:rsidRDefault="00251324" w:rsidP="00B267DA">
      <w:pPr>
        <w:rPr>
          <w:rFonts w:cs="Arial"/>
          <w:lang w:val="de-CH"/>
        </w:rPr>
      </w:pPr>
      <w:r>
        <w:rPr>
          <w:rFonts w:cs="Arial"/>
          <w:lang w:val="de-CH"/>
        </w:rPr>
        <w:t xml:space="preserve">Das nachfolgende Dokument soll eine theoretische Grundlage für das Modul M117 darstellen. Sie finden in diesem Dokument </w:t>
      </w:r>
      <w:r w:rsidR="00F134BC">
        <w:rPr>
          <w:rFonts w:cs="Arial"/>
          <w:lang w:val="de-CH"/>
        </w:rPr>
        <w:t>sowohl Theorie wie auch Aufgabenstellungen.</w:t>
      </w:r>
    </w:p>
    <w:p w14:paraId="5576DABC" w14:textId="77777777" w:rsidR="00B267DA" w:rsidRDefault="00B267DA" w:rsidP="00B267DA">
      <w:pPr>
        <w:pStyle w:val="berschrift1"/>
        <w:numPr>
          <w:ilvl w:val="0"/>
          <w:numId w:val="1"/>
        </w:numPr>
        <w:rPr>
          <w:lang w:val="de-CH"/>
        </w:rPr>
      </w:pPr>
      <w:bookmarkStart w:id="2" w:name="_Toc17297264"/>
      <w:bookmarkStart w:id="3" w:name="_Toc32745151"/>
      <w:r>
        <w:rPr>
          <w:lang w:val="de-CH"/>
        </w:rPr>
        <w:t>Netzwerkarchitektur</w:t>
      </w:r>
      <w:bookmarkEnd w:id="2"/>
      <w:bookmarkEnd w:id="3"/>
    </w:p>
    <w:p w14:paraId="4BB2458D"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Unter einem Netzwerk versteht man eine beliebige Anzahl selbständiger Computersysteme, die so miteinander verbunden sind, dass ein </w:t>
      </w:r>
      <w:r w:rsidRPr="00950999">
        <w:rPr>
          <w:rFonts w:ascii="Calibri" w:hAnsi="Calibri"/>
          <w:b/>
          <w:bCs/>
          <w:color w:val="000000"/>
          <w:sz w:val="22"/>
          <w:szCs w:val="20"/>
          <w:lang w:val="de-DE" w:eastAsia="en-US"/>
        </w:rPr>
        <w:t>Datenaustausch</w:t>
      </w:r>
      <w:r w:rsidRPr="00950999">
        <w:rPr>
          <w:rFonts w:ascii="Calibri" w:hAnsi="Calibri"/>
          <w:color w:val="000000"/>
          <w:sz w:val="22"/>
          <w:szCs w:val="20"/>
          <w:lang w:val="de-DE" w:eastAsia="en-US"/>
        </w:rPr>
        <w:t xml:space="preserve"> möglich wird. Dazu muss neben einer physischen Verbindung auch eine logische Verbindung der zu vernetzenden Systeme vorhanden sein. Letztere wird durch spezielle Netzwerkprotokolle wie TCP (Transmission Control Protocol) hergestellt. Bereits zwei miteinander verbundene Rechner können als Netzwerk betrachtet werden. </w:t>
      </w:r>
    </w:p>
    <w:p w14:paraId="1123083E"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Netzwerke werden mit dem Ziel eingerichtet, Daten von einem System auf eine anderes zu übertragen oder gemeinsame Ressourcen wie Server, Datenbanken oder Drucker im Netzwerk zur Verfügung zu stellen. Je nach Größe und Reichweite des Rechnerverbunds werden </w:t>
      </w:r>
      <w:r w:rsidRPr="00950999">
        <w:rPr>
          <w:rFonts w:ascii="Calibri" w:hAnsi="Calibri"/>
          <w:b/>
          <w:bCs/>
          <w:color w:val="000000"/>
          <w:sz w:val="22"/>
          <w:szCs w:val="20"/>
          <w:lang w:val="de-DE" w:eastAsia="en-US"/>
        </w:rPr>
        <w:t>verschiedene Netzwerkdimensionen</w:t>
      </w:r>
      <w:r w:rsidRPr="00950999">
        <w:rPr>
          <w:rFonts w:ascii="Calibri" w:hAnsi="Calibri"/>
          <w:color w:val="000000"/>
          <w:sz w:val="22"/>
          <w:szCs w:val="20"/>
          <w:lang w:val="de-DE" w:eastAsia="en-US"/>
        </w:rPr>
        <w:t xml:space="preserve"> unterschieden. Zu den wichtigsten Netzwerktypen gehören: </w:t>
      </w:r>
    </w:p>
    <w:p w14:paraId="07FFFA15"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Die physische Verbindung, die diesen Netzwerktypen zugrunde liegt, kann kabelgebunden oder auf Basis von Funktechnik realisiert werden. Oft stellen physische Kommunikationsnetze die Grundlage für mehrere logische Kommunikationsnetze, sogenannte </w:t>
      </w:r>
      <w:r w:rsidRPr="00950999">
        <w:rPr>
          <w:rFonts w:ascii="Calibri" w:hAnsi="Calibri"/>
          <w:b/>
          <w:bCs/>
          <w:color w:val="000000"/>
          <w:sz w:val="22"/>
          <w:szCs w:val="20"/>
          <w:lang w:val="de-DE" w:eastAsia="en-US"/>
        </w:rPr>
        <w:t>Virtual Private Networks (VPN)</w:t>
      </w:r>
      <w:r w:rsidRPr="00950999">
        <w:rPr>
          <w:rFonts w:ascii="Calibri" w:hAnsi="Calibri"/>
          <w:color w:val="000000"/>
          <w:sz w:val="22"/>
          <w:szCs w:val="20"/>
          <w:lang w:val="de-DE" w:eastAsia="en-US"/>
        </w:rPr>
        <w:t xml:space="preserve">. Diese nutzen bei der Datenübertragung zwar ein gemeinsames physisches Übertragungsmedium, beispielsweise ein Glasfaserkabel, werden mittels Tunneling-Software jedoch logisch unterschiedlichen virtuellen Netzen zugeordnet. </w:t>
      </w:r>
    </w:p>
    <w:p w14:paraId="0229BD04"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Jeder Netzwerktyp wurde für spezielle Anwendungsbereiche entwickelt, beruht auf jeweils eigenen Techniken und Standards und bringt somit unterschiedliche Vorteile und Beschränkungen mit sich.</w:t>
      </w:r>
    </w:p>
    <w:p w14:paraId="1644FD93" w14:textId="77777777" w:rsidR="00B267DA" w:rsidRDefault="00B267DA" w:rsidP="00B267DA">
      <w:pPr>
        <w:rPr>
          <w:lang w:val="de-CH"/>
        </w:rPr>
      </w:pPr>
      <w:r>
        <w:rPr>
          <w:lang w:val="de-CH"/>
        </w:rPr>
        <w:br w:type="page"/>
      </w:r>
    </w:p>
    <w:p w14:paraId="6FC0AFF1" w14:textId="77777777" w:rsidR="00B267DA" w:rsidRDefault="00B267DA" w:rsidP="00B267DA">
      <w:pPr>
        <w:pStyle w:val="berschrift2"/>
        <w:numPr>
          <w:ilvl w:val="1"/>
          <w:numId w:val="1"/>
        </w:numPr>
        <w:rPr>
          <w:lang w:val="de-CH"/>
        </w:rPr>
      </w:pPr>
      <w:bookmarkStart w:id="4" w:name="_Toc17297265"/>
      <w:bookmarkStart w:id="5" w:name="_Toc32745152"/>
      <w:r w:rsidRPr="007B1014">
        <w:rPr>
          <w:lang w:val="de-CH"/>
        </w:rPr>
        <w:lastRenderedPageBreak/>
        <w:t>PAN: Personal Area Network</w:t>
      </w:r>
      <w:bookmarkEnd w:id="4"/>
      <w:bookmarkEnd w:id="5"/>
    </w:p>
    <w:p w14:paraId="4E2AA297"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100"/>
      </w:tblGrid>
      <w:tr w:rsidR="00B267DA" w14:paraId="5F6214D4" w14:textId="77777777" w:rsidTr="00165C4B">
        <w:tc>
          <w:tcPr>
            <w:tcW w:w="5100" w:type="dxa"/>
          </w:tcPr>
          <w:p w14:paraId="54AC6660" w14:textId="77777777" w:rsidR="00B267DA" w:rsidRDefault="00B267DA" w:rsidP="00165C4B">
            <w:pPr>
              <w:jc w:val="center"/>
              <w:rPr>
                <w:lang w:val="de-CH"/>
              </w:rPr>
            </w:pPr>
            <w:r>
              <w:rPr>
                <w:noProof/>
              </w:rPr>
              <w:drawing>
                <wp:inline distT="0" distB="0" distL="0" distR="0" wp14:anchorId="0EC0478C" wp14:editId="01856EC7">
                  <wp:extent cx="2240358" cy="1724025"/>
                  <wp:effectExtent l="0" t="0" r="7620" b="0"/>
                  <wp:docPr id="41" name="Grafik 41" descr="C:\Users\ts\AppData\Local\Microsoft\Windows\INetCache\Content.MSO\5A40E2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AppData\Local\Microsoft\Windows\INetCache\Content.MSO\5A40E21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9659" cy="1731183"/>
                          </a:xfrm>
                          <a:prstGeom prst="rect">
                            <a:avLst/>
                          </a:prstGeom>
                          <a:noFill/>
                          <a:ln>
                            <a:noFill/>
                          </a:ln>
                        </pic:spPr>
                      </pic:pic>
                    </a:graphicData>
                  </a:graphic>
                </wp:inline>
              </w:drawing>
            </w:r>
          </w:p>
        </w:tc>
        <w:tc>
          <w:tcPr>
            <w:tcW w:w="5100" w:type="dxa"/>
          </w:tcPr>
          <w:p w14:paraId="74E063D0" w14:textId="77777777" w:rsidR="00B267DA" w:rsidRDefault="00B267DA" w:rsidP="00165C4B">
            <w:pPr>
              <w:rPr>
                <w:lang w:val="de-CH"/>
              </w:rPr>
            </w:pPr>
          </w:p>
        </w:tc>
      </w:tr>
    </w:tbl>
    <w:p w14:paraId="50C5E301" w14:textId="77777777" w:rsidR="00B267DA" w:rsidRDefault="00B267DA" w:rsidP="00B267DA">
      <w:pPr>
        <w:rPr>
          <w:lang w:val="de-CH"/>
        </w:rPr>
      </w:pPr>
    </w:p>
    <w:p w14:paraId="52A27CF9"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0E4A4F3B" w14:textId="77777777" w:rsidTr="00165C4B">
        <w:tc>
          <w:tcPr>
            <w:tcW w:w="5387" w:type="dxa"/>
            <w:shd w:val="clear" w:color="auto" w:fill="D9D9D9" w:themeFill="background1" w:themeFillShade="D9"/>
          </w:tcPr>
          <w:p w14:paraId="3EA12D9B"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485F6248" w14:textId="77777777" w:rsidR="00B267DA" w:rsidRPr="007B1014" w:rsidRDefault="00B267DA" w:rsidP="00165C4B">
            <w:pPr>
              <w:rPr>
                <w:b/>
                <w:lang w:val="de-CH"/>
              </w:rPr>
            </w:pPr>
            <w:r w:rsidRPr="007B1014">
              <w:rPr>
                <w:b/>
                <w:lang w:val="de-CH"/>
              </w:rPr>
              <w:t>Ausdehnung</w:t>
            </w:r>
          </w:p>
        </w:tc>
      </w:tr>
      <w:tr w:rsidR="00B267DA" w14:paraId="5DD3C49B" w14:textId="77777777" w:rsidTr="00165C4B">
        <w:tc>
          <w:tcPr>
            <w:tcW w:w="5387" w:type="dxa"/>
          </w:tcPr>
          <w:p w14:paraId="53CE5390" w14:textId="77777777" w:rsidR="00B267DA" w:rsidRDefault="00B267DA" w:rsidP="00165C4B">
            <w:pPr>
              <w:rPr>
                <w:lang w:val="de-CH"/>
              </w:rPr>
            </w:pPr>
          </w:p>
          <w:p w14:paraId="2D689FF1" w14:textId="77777777" w:rsidR="00B267DA" w:rsidRDefault="00B267DA" w:rsidP="00165C4B">
            <w:pPr>
              <w:rPr>
                <w:lang w:val="de-CH"/>
              </w:rPr>
            </w:pPr>
          </w:p>
          <w:p w14:paraId="21CCB838" w14:textId="77777777" w:rsidR="00B267DA" w:rsidRDefault="00B267DA" w:rsidP="00165C4B">
            <w:pPr>
              <w:rPr>
                <w:lang w:val="de-CH"/>
              </w:rPr>
            </w:pPr>
          </w:p>
          <w:p w14:paraId="45C403C0" w14:textId="77777777" w:rsidR="00B267DA" w:rsidRDefault="00B267DA" w:rsidP="00165C4B">
            <w:pPr>
              <w:rPr>
                <w:lang w:val="de-CH"/>
              </w:rPr>
            </w:pPr>
          </w:p>
          <w:p w14:paraId="0BD0BA90" w14:textId="77777777" w:rsidR="00B267DA" w:rsidRDefault="00B267DA" w:rsidP="00165C4B">
            <w:pPr>
              <w:rPr>
                <w:lang w:val="de-CH"/>
              </w:rPr>
            </w:pPr>
          </w:p>
          <w:p w14:paraId="6191E9AC" w14:textId="77777777" w:rsidR="00B267DA" w:rsidRDefault="00B267DA" w:rsidP="00165C4B">
            <w:pPr>
              <w:rPr>
                <w:lang w:val="de-CH"/>
              </w:rPr>
            </w:pPr>
          </w:p>
          <w:p w14:paraId="35BE50A3" w14:textId="77777777" w:rsidR="00B267DA" w:rsidRDefault="00B267DA" w:rsidP="00165C4B">
            <w:pPr>
              <w:rPr>
                <w:lang w:val="de-CH"/>
              </w:rPr>
            </w:pPr>
          </w:p>
          <w:p w14:paraId="61285F4B" w14:textId="77777777" w:rsidR="00B267DA" w:rsidRDefault="00B267DA" w:rsidP="00165C4B">
            <w:pPr>
              <w:rPr>
                <w:lang w:val="de-CH"/>
              </w:rPr>
            </w:pPr>
          </w:p>
          <w:p w14:paraId="64DCB788" w14:textId="77777777" w:rsidR="00B267DA" w:rsidRDefault="00B267DA" w:rsidP="00165C4B">
            <w:pPr>
              <w:rPr>
                <w:lang w:val="de-CH"/>
              </w:rPr>
            </w:pPr>
          </w:p>
          <w:p w14:paraId="0279BCD8" w14:textId="77777777" w:rsidR="00B267DA" w:rsidRDefault="00B267DA" w:rsidP="00165C4B">
            <w:pPr>
              <w:rPr>
                <w:lang w:val="de-CH"/>
              </w:rPr>
            </w:pPr>
          </w:p>
          <w:p w14:paraId="134E552E" w14:textId="77777777" w:rsidR="00B267DA" w:rsidRDefault="00B267DA" w:rsidP="00165C4B">
            <w:pPr>
              <w:rPr>
                <w:lang w:val="de-CH"/>
              </w:rPr>
            </w:pPr>
          </w:p>
          <w:p w14:paraId="3F268DB8" w14:textId="77777777" w:rsidR="00B267DA" w:rsidRDefault="00B267DA" w:rsidP="00165C4B">
            <w:pPr>
              <w:rPr>
                <w:lang w:val="de-CH"/>
              </w:rPr>
            </w:pPr>
          </w:p>
          <w:p w14:paraId="4517ABAD" w14:textId="77777777" w:rsidR="00B267DA" w:rsidRDefault="00B267DA" w:rsidP="00165C4B">
            <w:pPr>
              <w:rPr>
                <w:lang w:val="de-CH"/>
              </w:rPr>
            </w:pPr>
          </w:p>
          <w:p w14:paraId="3821F1E7" w14:textId="77777777" w:rsidR="00B267DA" w:rsidRDefault="00B267DA" w:rsidP="00165C4B">
            <w:pPr>
              <w:rPr>
                <w:lang w:val="de-CH"/>
              </w:rPr>
            </w:pPr>
          </w:p>
          <w:p w14:paraId="0949ED88" w14:textId="77777777" w:rsidR="00B267DA" w:rsidRDefault="00B267DA" w:rsidP="00165C4B">
            <w:pPr>
              <w:rPr>
                <w:lang w:val="de-CH"/>
              </w:rPr>
            </w:pPr>
          </w:p>
          <w:p w14:paraId="742A403D" w14:textId="77777777" w:rsidR="00B267DA" w:rsidRDefault="00B267DA" w:rsidP="00165C4B">
            <w:pPr>
              <w:rPr>
                <w:lang w:val="de-CH"/>
              </w:rPr>
            </w:pPr>
          </w:p>
        </w:tc>
        <w:tc>
          <w:tcPr>
            <w:tcW w:w="4819" w:type="dxa"/>
          </w:tcPr>
          <w:p w14:paraId="13EF4917" w14:textId="77777777" w:rsidR="00B267DA" w:rsidRDefault="00B267DA" w:rsidP="00165C4B">
            <w:pPr>
              <w:rPr>
                <w:lang w:val="de-CH"/>
              </w:rPr>
            </w:pPr>
          </w:p>
        </w:tc>
      </w:tr>
    </w:tbl>
    <w:p w14:paraId="202A5291"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Um einen Datenaustausch zu ermöglichen, lassen sich moderne Endgeräte wie Smartphones, Tablets, Laptops oder Desktop-Computer ad hoc zu einem Netzwerk zusammenschließen. Dies kann kabelgebunden in Form eines Personal Area Networks (PAN) erfolgen. Übliche Übertragungstechniken sind </w:t>
      </w:r>
      <w:r w:rsidRPr="00950999">
        <w:rPr>
          <w:rFonts w:ascii="Calibri" w:hAnsi="Calibri"/>
          <w:b/>
          <w:bCs/>
          <w:color w:val="000000"/>
          <w:sz w:val="22"/>
          <w:szCs w:val="20"/>
          <w:lang w:val="de-DE" w:eastAsia="en-US"/>
        </w:rPr>
        <w:t>USB</w:t>
      </w:r>
      <w:r w:rsidRPr="00950999">
        <w:rPr>
          <w:rFonts w:ascii="Calibri" w:hAnsi="Calibri"/>
          <w:color w:val="000000"/>
          <w:sz w:val="22"/>
          <w:szCs w:val="20"/>
          <w:lang w:val="de-DE" w:eastAsia="en-US"/>
        </w:rPr>
        <w:t xml:space="preserve"> oder </w:t>
      </w:r>
      <w:r w:rsidRPr="00950999">
        <w:rPr>
          <w:rFonts w:ascii="Calibri" w:hAnsi="Calibri"/>
          <w:b/>
          <w:bCs/>
          <w:color w:val="000000"/>
          <w:sz w:val="22"/>
          <w:szCs w:val="20"/>
          <w:lang w:val="de-DE" w:eastAsia="en-US"/>
        </w:rPr>
        <w:t>FireWire</w:t>
      </w:r>
      <w:r w:rsidRPr="00950999">
        <w:rPr>
          <w:rFonts w:ascii="Calibri" w:hAnsi="Calibri"/>
          <w:color w:val="000000"/>
          <w:sz w:val="22"/>
          <w:szCs w:val="20"/>
          <w:lang w:val="de-DE" w:eastAsia="en-US"/>
        </w:rPr>
        <w:t xml:space="preserve">. Die kabellose Variante </w:t>
      </w:r>
      <w:r w:rsidRPr="00950999">
        <w:rPr>
          <w:rFonts w:ascii="Calibri" w:hAnsi="Calibri"/>
          <w:b/>
          <w:bCs/>
          <w:color w:val="000000"/>
          <w:sz w:val="22"/>
          <w:szCs w:val="20"/>
          <w:lang w:val="de-DE" w:eastAsia="en-US"/>
        </w:rPr>
        <w:t>Wireless Personal Area Network (WPAN)</w:t>
      </w:r>
      <w:r w:rsidRPr="00950999">
        <w:rPr>
          <w:rFonts w:ascii="Calibri" w:hAnsi="Calibri"/>
          <w:color w:val="000000"/>
          <w:sz w:val="22"/>
          <w:szCs w:val="20"/>
          <w:lang w:val="de-DE" w:eastAsia="en-US"/>
        </w:rPr>
        <w:t xml:space="preserve"> stützt sich auf Techniken wie Bluetooth, Wireless USB, Insteon, IrDA, ZigBee oder Z-Wave. Ein kabelloses Personal Area Network, das via Bluetooth zustande kommt, wird </w:t>
      </w:r>
      <w:r w:rsidRPr="00950999">
        <w:rPr>
          <w:rFonts w:ascii="Calibri" w:hAnsi="Calibri"/>
          <w:b/>
          <w:bCs/>
          <w:color w:val="000000"/>
          <w:sz w:val="22"/>
          <w:szCs w:val="20"/>
          <w:lang w:val="de-DE" w:eastAsia="en-US"/>
        </w:rPr>
        <w:t>Piconet</w:t>
      </w:r>
      <w:r w:rsidRPr="00950999">
        <w:rPr>
          <w:rFonts w:ascii="Calibri" w:hAnsi="Calibri"/>
          <w:color w:val="000000"/>
          <w:sz w:val="22"/>
          <w:szCs w:val="20"/>
          <w:lang w:val="de-DE" w:eastAsia="en-US"/>
        </w:rPr>
        <w:t xml:space="preserve"> genannt. PANs und WPANs erstrecken sich in der Regel nur über wenige Meter und eignen sich somit nicht, Geräte in unterschiedlichen Räumen oder gar Gebäuden zu verbinden. </w:t>
      </w:r>
    </w:p>
    <w:p w14:paraId="12AE3981"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Neben der Kommunikation einzelner Endgeräte untereinander ermöglicht ein Personal Area Network zudem den Verbindungsaufbau zu anderen, in der Regel größeren Netzwerken. Man spricht in diesem Fall von einem </w:t>
      </w:r>
      <w:r w:rsidRPr="00950999">
        <w:rPr>
          <w:rFonts w:ascii="Calibri" w:hAnsi="Calibri"/>
          <w:b/>
          <w:bCs/>
          <w:color w:val="000000"/>
          <w:sz w:val="22"/>
          <w:szCs w:val="20"/>
          <w:lang w:val="de-DE" w:eastAsia="en-US"/>
        </w:rPr>
        <w:t>Uplink</w:t>
      </w:r>
      <w:r w:rsidRPr="00950999">
        <w:rPr>
          <w:rFonts w:ascii="Calibri" w:hAnsi="Calibri"/>
          <w:color w:val="000000"/>
          <w:sz w:val="22"/>
          <w:szCs w:val="20"/>
          <w:lang w:val="de-DE" w:eastAsia="en-US"/>
        </w:rPr>
        <w:t xml:space="preserve">. Aufgrund der begrenzten Reichweite und einer vergleichsweise niedrigen Datenübertragungsrate kommen PANs in erster Linie zum Einsatz, um Peripheriegeräte im Hobby- und Entertainment-Bereich zu verbinden. Typische Beispiele sind kabellose Kopfhörer, Spielekonsolen und Digitalkameras. Im Rahmen des </w:t>
      </w:r>
      <w:r w:rsidRPr="00950999">
        <w:rPr>
          <w:rFonts w:ascii="Calibri" w:hAnsi="Calibri"/>
          <w:b/>
          <w:bCs/>
          <w:color w:val="000000"/>
          <w:sz w:val="22"/>
          <w:szCs w:val="20"/>
          <w:lang w:val="de-DE" w:eastAsia="en-US"/>
        </w:rPr>
        <w:t>Internet of Things (IoT)</w:t>
      </w:r>
      <w:r w:rsidRPr="00950999">
        <w:rPr>
          <w:rFonts w:ascii="Calibri" w:hAnsi="Calibri"/>
          <w:color w:val="000000"/>
          <w:sz w:val="22"/>
          <w:szCs w:val="20"/>
          <w:lang w:val="de-DE" w:eastAsia="en-US"/>
        </w:rPr>
        <w:t xml:space="preserve"> dienen WPANs der Kommunikation von Kontroll- und Monitoring-Anwendungen mit niedriger Datenrate. Protokolle wie Insteon, Z-Wave und ZigBee wurden speziell für Smart Homes und Heimautomation entworfen.</w:t>
      </w:r>
    </w:p>
    <w:p w14:paraId="40E0BF83" w14:textId="77777777" w:rsidR="00B267DA" w:rsidRDefault="00B267DA" w:rsidP="00B267DA">
      <w:pPr>
        <w:rPr>
          <w:lang w:val="de-CH"/>
        </w:rPr>
      </w:pPr>
      <w:r>
        <w:rPr>
          <w:lang w:val="de-CH"/>
        </w:rPr>
        <w:br w:type="page"/>
      </w:r>
    </w:p>
    <w:p w14:paraId="091FE088" w14:textId="77777777" w:rsidR="00B267DA" w:rsidRPr="0037147C" w:rsidRDefault="00B267DA" w:rsidP="00B267DA">
      <w:pPr>
        <w:pStyle w:val="berschrift2"/>
        <w:numPr>
          <w:ilvl w:val="1"/>
          <w:numId w:val="1"/>
        </w:numPr>
        <w:rPr>
          <w:lang w:val="fr-CH"/>
        </w:rPr>
      </w:pPr>
      <w:bookmarkStart w:id="6" w:name="_Toc17297266"/>
      <w:bookmarkStart w:id="7" w:name="_Toc32745153"/>
      <w:r w:rsidRPr="0037147C">
        <w:rPr>
          <w:lang w:val="fr-CH"/>
        </w:rPr>
        <w:lastRenderedPageBreak/>
        <w:t>LAN: Local Area Network oder WLAN: Wireless local Area Ne</w:t>
      </w:r>
      <w:r>
        <w:rPr>
          <w:lang w:val="fr-CH"/>
        </w:rPr>
        <w:t>twork</w:t>
      </w:r>
      <w:bookmarkEnd w:id="6"/>
      <w:bookmarkEnd w:id="7"/>
    </w:p>
    <w:p w14:paraId="26F57003" w14:textId="77777777" w:rsidR="00B267DA" w:rsidRPr="0037147C" w:rsidRDefault="00B267DA" w:rsidP="00B267DA">
      <w:pPr>
        <w:rPr>
          <w:lang w:val="fr-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100"/>
      </w:tblGrid>
      <w:tr w:rsidR="00B267DA" w14:paraId="742EB6D5" w14:textId="77777777" w:rsidTr="00165C4B">
        <w:tc>
          <w:tcPr>
            <w:tcW w:w="5100" w:type="dxa"/>
          </w:tcPr>
          <w:p w14:paraId="30D6FC2E" w14:textId="77777777" w:rsidR="00B267DA" w:rsidRDefault="00B267DA" w:rsidP="00165C4B">
            <w:pPr>
              <w:jc w:val="center"/>
              <w:rPr>
                <w:lang w:val="de-CH"/>
              </w:rPr>
            </w:pPr>
            <w:r>
              <w:rPr>
                <w:noProof/>
              </w:rPr>
              <w:drawing>
                <wp:inline distT="0" distB="0" distL="0" distR="0" wp14:anchorId="76F77326" wp14:editId="0E09751E">
                  <wp:extent cx="2428875" cy="2690588"/>
                  <wp:effectExtent l="0" t="0" r="0" b="0"/>
                  <wp:docPr id="42" name="Grafik 42"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 Area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084" cy="2697466"/>
                          </a:xfrm>
                          <a:prstGeom prst="rect">
                            <a:avLst/>
                          </a:prstGeom>
                          <a:noFill/>
                          <a:ln>
                            <a:noFill/>
                          </a:ln>
                        </pic:spPr>
                      </pic:pic>
                    </a:graphicData>
                  </a:graphic>
                </wp:inline>
              </w:drawing>
            </w:r>
          </w:p>
        </w:tc>
        <w:tc>
          <w:tcPr>
            <w:tcW w:w="5100" w:type="dxa"/>
          </w:tcPr>
          <w:p w14:paraId="4295496D" w14:textId="77777777" w:rsidR="00B267DA" w:rsidRDefault="00B267DA" w:rsidP="00165C4B">
            <w:pPr>
              <w:jc w:val="center"/>
              <w:rPr>
                <w:lang w:val="de-CH"/>
              </w:rPr>
            </w:pPr>
            <w:r>
              <w:rPr>
                <w:noProof/>
              </w:rPr>
              <w:drawing>
                <wp:inline distT="0" distB="0" distL="0" distR="0" wp14:anchorId="1BDEA5BD" wp14:editId="47891316">
                  <wp:extent cx="2276475" cy="2634207"/>
                  <wp:effectExtent l="0" t="0" r="0" b="0"/>
                  <wp:docPr id="43" name="Grafik 43" descr="wireless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reless 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9114" cy="2637260"/>
                          </a:xfrm>
                          <a:prstGeom prst="rect">
                            <a:avLst/>
                          </a:prstGeom>
                          <a:noFill/>
                          <a:ln>
                            <a:noFill/>
                          </a:ln>
                        </pic:spPr>
                      </pic:pic>
                    </a:graphicData>
                  </a:graphic>
                </wp:inline>
              </w:drawing>
            </w:r>
          </w:p>
        </w:tc>
      </w:tr>
    </w:tbl>
    <w:p w14:paraId="3F28FA39" w14:textId="77777777" w:rsidR="00B267DA" w:rsidRDefault="00B267DA" w:rsidP="00B267DA">
      <w:pPr>
        <w:rPr>
          <w:lang w:val="de-CH"/>
        </w:rPr>
      </w:pPr>
    </w:p>
    <w:p w14:paraId="22142577"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609C3E2D" w14:textId="77777777" w:rsidTr="00165C4B">
        <w:tc>
          <w:tcPr>
            <w:tcW w:w="5387" w:type="dxa"/>
            <w:shd w:val="clear" w:color="auto" w:fill="D9D9D9" w:themeFill="background1" w:themeFillShade="D9"/>
          </w:tcPr>
          <w:p w14:paraId="79EE0804"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3BB66DBA" w14:textId="77777777" w:rsidR="00B267DA" w:rsidRPr="007B1014" w:rsidRDefault="00B267DA" w:rsidP="00165C4B">
            <w:pPr>
              <w:rPr>
                <w:b/>
                <w:lang w:val="de-CH"/>
              </w:rPr>
            </w:pPr>
            <w:r w:rsidRPr="007B1014">
              <w:rPr>
                <w:b/>
                <w:lang w:val="de-CH"/>
              </w:rPr>
              <w:t>Ausdehnung</w:t>
            </w:r>
          </w:p>
        </w:tc>
      </w:tr>
      <w:tr w:rsidR="00B267DA" w14:paraId="6F19509C" w14:textId="77777777" w:rsidTr="00165C4B">
        <w:tc>
          <w:tcPr>
            <w:tcW w:w="5387" w:type="dxa"/>
          </w:tcPr>
          <w:p w14:paraId="650A3ABB" w14:textId="77777777" w:rsidR="00B267DA" w:rsidRDefault="00B267DA" w:rsidP="00165C4B">
            <w:pPr>
              <w:rPr>
                <w:lang w:val="de-CH"/>
              </w:rPr>
            </w:pPr>
          </w:p>
          <w:p w14:paraId="547C17D6" w14:textId="77777777" w:rsidR="00B267DA" w:rsidRDefault="00B267DA" w:rsidP="00165C4B">
            <w:pPr>
              <w:rPr>
                <w:lang w:val="de-CH"/>
              </w:rPr>
            </w:pPr>
          </w:p>
          <w:p w14:paraId="37AB48E8" w14:textId="77777777" w:rsidR="00B267DA" w:rsidRDefault="00B267DA" w:rsidP="00165C4B">
            <w:pPr>
              <w:rPr>
                <w:lang w:val="de-CH"/>
              </w:rPr>
            </w:pPr>
          </w:p>
          <w:p w14:paraId="4118AFCB" w14:textId="77777777" w:rsidR="00B267DA" w:rsidRDefault="00B267DA" w:rsidP="00165C4B">
            <w:pPr>
              <w:rPr>
                <w:lang w:val="de-CH"/>
              </w:rPr>
            </w:pPr>
          </w:p>
          <w:p w14:paraId="6B1CCB78" w14:textId="77777777" w:rsidR="00B267DA" w:rsidRDefault="00B267DA" w:rsidP="00165C4B">
            <w:pPr>
              <w:rPr>
                <w:lang w:val="de-CH"/>
              </w:rPr>
            </w:pPr>
          </w:p>
          <w:p w14:paraId="4AB6BACC" w14:textId="77777777" w:rsidR="00B267DA" w:rsidRDefault="00B267DA" w:rsidP="00165C4B">
            <w:pPr>
              <w:rPr>
                <w:lang w:val="de-CH"/>
              </w:rPr>
            </w:pPr>
          </w:p>
          <w:p w14:paraId="5F28F5DB" w14:textId="77777777" w:rsidR="00B267DA" w:rsidRDefault="00B267DA" w:rsidP="00165C4B">
            <w:pPr>
              <w:rPr>
                <w:lang w:val="de-CH"/>
              </w:rPr>
            </w:pPr>
          </w:p>
          <w:p w14:paraId="416CB2EB" w14:textId="77777777" w:rsidR="00B267DA" w:rsidRDefault="00B267DA" w:rsidP="00165C4B">
            <w:pPr>
              <w:rPr>
                <w:lang w:val="de-CH"/>
              </w:rPr>
            </w:pPr>
          </w:p>
          <w:p w14:paraId="0218AB7B" w14:textId="77777777" w:rsidR="00B267DA" w:rsidRDefault="00B267DA" w:rsidP="00165C4B">
            <w:pPr>
              <w:rPr>
                <w:lang w:val="de-CH"/>
              </w:rPr>
            </w:pPr>
          </w:p>
          <w:p w14:paraId="07773374" w14:textId="77777777" w:rsidR="00B267DA" w:rsidRDefault="00B267DA" w:rsidP="00165C4B">
            <w:pPr>
              <w:rPr>
                <w:lang w:val="de-CH"/>
              </w:rPr>
            </w:pPr>
          </w:p>
          <w:p w14:paraId="02FD8B3D" w14:textId="77777777" w:rsidR="00B267DA" w:rsidRDefault="00B267DA" w:rsidP="00165C4B">
            <w:pPr>
              <w:rPr>
                <w:lang w:val="de-CH"/>
              </w:rPr>
            </w:pPr>
          </w:p>
        </w:tc>
        <w:tc>
          <w:tcPr>
            <w:tcW w:w="4819" w:type="dxa"/>
          </w:tcPr>
          <w:p w14:paraId="53D36011" w14:textId="77777777" w:rsidR="00B267DA" w:rsidRDefault="00B267DA" w:rsidP="00165C4B">
            <w:pPr>
              <w:rPr>
                <w:lang w:val="de-CH"/>
              </w:rPr>
            </w:pPr>
          </w:p>
        </w:tc>
      </w:tr>
    </w:tbl>
    <w:p w14:paraId="393651DB"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Sollen mehrere Rechner zu einem Verbund zusammengeschlossen werden, erfolgt dies meist in Form eines Lokal Area Networks (LAN). Ein solches Ortsnetz kann zwei Rechner in einem privaten Haushalt umfassen oder mehrere tausend Geräte in einem Unternehmen. Auch Netzwerke in öffentlichen Einrichtungen wie Behörden, Schulen oder Universitäten werden als LAN realisiert. Ein weitverbreiteter Standard für kabelgebundene Local Area Networks ist </w:t>
      </w:r>
      <w:r w:rsidRPr="00FA0ED1">
        <w:rPr>
          <w:rFonts w:ascii="Calibri" w:hAnsi="Calibri"/>
          <w:b/>
          <w:bCs/>
          <w:color w:val="000000"/>
          <w:sz w:val="22"/>
          <w:szCs w:val="20"/>
          <w:lang w:val="de-DE" w:eastAsia="en-US"/>
        </w:rPr>
        <w:t>Ethernet</w:t>
      </w:r>
      <w:r w:rsidRPr="00FA0ED1">
        <w:rPr>
          <w:rFonts w:ascii="Calibri" w:hAnsi="Calibri"/>
          <w:color w:val="000000"/>
          <w:sz w:val="22"/>
          <w:szCs w:val="20"/>
          <w:lang w:val="de-DE" w:eastAsia="en-US"/>
        </w:rPr>
        <w:t xml:space="preserve">. Weniger gebräuchlich und weitgehend veraltet sind Vernetzungstechnologien wie ARCNET, FDDI und Token Ring. Die Datenübertragung erfolgt entweder elektronisch </w:t>
      </w:r>
      <w:r w:rsidRPr="00FA0ED1">
        <w:rPr>
          <w:rFonts w:ascii="Calibri" w:hAnsi="Calibri"/>
          <w:b/>
          <w:bCs/>
          <w:color w:val="000000"/>
          <w:sz w:val="22"/>
          <w:szCs w:val="20"/>
          <w:lang w:val="de-DE" w:eastAsia="en-US"/>
        </w:rPr>
        <w:t>auf Basis von Kupferkabeln</w:t>
      </w:r>
      <w:r w:rsidRPr="00FA0ED1">
        <w:rPr>
          <w:rFonts w:ascii="Calibri" w:hAnsi="Calibri"/>
          <w:color w:val="000000"/>
          <w:sz w:val="22"/>
          <w:szCs w:val="20"/>
          <w:lang w:val="de-DE" w:eastAsia="en-US"/>
        </w:rPr>
        <w:t xml:space="preserve"> oder über einen </w:t>
      </w:r>
      <w:r w:rsidRPr="00FA0ED1">
        <w:rPr>
          <w:rFonts w:ascii="Calibri" w:hAnsi="Calibri"/>
          <w:b/>
          <w:bCs/>
          <w:color w:val="000000"/>
          <w:sz w:val="22"/>
          <w:szCs w:val="20"/>
          <w:lang w:val="de-DE" w:eastAsia="en-US"/>
        </w:rPr>
        <w:t>Lichtwellenleiter aus Glasfaser</w:t>
      </w:r>
      <w:r w:rsidRPr="00FA0ED1">
        <w:rPr>
          <w:rFonts w:ascii="Calibri" w:hAnsi="Calibri"/>
          <w:color w:val="000000"/>
          <w:sz w:val="22"/>
          <w:szCs w:val="20"/>
          <w:lang w:val="de-DE" w:eastAsia="en-US"/>
        </w:rPr>
        <w:t>.</w:t>
      </w:r>
    </w:p>
    <w:p w14:paraId="73EF08A9"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Werden mehr als zwei Rechner in einem LAN zusammengeschossen, sind weitere Netzwerkkomponenten wie Hubs, Bridges und Switches erforderlich, die als Kopplungselemente und Verteilerknoten fungieren. Der Netzwerktyp LAN wurde entwickelt, um eine </w:t>
      </w:r>
      <w:r w:rsidRPr="00FA0ED1">
        <w:rPr>
          <w:rFonts w:ascii="Calibri" w:hAnsi="Calibri"/>
          <w:b/>
          <w:bCs/>
          <w:color w:val="000000"/>
          <w:sz w:val="22"/>
          <w:szCs w:val="20"/>
          <w:lang w:val="de-DE" w:eastAsia="en-US"/>
        </w:rPr>
        <w:t>schnelle Übertragung großer Datenmengen</w:t>
      </w:r>
      <w:r w:rsidRPr="00FA0ED1">
        <w:rPr>
          <w:rFonts w:ascii="Calibri" w:hAnsi="Calibri"/>
          <w:color w:val="000000"/>
          <w:sz w:val="22"/>
          <w:szCs w:val="20"/>
          <w:lang w:val="de-DE" w:eastAsia="en-US"/>
        </w:rPr>
        <w:t xml:space="preserve"> zu ermöglichen. Abhängig vom Aufbau des Netzwerks und des verwendeten Übertragungsmediums ist ein Datendurchsatz von 10 bis 1.000 Mbit/s üblich. LANs erlauben einen komfortablen Informationsaustausch zwischen den verschiedenen im Netzwerk verbundenen Geräten. Im Unternehmenskontext ist es üblich, mehreren Arbeitscomputern gemeinsame </w:t>
      </w:r>
      <w:hyperlink r:id="rId11" w:tooltip="Fileserver" w:history="1">
        <w:r w:rsidRPr="00FA0ED1">
          <w:rPr>
            <w:rFonts w:ascii="Calibri" w:hAnsi="Calibri"/>
            <w:color w:val="000000"/>
            <w:sz w:val="22"/>
            <w:szCs w:val="20"/>
            <w:lang w:val="de-DE" w:eastAsia="en-US"/>
          </w:rPr>
          <w:t>Fileserver</w:t>
        </w:r>
      </w:hyperlink>
      <w:r w:rsidRPr="00FA0ED1">
        <w:rPr>
          <w:rFonts w:ascii="Calibri" w:hAnsi="Calibri"/>
          <w:color w:val="000000"/>
          <w:sz w:val="22"/>
          <w:szCs w:val="20"/>
          <w:lang w:val="de-DE" w:eastAsia="en-US"/>
        </w:rPr>
        <w:t>, Netzwerkdrucker oder Anwendungen über LAN zur Verfügung zu stellen.</w:t>
      </w:r>
    </w:p>
    <w:p w14:paraId="342C2DE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Wird ein lokales Netzwerk über Funk realisiert, spricht man von einem </w:t>
      </w:r>
      <w:r w:rsidRPr="00FA0ED1">
        <w:rPr>
          <w:rFonts w:ascii="Calibri" w:hAnsi="Calibri"/>
          <w:b/>
          <w:bCs/>
          <w:color w:val="000000"/>
          <w:sz w:val="22"/>
          <w:szCs w:val="20"/>
          <w:lang w:val="de-DE" w:eastAsia="en-US"/>
        </w:rPr>
        <w:t>Wireless Local Area Network (WLAN)</w:t>
      </w:r>
      <w:r w:rsidRPr="00FA0ED1">
        <w:rPr>
          <w:rFonts w:ascii="Calibri" w:hAnsi="Calibri"/>
          <w:color w:val="000000"/>
          <w:sz w:val="22"/>
          <w:szCs w:val="20"/>
          <w:lang w:val="de-DE" w:eastAsia="en-US"/>
        </w:rPr>
        <w:t xml:space="preserve">. Die technischen Grundlagen des WLAN-Standards werden durch die Normenfamilie IEEE 802.11 definiert. Kabellose lokale Netzwerke bieten die Möglichkeit, Endgeräte bequem in ein Heim- oder Unternehmensnetz einzubinden, </w:t>
      </w:r>
      <w:r w:rsidRPr="00FA0ED1">
        <w:rPr>
          <w:rFonts w:ascii="Calibri" w:hAnsi="Calibri"/>
          <w:color w:val="000000"/>
          <w:sz w:val="22"/>
          <w:szCs w:val="20"/>
          <w:lang w:val="de-DE" w:eastAsia="en-US"/>
        </w:rPr>
        <w:lastRenderedPageBreak/>
        <w:t>und sind kompatibel zu kabelgebundenen Ethernet-LANs. Der Datendurchsatz ist jedoch geringer als bei einer Ethernet-Verbindung.</w:t>
      </w:r>
    </w:p>
    <w:p w14:paraId="1DE925EC"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Die Reichweite eines LANs ist vom verwendeten Standard und dem Übertragungsmedium abhängig, lässt sich jedoch durch Signalverstärker, sogenannte Repeater, erhöhen. Bei Gigabit-Ethernet über Glasfaser ist eine Signalreichweite von mehreren Kilometern möglich. Local Area Networks erstrecken sich jedoch nur selten über mehr als einen Gebäudekomplex. Mehrere LANs in geografischer Nähe lassen sich zu einem übergeordneten Metropolitan Area Network (MAN) oder Wide Area Network (WAN) verbinden.</w:t>
      </w:r>
    </w:p>
    <w:p w14:paraId="14609B04" w14:textId="77777777" w:rsidR="00B267DA" w:rsidRDefault="00B267DA" w:rsidP="00B267DA">
      <w:pPr>
        <w:rPr>
          <w:lang w:val="de-CH"/>
        </w:rPr>
      </w:pPr>
    </w:p>
    <w:p w14:paraId="5927987B" w14:textId="77777777" w:rsidR="00B267DA" w:rsidRDefault="00B267DA" w:rsidP="00B267DA">
      <w:pPr>
        <w:rPr>
          <w:lang w:val="de-CH"/>
        </w:rPr>
      </w:pPr>
      <w:r>
        <w:rPr>
          <w:lang w:val="de-CH"/>
        </w:rPr>
        <w:br w:type="page"/>
      </w:r>
    </w:p>
    <w:p w14:paraId="5F119115" w14:textId="77777777" w:rsidR="00B267DA" w:rsidRDefault="00B267DA" w:rsidP="00B267DA">
      <w:pPr>
        <w:pStyle w:val="berschrift2"/>
        <w:numPr>
          <w:ilvl w:val="1"/>
          <w:numId w:val="1"/>
        </w:numPr>
        <w:rPr>
          <w:lang w:val="de-CH"/>
        </w:rPr>
      </w:pPr>
      <w:bookmarkStart w:id="8" w:name="_Toc17297267"/>
      <w:bookmarkStart w:id="9" w:name="_Toc32745154"/>
      <w:r>
        <w:rPr>
          <w:lang w:val="de-CH"/>
        </w:rPr>
        <w:lastRenderedPageBreak/>
        <w:t>CAN</w:t>
      </w:r>
      <w:r w:rsidRPr="007B1014">
        <w:rPr>
          <w:lang w:val="de-CH"/>
        </w:rPr>
        <w:t xml:space="preserve">: </w:t>
      </w:r>
      <w:r>
        <w:rPr>
          <w:lang w:val="de-CH"/>
        </w:rPr>
        <w:t>Campus</w:t>
      </w:r>
      <w:r w:rsidRPr="007B1014">
        <w:rPr>
          <w:lang w:val="de-CH"/>
        </w:rPr>
        <w:t xml:space="preserve"> Area Network</w:t>
      </w:r>
      <w:bookmarkEnd w:id="8"/>
      <w:bookmarkEnd w:id="9"/>
    </w:p>
    <w:p w14:paraId="3FF7A9C5"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8"/>
        <w:gridCol w:w="3682"/>
      </w:tblGrid>
      <w:tr w:rsidR="00B267DA" w14:paraId="64EE12A4" w14:textId="77777777" w:rsidTr="00165C4B">
        <w:tc>
          <w:tcPr>
            <w:tcW w:w="5100" w:type="dxa"/>
          </w:tcPr>
          <w:p w14:paraId="1B38CDED" w14:textId="77777777" w:rsidR="00B267DA" w:rsidRDefault="00B267DA" w:rsidP="00165C4B">
            <w:pPr>
              <w:jc w:val="center"/>
              <w:rPr>
                <w:lang w:val="de-CH"/>
              </w:rPr>
            </w:pPr>
            <w:r>
              <w:rPr>
                <w:noProof/>
              </w:rPr>
              <w:drawing>
                <wp:inline distT="0" distB="0" distL="0" distR="0" wp14:anchorId="70ADFB25" wp14:editId="5D88B792">
                  <wp:extent cx="4008536" cy="2019300"/>
                  <wp:effectExtent l="0" t="0" r="0" b="0"/>
                  <wp:docPr id="44" name="Grafik 44" descr="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pus area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8976" cy="2024559"/>
                          </a:xfrm>
                          <a:prstGeom prst="rect">
                            <a:avLst/>
                          </a:prstGeom>
                          <a:noFill/>
                          <a:ln>
                            <a:noFill/>
                          </a:ln>
                        </pic:spPr>
                      </pic:pic>
                    </a:graphicData>
                  </a:graphic>
                </wp:inline>
              </w:drawing>
            </w:r>
          </w:p>
        </w:tc>
        <w:tc>
          <w:tcPr>
            <w:tcW w:w="5100" w:type="dxa"/>
          </w:tcPr>
          <w:p w14:paraId="6D40AB07" w14:textId="77777777" w:rsidR="00B267DA" w:rsidRDefault="00B267DA" w:rsidP="00165C4B">
            <w:pPr>
              <w:rPr>
                <w:lang w:val="de-CH"/>
              </w:rPr>
            </w:pPr>
          </w:p>
        </w:tc>
      </w:tr>
    </w:tbl>
    <w:p w14:paraId="1C4E1B63" w14:textId="77777777" w:rsidR="00B267DA" w:rsidRDefault="00B267DA" w:rsidP="00B267DA">
      <w:pPr>
        <w:rPr>
          <w:lang w:val="de-CH"/>
        </w:rPr>
      </w:pPr>
    </w:p>
    <w:p w14:paraId="7B7D5777"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32FE0B0B" w14:textId="77777777" w:rsidTr="00165C4B">
        <w:tc>
          <w:tcPr>
            <w:tcW w:w="5387" w:type="dxa"/>
            <w:shd w:val="clear" w:color="auto" w:fill="D9D9D9" w:themeFill="background1" w:themeFillShade="D9"/>
          </w:tcPr>
          <w:p w14:paraId="12915A68"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6D460A17" w14:textId="77777777" w:rsidR="00B267DA" w:rsidRPr="007B1014" w:rsidRDefault="00B267DA" w:rsidP="00165C4B">
            <w:pPr>
              <w:rPr>
                <w:b/>
                <w:lang w:val="de-CH"/>
              </w:rPr>
            </w:pPr>
            <w:r w:rsidRPr="007B1014">
              <w:rPr>
                <w:b/>
                <w:lang w:val="de-CH"/>
              </w:rPr>
              <w:t>Ausdehnung</w:t>
            </w:r>
          </w:p>
        </w:tc>
      </w:tr>
      <w:tr w:rsidR="00B267DA" w14:paraId="6BE1BDAB" w14:textId="77777777" w:rsidTr="00165C4B">
        <w:tc>
          <w:tcPr>
            <w:tcW w:w="5387" w:type="dxa"/>
          </w:tcPr>
          <w:p w14:paraId="56FA740B" w14:textId="77777777" w:rsidR="00B267DA" w:rsidRDefault="00B267DA" w:rsidP="00165C4B">
            <w:pPr>
              <w:rPr>
                <w:lang w:val="de-CH"/>
              </w:rPr>
            </w:pPr>
          </w:p>
          <w:p w14:paraId="6142BC09" w14:textId="77777777" w:rsidR="00B267DA" w:rsidRDefault="00B267DA" w:rsidP="00165C4B">
            <w:pPr>
              <w:rPr>
                <w:lang w:val="de-CH"/>
              </w:rPr>
            </w:pPr>
          </w:p>
          <w:p w14:paraId="583490A4" w14:textId="77777777" w:rsidR="00B267DA" w:rsidRDefault="00B267DA" w:rsidP="00165C4B">
            <w:pPr>
              <w:rPr>
                <w:lang w:val="de-CH"/>
              </w:rPr>
            </w:pPr>
          </w:p>
          <w:p w14:paraId="739DC894" w14:textId="77777777" w:rsidR="00B267DA" w:rsidRDefault="00B267DA" w:rsidP="00165C4B">
            <w:pPr>
              <w:rPr>
                <w:lang w:val="de-CH"/>
              </w:rPr>
            </w:pPr>
          </w:p>
          <w:p w14:paraId="0724D047" w14:textId="77777777" w:rsidR="00B267DA" w:rsidRDefault="00B267DA" w:rsidP="00165C4B">
            <w:pPr>
              <w:rPr>
                <w:lang w:val="de-CH"/>
              </w:rPr>
            </w:pPr>
          </w:p>
          <w:p w14:paraId="2A56E6AC" w14:textId="77777777" w:rsidR="00B267DA" w:rsidRDefault="00B267DA" w:rsidP="00165C4B">
            <w:pPr>
              <w:rPr>
                <w:lang w:val="de-CH"/>
              </w:rPr>
            </w:pPr>
          </w:p>
          <w:p w14:paraId="62DC14C5" w14:textId="77777777" w:rsidR="00B267DA" w:rsidRDefault="00B267DA" w:rsidP="00165C4B">
            <w:pPr>
              <w:rPr>
                <w:lang w:val="de-CH"/>
              </w:rPr>
            </w:pPr>
          </w:p>
          <w:p w14:paraId="3015C3ED" w14:textId="77777777" w:rsidR="00B267DA" w:rsidRDefault="00B267DA" w:rsidP="00165C4B">
            <w:pPr>
              <w:rPr>
                <w:lang w:val="de-CH"/>
              </w:rPr>
            </w:pPr>
          </w:p>
          <w:p w14:paraId="4E0A2653" w14:textId="77777777" w:rsidR="00B267DA" w:rsidRDefault="00B267DA" w:rsidP="00165C4B">
            <w:pPr>
              <w:rPr>
                <w:lang w:val="de-CH"/>
              </w:rPr>
            </w:pPr>
          </w:p>
          <w:p w14:paraId="766D2613" w14:textId="77777777" w:rsidR="00B267DA" w:rsidRDefault="00B267DA" w:rsidP="00165C4B">
            <w:pPr>
              <w:rPr>
                <w:lang w:val="de-CH"/>
              </w:rPr>
            </w:pPr>
          </w:p>
          <w:p w14:paraId="545AA4A2" w14:textId="77777777" w:rsidR="00B267DA" w:rsidRDefault="00B267DA" w:rsidP="00165C4B">
            <w:pPr>
              <w:rPr>
                <w:lang w:val="de-CH"/>
              </w:rPr>
            </w:pPr>
          </w:p>
          <w:p w14:paraId="346AACE6" w14:textId="77777777" w:rsidR="00B267DA" w:rsidRDefault="00B267DA" w:rsidP="00165C4B">
            <w:pPr>
              <w:rPr>
                <w:lang w:val="de-CH"/>
              </w:rPr>
            </w:pPr>
          </w:p>
          <w:p w14:paraId="7B77C96B" w14:textId="77777777" w:rsidR="00B267DA" w:rsidRDefault="00B267DA" w:rsidP="00165C4B">
            <w:pPr>
              <w:rPr>
                <w:lang w:val="de-CH"/>
              </w:rPr>
            </w:pPr>
          </w:p>
          <w:p w14:paraId="3D771438" w14:textId="77777777" w:rsidR="00B267DA" w:rsidRDefault="00B267DA" w:rsidP="00165C4B">
            <w:pPr>
              <w:rPr>
                <w:lang w:val="de-CH"/>
              </w:rPr>
            </w:pPr>
          </w:p>
          <w:p w14:paraId="1C4F760C" w14:textId="77777777" w:rsidR="00B267DA" w:rsidRDefault="00B267DA" w:rsidP="00165C4B">
            <w:pPr>
              <w:rPr>
                <w:lang w:val="de-CH"/>
              </w:rPr>
            </w:pPr>
          </w:p>
          <w:p w14:paraId="2F706BB3" w14:textId="77777777" w:rsidR="00B267DA" w:rsidRDefault="00B267DA" w:rsidP="00165C4B">
            <w:pPr>
              <w:rPr>
                <w:lang w:val="de-CH"/>
              </w:rPr>
            </w:pPr>
          </w:p>
        </w:tc>
        <w:tc>
          <w:tcPr>
            <w:tcW w:w="4819" w:type="dxa"/>
          </w:tcPr>
          <w:p w14:paraId="06E0747E" w14:textId="77777777" w:rsidR="00B267DA" w:rsidRDefault="00B267DA" w:rsidP="00165C4B">
            <w:pPr>
              <w:rPr>
                <w:lang w:val="de-CH"/>
              </w:rPr>
            </w:pPr>
          </w:p>
        </w:tc>
      </w:tr>
    </w:tbl>
    <w:p w14:paraId="4E36364B" w14:textId="77777777" w:rsidR="00B267DA" w:rsidRDefault="00B267DA" w:rsidP="00B267DA">
      <w:r>
        <w:t xml:space="preserve">Mit Campus-Netzwerken (CAN) bezeichnet man </w:t>
      </w:r>
      <w:hyperlink r:id="rId13" w:history="1">
        <w:r w:rsidRPr="00931A5E">
          <w:t>Netzwerke</w:t>
        </w:r>
      </w:hyperlink>
      <w:r>
        <w:t>, die sich auf einen bestimmten geografischen Bereich wie ein Gebäude, einen Unternehmens-, Universitäts-Campus oder einen Industriepark beziehen.</w:t>
      </w:r>
    </w:p>
    <w:p w14:paraId="10CDA7C0" w14:textId="77777777" w:rsidR="00B267DA" w:rsidRPr="00931A5E" w:rsidRDefault="00B267DA" w:rsidP="00B267DA"/>
    <w:p w14:paraId="3CA935AF" w14:textId="77777777" w:rsidR="00B267DA" w:rsidRPr="00931A5E" w:rsidRDefault="00B267DA" w:rsidP="00B267DA">
      <w:r>
        <w:t xml:space="preserve">Solche Netzwerke benutzen nicht den öffentlich-rechtlichen Fernmeldebereich und sind in ihrer Ausdehnung auf kürzere Entfernungen begrenzt. Campus-Netze können die lokalen Netze in Gebäuden oder Geschossen, von Forschungs- und Produktionseinrichtungen miteinander verbinden. Ein Campus-Netzwerk ist in den einschlägigen </w:t>
      </w:r>
      <w:hyperlink r:id="rId14" w:history="1">
        <w:r w:rsidRPr="00931A5E">
          <w:t>Normen</w:t>
        </w:r>
      </w:hyperlink>
      <w:r>
        <w:t xml:space="preserve"> mit einer maximalen Entfernung von 2 km angegeben. Es hat somit eine größere Ausdehnung als ein </w:t>
      </w:r>
      <w:hyperlink r:id="rId15" w:history="1">
        <w:r w:rsidRPr="00931A5E">
          <w:t>lokales Netz</w:t>
        </w:r>
      </w:hyperlink>
      <w:r>
        <w:t xml:space="preserve"> (LAN), ist allerdings kleiner als ein </w:t>
      </w:r>
      <w:hyperlink r:id="rId16" w:history="1">
        <w:r w:rsidRPr="00931A5E">
          <w:t>Stadtnetz</w:t>
        </w:r>
      </w:hyperlink>
      <w:r>
        <w:t xml:space="preserve"> (MAN). Die </w:t>
      </w:r>
      <w:hyperlink r:id="rId17" w:history="1">
        <w:r w:rsidRPr="00931A5E">
          <w:t>Verkabelungsstandards</w:t>
        </w:r>
      </w:hyperlink>
      <w:r>
        <w:t xml:space="preserve"> </w:t>
      </w:r>
      <w:hyperlink r:id="rId18" w:history="1">
        <w:r w:rsidRPr="00931A5E">
          <w:t>EIA/TIA 568</w:t>
        </w:r>
      </w:hyperlink>
      <w:r>
        <w:t xml:space="preserve"> und </w:t>
      </w:r>
      <w:hyperlink r:id="rId19" w:history="1">
        <w:r w:rsidRPr="00931A5E">
          <w:t>ISO</w:t>
        </w:r>
      </w:hyperlink>
      <w:r>
        <w:t xml:space="preserve">/ </w:t>
      </w:r>
      <w:hyperlink r:id="rId20" w:history="1">
        <w:r w:rsidRPr="00931A5E">
          <w:t>IEC</w:t>
        </w:r>
      </w:hyperlink>
      <w:r>
        <w:t xml:space="preserve"> 11801schreiben für Campus-Netzwerke die </w:t>
      </w:r>
      <w:hyperlink r:id="rId21" w:history="1">
        <w:r w:rsidRPr="00931A5E">
          <w:t>Geländeverkabelung</w:t>
        </w:r>
      </w:hyperlink>
      <w:r>
        <w:t xml:space="preserve"> vor.</w:t>
      </w:r>
    </w:p>
    <w:p w14:paraId="427D589C" w14:textId="77777777" w:rsidR="00B267DA" w:rsidRDefault="00B267DA" w:rsidP="00B267DA">
      <w:pPr>
        <w:rPr>
          <w:lang w:val="de-CH"/>
        </w:rPr>
      </w:pPr>
      <w:r>
        <w:rPr>
          <w:lang w:val="de-CH"/>
        </w:rPr>
        <w:br w:type="page"/>
      </w:r>
    </w:p>
    <w:p w14:paraId="5DBD30F0" w14:textId="77777777" w:rsidR="00B267DA" w:rsidRDefault="00B267DA" w:rsidP="00B267DA">
      <w:pPr>
        <w:pStyle w:val="berschrift2"/>
        <w:numPr>
          <w:ilvl w:val="1"/>
          <w:numId w:val="1"/>
        </w:numPr>
        <w:rPr>
          <w:lang w:val="de-CH"/>
        </w:rPr>
      </w:pPr>
      <w:bookmarkStart w:id="10" w:name="_Toc17297268"/>
      <w:bookmarkStart w:id="11" w:name="_Toc32745155"/>
      <w:r>
        <w:rPr>
          <w:lang w:val="de-CH"/>
        </w:rPr>
        <w:lastRenderedPageBreak/>
        <w:t>M</w:t>
      </w:r>
      <w:r w:rsidRPr="007B1014">
        <w:rPr>
          <w:lang w:val="de-CH"/>
        </w:rPr>
        <w:t xml:space="preserve">AN: </w:t>
      </w:r>
      <w:r>
        <w:rPr>
          <w:lang w:val="de-CH"/>
        </w:rPr>
        <w:t>Metropolitan</w:t>
      </w:r>
      <w:r w:rsidRPr="007B1014">
        <w:rPr>
          <w:lang w:val="de-CH"/>
        </w:rPr>
        <w:t xml:space="preserve"> Area Network</w:t>
      </w:r>
      <w:bookmarkEnd w:id="10"/>
      <w:bookmarkEnd w:id="11"/>
    </w:p>
    <w:p w14:paraId="3E0B3FFA"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6"/>
        <w:gridCol w:w="2464"/>
      </w:tblGrid>
      <w:tr w:rsidR="00B267DA" w14:paraId="15CB95E7" w14:textId="77777777" w:rsidTr="00165C4B">
        <w:tc>
          <w:tcPr>
            <w:tcW w:w="5100" w:type="dxa"/>
          </w:tcPr>
          <w:p w14:paraId="50A23D06" w14:textId="77777777" w:rsidR="00B267DA" w:rsidRDefault="00B267DA" w:rsidP="00165C4B">
            <w:pPr>
              <w:jc w:val="center"/>
              <w:rPr>
                <w:lang w:val="de-CH"/>
              </w:rPr>
            </w:pPr>
            <w:r>
              <w:rPr>
                <w:noProof/>
              </w:rPr>
              <w:drawing>
                <wp:inline distT="0" distB="0" distL="0" distR="0" wp14:anchorId="60F74310" wp14:editId="08D4B3A7">
                  <wp:extent cx="4772121" cy="2952750"/>
                  <wp:effectExtent l="0" t="0" r="9525" b="0"/>
                  <wp:docPr id="45" name="Grafik 45" descr="Metropolitan Area Ner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ropolitan Area Ner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8853" cy="2963103"/>
                          </a:xfrm>
                          <a:prstGeom prst="rect">
                            <a:avLst/>
                          </a:prstGeom>
                          <a:noFill/>
                          <a:ln>
                            <a:noFill/>
                          </a:ln>
                        </pic:spPr>
                      </pic:pic>
                    </a:graphicData>
                  </a:graphic>
                </wp:inline>
              </w:drawing>
            </w:r>
          </w:p>
        </w:tc>
        <w:tc>
          <w:tcPr>
            <w:tcW w:w="5100" w:type="dxa"/>
          </w:tcPr>
          <w:p w14:paraId="7B0BFBE6" w14:textId="77777777" w:rsidR="00B267DA" w:rsidRDefault="00B267DA" w:rsidP="00165C4B">
            <w:pPr>
              <w:rPr>
                <w:lang w:val="de-CH"/>
              </w:rPr>
            </w:pPr>
          </w:p>
        </w:tc>
      </w:tr>
    </w:tbl>
    <w:p w14:paraId="3E426F66" w14:textId="77777777" w:rsidR="00B267DA" w:rsidRDefault="00B267DA" w:rsidP="00B267DA">
      <w:pPr>
        <w:rPr>
          <w:lang w:val="de-CH"/>
        </w:rPr>
      </w:pPr>
    </w:p>
    <w:p w14:paraId="15B8638A"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1E98AF66" w14:textId="77777777" w:rsidTr="00165C4B">
        <w:tc>
          <w:tcPr>
            <w:tcW w:w="5387" w:type="dxa"/>
            <w:shd w:val="clear" w:color="auto" w:fill="D9D9D9" w:themeFill="background1" w:themeFillShade="D9"/>
          </w:tcPr>
          <w:p w14:paraId="5DCF638C"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782AD776" w14:textId="77777777" w:rsidR="00B267DA" w:rsidRPr="007B1014" w:rsidRDefault="00B267DA" w:rsidP="00165C4B">
            <w:pPr>
              <w:rPr>
                <w:b/>
                <w:lang w:val="de-CH"/>
              </w:rPr>
            </w:pPr>
            <w:r w:rsidRPr="007B1014">
              <w:rPr>
                <w:b/>
                <w:lang w:val="de-CH"/>
              </w:rPr>
              <w:t>Ausdehnung</w:t>
            </w:r>
          </w:p>
        </w:tc>
      </w:tr>
      <w:tr w:rsidR="00B267DA" w14:paraId="32F0641C" w14:textId="77777777" w:rsidTr="00165C4B">
        <w:tc>
          <w:tcPr>
            <w:tcW w:w="5387" w:type="dxa"/>
          </w:tcPr>
          <w:p w14:paraId="628D9453" w14:textId="77777777" w:rsidR="00B267DA" w:rsidRDefault="00B267DA" w:rsidP="00165C4B">
            <w:pPr>
              <w:rPr>
                <w:lang w:val="de-CH"/>
              </w:rPr>
            </w:pPr>
          </w:p>
          <w:p w14:paraId="6C801DCD" w14:textId="77777777" w:rsidR="00B267DA" w:rsidRDefault="00B267DA" w:rsidP="00165C4B">
            <w:pPr>
              <w:rPr>
                <w:lang w:val="de-CH"/>
              </w:rPr>
            </w:pPr>
          </w:p>
          <w:p w14:paraId="0A041FA9" w14:textId="77777777" w:rsidR="00B267DA" w:rsidRDefault="00B267DA" w:rsidP="00165C4B">
            <w:pPr>
              <w:rPr>
                <w:lang w:val="de-CH"/>
              </w:rPr>
            </w:pPr>
          </w:p>
          <w:p w14:paraId="5B3F564F" w14:textId="77777777" w:rsidR="00B267DA" w:rsidRDefault="00B267DA" w:rsidP="00165C4B">
            <w:pPr>
              <w:rPr>
                <w:lang w:val="de-CH"/>
              </w:rPr>
            </w:pPr>
          </w:p>
          <w:p w14:paraId="27DEEC38" w14:textId="77777777" w:rsidR="00B267DA" w:rsidRDefault="00B267DA" w:rsidP="00165C4B">
            <w:pPr>
              <w:rPr>
                <w:lang w:val="de-CH"/>
              </w:rPr>
            </w:pPr>
          </w:p>
          <w:p w14:paraId="2E18D9D1" w14:textId="77777777" w:rsidR="00B267DA" w:rsidRDefault="00B267DA" w:rsidP="00165C4B">
            <w:pPr>
              <w:rPr>
                <w:lang w:val="de-CH"/>
              </w:rPr>
            </w:pPr>
          </w:p>
          <w:p w14:paraId="0A68E69E" w14:textId="77777777" w:rsidR="00B267DA" w:rsidRDefault="00B267DA" w:rsidP="00165C4B">
            <w:pPr>
              <w:rPr>
                <w:lang w:val="de-CH"/>
              </w:rPr>
            </w:pPr>
          </w:p>
          <w:p w14:paraId="7563FE02" w14:textId="77777777" w:rsidR="00B267DA" w:rsidRDefault="00B267DA" w:rsidP="00165C4B">
            <w:pPr>
              <w:rPr>
                <w:lang w:val="de-CH"/>
              </w:rPr>
            </w:pPr>
          </w:p>
          <w:p w14:paraId="18147EED" w14:textId="77777777" w:rsidR="00B267DA" w:rsidRDefault="00B267DA" w:rsidP="00165C4B">
            <w:pPr>
              <w:rPr>
                <w:lang w:val="de-CH"/>
              </w:rPr>
            </w:pPr>
          </w:p>
          <w:p w14:paraId="655608A9" w14:textId="77777777" w:rsidR="00B267DA" w:rsidRDefault="00B267DA" w:rsidP="00165C4B">
            <w:pPr>
              <w:rPr>
                <w:lang w:val="de-CH"/>
              </w:rPr>
            </w:pPr>
          </w:p>
        </w:tc>
        <w:tc>
          <w:tcPr>
            <w:tcW w:w="4819" w:type="dxa"/>
          </w:tcPr>
          <w:p w14:paraId="30972EEF" w14:textId="77777777" w:rsidR="00B267DA" w:rsidRDefault="00B267DA" w:rsidP="00165C4B">
            <w:pPr>
              <w:rPr>
                <w:lang w:val="de-CH"/>
              </w:rPr>
            </w:pPr>
          </w:p>
        </w:tc>
      </w:tr>
    </w:tbl>
    <w:p w14:paraId="4B3D657B"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Metropolitan Area Network (MAN) wird ein breitbandiges Telekommunikationsnetz genannt, das mehrere LANs in geografischer Nähe verbindet. In der Regel handelt es sich dabei um einzelne Niederlassungen eines Unternehmens, die über </w:t>
      </w:r>
      <w:r w:rsidRPr="00FA0ED1">
        <w:rPr>
          <w:rFonts w:ascii="Calibri" w:hAnsi="Calibri"/>
          <w:b/>
          <w:bCs/>
          <w:color w:val="000000"/>
          <w:sz w:val="22"/>
          <w:szCs w:val="20"/>
          <w:lang w:val="de-DE" w:eastAsia="en-US"/>
        </w:rPr>
        <w:t>angemietete Standleitungen</w:t>
      </w:r>
      <w:r w:rsidRPr="00FA0ED1">
        <w:rPr>
          <w:rFonts w:ascii="Calibri" w:hAnsi="Calibri"/>
          <w:color w:val="000000"/>
          <w:sz w:val="22"/>
          <w:szCs w:val="20"/>
          <w:lang w:val="de-DE" w:eastAsia="en-US"/>
        </w:rPr>
        <w:t xml:space="preserve"> zu einem MAN zusammengeschlossen werden. Dabei kommen leistungsstarke Router und Hochleistungsverbindungen auf Basis von Glasfaser zum Einsatz, die einen deutlich höheren Datendurchsatz ermöglichen als das Internet. Die Übertragungsgeschwindigkeit zwischen zwei entfernten Knotenpunkten ist mit der Kommunikation innerhalb eines LANs vergleichbar. </w:t>
      </w:r>
    </w:p>
    <w:p w14:paraId="0D6AFB5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Die Infrastruktur für MANs wird von international agierenden Netzwerkbetreibern zur Verfügung gestellt. Als Metropolitan Area Network verkabelte Städte lassen sich überregional in </w:t>
      </w:r>
      <w:r w:rsidRPr="00FA0ED1">
        <w:rPr>
          <w:rFonts w:ascii="Calibri" w:hAnsi="Calibri"/>
          <w:b/>
          <w:bCs/>
          <w:color w:val="000000"/>
          <w:sz w:val="22"/>
          <w:szCs w:val="20"/>
          <w:lang w:val="de-DE" w:eastAsia="en-US"/>
        </w:rPr>
        <w:t>Wide Area Networks (WAN)</w:t>
      </w:r>
      <w:r w:rsidRPr="00FA0ED1">
        <w:rPr>
          <w:rFonts w:ascii="Calibri" w:hAnsi="Calibri"/>
          <w:color w:val="000000"/>
          <w:sz w:val="22"/>
          <w:szCs w:val="20"/>
          <w:lang w:val="de-DE" w:eastAsia="en-US"/>
        </w:rPr>
        <w:t xml:space="preserve"> und international in </w:t>
      </w:r>
      <w:r w:rsidRPr="00FA0ED1">
        <w:rPr>
          <w:rFonts w:ascii="Calibri" w:hAnsi="Calibri"/>
          <w:b/>
          <w:bCs/>
          <w:color w:val="000000"/>
          <w:sz w:val="22"/>
          <w:szCs w:val="20"/>
          <w:lang w:val="de-DE" w:eastAsia="en-US"/>
        </w:rPr>
        <w:t>Global Area Networks (GAN)</w:t>
      </w:r>
      <w:r w:rsidRPr="00FA0ED1">
        <w:rPr>
          <w:rFonts w:ascii="Calibri" w:hAnsi="Calibri"/>
          <w:color w:val="000000"/>
          <w:sz w:val="22"/>
          <w:szCs w:val="20"/>
          <w:lang w:val="de-DE" w:eastAsia="en-US"/>
        </w:rPr>
        <w:t xml:space="preserve"> einbinden. </w:t>
      </w:r>
    </w:p>
    <w:p w14:paraId="5C38583F"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Mit </w:t>
      </w:r>
      <w:r w:rsidRPr="00FA0ED1">
        <w:rPr>
          <w:rFonts w:ascii="Calibri" w:hAnsi="Calibri"/>
          <w:b/>
          <w:bCs/>
          <w:color w:val="000000"/>
          <w:sz w:val="22"/>
          <w:szCs w:val="20"/>
          <w:lang w:val="de-DE" w:eastAsia="en-US"/>
        </w:rPr>
        <w:t>Metro-Ethernet</w:t>
      </w:r>
      <w:r w:rsidRPr="00FA0ED1">
        <w:rPr>
          <w:rFonts w:ascii="Calibri" w:hAnsi="Calibri"/>
          <w:color w:val="000000"/>
          <w:sz w:val="22"/>
          <w:szCs w:val="20"/>
          <w:lang w:val="de-DE" w:eastAsia="en-US"/>
        </w:rPr>
        <w:t xml:space="preserve"> steht für MANs eine spezielle Übertragungstechnik zur Verfügung, mit der sich leistungsstarke </w:t>
      </w:r>
      <w:r w:rsidRPr="00FA0ED1">
        <w:rPr>
          <w:rFonts w:ascii="Calibri" w:hAnsi="Calibri"/>
          <w:b/>
          <w:bCs/>
          <w:color w:val="000000"/>
          <w:sz w:val="22"/>
          <w:szCs w:val="20"/>
          <w:lang w:val="de-DE" w:eastAsia="en-US"/>
        </w:rPr>
        <w:t xml:space="preserve">Metro-Ethernet-Netze (MEN) </w:t>
      </w:r>
      <w:r w:rsidRPr="00FA0ED1">
        <w:rPr>
          <w:rFonts w:ascii="Calibri" w:hAnsi="Calibri"/>
          <w:color w:val="000000"/>
          <w:sz w:val="22"/>
          <w:szCs w:val="20"/>
          <w:lang w:val="de-DE" w:eastAsia="en-US"/>
        </w:rPr>
        <w:t xml:space="preserve">auf Basis von Carrier-Ethernet (CE 1.0) oder Carrier-Ethernet 2.0 (CE 2.0) aufbauen lassen. </w:t>
      </w:r>
    </w:p>
    <w:p w14:paraId="789E5275" w14:textId="77777777" w:rsidR="00B267DA" w:rsidRDefault="00B267DA" w:rsidP="00B267DA">
      <w:pPr>
        <w:pStyle w:val="StandardWeb"/>
      </w:pPr>
      <w:r w:rsidRPr="00FA0ED1">
        <w:rPr>
          <w:rFonts w:ascii="Calibri" w:hAnsi="Calibri"/>
          <w:color w:val="000000"/>
          <w:sz w:val="22"/>
          <w:szCs w:val="20"/>
          <w:lang w:val="de-DE" w:eastAsia="en-US"/>
        </w:rPr>
        <w:t xml:space="preserve">Ein Standard für größere regionale Funknetze, sogenannte Wireless Metropolitan Area Networks (WMAN) wurde mit IEEE 802.16 entwickelt. Die als WiMAX (Worldwide Interoperability for Microwave Access) bekannte Technologie ermöglicht es, sogenannte WLAN-Hotzones einzurichten. Dabei handelt es sich um mehrere im Verbund arbeitende WLAN-Zugriffspunkte an verschiedenen Standpunkten. In Deutschland kommen WMANs </w:t>
      </w:r>
      <w:r w:rsidRPr="00FA0ED1">
        <w:rPr>
          <w:rFonts w:ascii="Calibri" w:hAnsi="Calibri"/>
          <w:color w:val="000000"/>
          <w:sz w:val="22"/>
          <w:szCs w:val="20"/>
          <w:lang w:val="de-DE" w:eastAsia="en-US"/>
        </w:rPr>
        <w:lastRenderedPageBreak/>
        <w:t>zum Einsatz, um Endkunden in Regionen mit fehlender Infrastruktur eine leistungsstarke Anbindung an das Internet zu bieten. Der geläufige Übertragungsstandard DSL ist technisch bedingt nur da verfügbar, wo Kupferkabel verlegt wurden.</w:t>
      </w:r>
    </w:p>
    <w:p w14:paraId="6CCE5015" w14:textId="77777777" w:rsidR="00B267DA" w:rsidRDefault="00B267DA" w:rsidP="00B267DA">
      <w:pPr>
        <w:rPr>
          <w:lang w:val="de-CH"/>
        </w:rPr>
      </w:pPr>
    </w:p>
    <w:p w14:paraId="41E31FF4" w14:textId="77777777" w:rsidR="00B267DA" w:rsidRDefault="00B267DA" w:rsidP="00B267DA">
      <w:pPr>
        <w:rPr>
          <w:lang w:val="de-CH"/>
        </w:rPr>
      </w:pPr>
      <w:r>
        <w:rPr>
          <w:lang w:val="de-CH"/>
        </w:rPr>
        <w:br w:type="page"/>
      </w:r>
    </w:p>
    <w:p w14:paraId="414DA3E4" w14:textId="77777777" w:rsidR="00B267DA" w:rsidRDefault="00B267DA" w:rsidP="00B267DA">
      <w:pPr>
        <w:pStyle w:val="berschrift2"/>
        <w:numPr>
          <w:ilvl w:val="1"/>
          <w:numId w:val="1"/>
        </w:numPr>
        <w:rPr>
          <w:lang w:val="de-CH"/>
        </w:rPr>
      </w:pPr>
      <w:bookmarkStart w:id="12" w:name="_Toc17297269"/>
      <w:bookmarkStart w:id="13" w:name="_Toc32745156"/>
      <w:r>
        <w:rPr>
          <w:lang w:val="de-CH"/>
        </w:rPr>
        <w:lastRenderedPageBreak/>
        <w:t>WAN</w:t>
      </w:r>
      <w:r w:rsidRPr="007B1014">
        <w:rPr>
          <w:lang w:val="de-CH"/>
        </w:rPr>
        <w:t xml:space="preserve">: </w:t>
      </w:r>
      <w:r>
        <w:rPr>
          <w:lang w:val="de-CH"/>
        </w:rPr>
        <w:t>Wide</w:t>
      </w:r>
      <w:r w:rsidRPr="007B1014">
        <w:rPr>
          <w:lang w:val="de-CH"/>
        </w:rPr>
        <w:t xml:space="preserve"> Area Network</w:t>
      </w:r>
      <w:bookmarkEnd w:id="12"/>
      <w:bookmarkEnd w:id="13"/>
    </w:p>
    <w:p w14:paraId="5A9529E8"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6"/>
        <w:gridCol w:w="2104"/>
      </w:tblGrid>
      <w:tr w:rsidR="00B267DA" w14:paraId="55FFBDE2" w14:textId="77777777" w:rsidTr="00165C4B">
        <w:tc>
          <w:tcPr>
            <w:tcW w:w="5100" w:type="dxa"/>
          </w:tcPr>
          <w:p w14:paraId="27759F72" w14:textId="77777777" w:rsidR="00B267DA" w:rsidRDefault="00B267DA" w:rsidP="00165C4B">
            <w:pPr>
              <w:jc w:val="center"/>
              <w:rPr>
                <w:lang w:val="de-CH"/>
              </w:rPr>
            </w:pPr>
            <w:r>
              <w:rPr>
                <w:noProof/>
              </w:rPr>
              <w:drawing>
                <wp:inline distT="0" distB="0" distL="0" distR="0" wp14:anchorId="62FCC44A" wp14:editId="160334AF">
                  <wp:extent cx="5010670" cy="2524125"/>
                  <wp:effectExtent l="0" t="0" r="0" b="0"/>
                  <wp:docPr id="33" name="Grafik 33"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de Area Net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686" cy="2528163"/>
                          </a:xfrm>
                          <a:prstGeom prst="rect">
                            <a:avLst/>
                          </a:prstGeom>
                          <a:noFill/>
                          <a:ln>
                            <a:noFill/>
                          </a:ln>
                        </pic:spPr>
                      </pic:pic>
                    </a:graphicData>
                  </a:graphic>
                </wp:inline>
              </w:drawing>
            </w:r>
          </w:p>
        </w:tc>
        <w:tc>
          <w:tcPr>
            <w:tcW w:w="5100" w:type="dxa"/>
          </w:tcPr>
          <w:p w14:paraId="66729D0C" w14:textId="77777777" w:rsidR="00B267DA" w:rsidRDefault="00B267DA" w:rsidP="00165C4B">
            <w:pPr>
              <w:rPr>
                <w:lang w:val="de-CH"/>
              </w:rPr>
            </w:pPr>
          </w:p>
        </w:tc>
      </w:tr>
    </w:tbl>
    <w:p w14:paraId="4F246FDA" w14:textId="77777777" w:rsidR="00B267DA" w:rsidRDefault="00B267DA" w:rsidP="00B267DA">
      <w:pPr>
        <w:rPr>
          <w:lang w:val="de-CH"/>
        </w:rPr>
      </w:pPr>
    </w:p>
    <w:p w14:paraId="43E3D57D"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35AFD4E2" w14:textId="77777777" w:rsidTr="00165C4B">
        <w:tc>
          <w:tcPr>
            <w:tcW w:w="5387" w:type="dxa"/>
            <w:shd w:val="clear" w:color="auto" w:fill="D9D9D9" w:themeFill="background1" w:themeFillShade="D9"/>
          </w:tcPr>
          <w:p w14:paraId="1681E757"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1094C0A9" w14:textId="77777777" w:rsidR="00B267DA" w:rsidRPr="007B1014" w:rsidRDefault="00B267DA" w:rsidP="00165C4B">
            <w:pPr>
              <w:rPr>
                <w:b/>
                <w:lang w:val="de-CH"/>
              </w:rPr>
            </w:pPr>
            <w:r w:rsidRPr="007B1014">
              <w:rPr>
                <w:b/>
                <w:lang w:val="de-CH"/>
              </w:rPr>
              <w:t>Ausdehnung</w:t>
            </w:r>
          </w:p>
        </w:tc>
      </w:tr>
      <w:tr w:rsidR="00B267DA" w14:paraId="6E8E4442" w14:textId="77777777" w:rsidTr="00165C4B">
        <w:tc>
          <w:tcPr>
            <w:tcW w:w="5387" w:type="dxa"/>
          </w:tcPr>
          <w:p w14:paraId="3586B280" w14:textId="77777777" w:rsidR="00B267DA" w:rsidRDefault="00B267DA" w:rsidP="00165C4B">
            <w:pPr>
              <w:rPr>
                <w:lang w:val="de-CH"/>
              </w:rPr>
            </w:pPr>
          </w:p>
          <w:p w14:paraId="0B7AAE85" w14:textId="77777777" w:rsidR="00B267DA" w:rsidRDefault="00B267DA" w:rsidP="00165C4B">
            <w:pPr>
              <w:rPr>
                <w:lang w:val="de-CH"/>
              </w:rPr>
            </w:pPr>
          </w:p>
          <w:p w14:paraId="7C85EBDF" w14:textId="77777777" w:rsidR="00B267DA" w:rsidRDefault="00B267DA" w:rsidP="00165C4B">
            <w:pPr>
              <w:rPr>
                <w:lang w:val="de-CH"/>
              </w:rPr>
            </w:pPr>
          </w:p>
          <w:p w14:paraId="38B6B5C2" w14:textId="77777777" w:rsidR="00B267DA" w:rsidRDefault="00B267DA" w:rsidP="00165C4B">
            <w:pPr>
              <w:rPr>
                <w:lang w:val="de-CH"/>
              </w:rPr>
            </w:pPr>
          </w:p>
          <w:p w14:paraId="5467B51B" w14:textId="77777777" w:rsidR="00B267DA" w:rsidRDefault="00B267DA" w:rsidP="00165C4B">
            <w:pPr>
              <w:rPr>
                <w:lang w:val="de-CH"/>
              </w:rPr>
            </w:pPr>
          </w:p>
          <w:p w14:paraId="299BC0A6" w14:textId="77777777" w:rsidR="00B267DA" w:rsidRDefault="00B267DA" w:rsidP="00165C4B">
            <w:pPr>
              <w:rPr>
                <w:lang w:val="de-CH"/>
              </w:rPr>
            </w:pPr>
          </w:p>
          <w:p w14:paraId="573A7319" w14:textId="77777777" w:rsidR="00B267DA" w:rsidRDefault="00B267DA" w:rsidP="00165C4B">
            <w:pPr>
              <w:rPr>
                <w:lang w:val="de-CH"/>
              </w:rPr>
            </w:pPr>
          </w:p>
          <w:p w14:paraId="785E7B44" w14:textId="77777777" w:rsidR="00B267DA" w:rsidRDefault="00B267DA" w:rsidP="00165C4B">
            <w:pPr>
              <w:rPr>
                <w:lang w:val="de-CH"/>
              </w:rPr>
            </w:pPr>
          </w:p>
          <w:p w14:paraId="5BABE333" w14:textId="77777777" w:rsidR="00B267DA" w:rsidRDefault="00B267DA" w:rsidP="00165C4B">
            <w:pPr>
              <w:rPr>
                <w:lang w:val="de-CH"/>
              </w:rPr>
            </w:pPr>
          </w:p>
          <w:p w14:paraId="6C381356" w14:textId="77777777" w:rsidR="00B267DA" w:rsidRDefault="00B267DA" w:rsidP="00165C4B">
            <w:pPr>
              <w:rPr>
                <w:lang w:val="de-CH"/>
              </w:rPr>
            </w:pPr>
          </w:p>
          <w:p w14:paraId="3E4AB517" w14:textId="77777777" w:rsidR="00B267DA" w:rsidRDefault="00B267DA" w:rsidP="00165C4B">
            <w:pPr>
              <w:rPr>
                <w:lang w:val="de-CH"/>
              </w:rPr>
            </w:pPr>
          </w:p>
          <w:p w14:paraId="53120E18" w14:textId="77777777" w:rsidR="00B267DA" w:rsidRDefault="00B267DA" w:rsidP="00165C4B">
            <w:pPr>
              <w:rPr>
                <w:lang w:val="de-CH"/>
              </w:rPr>
            </w:pPr>
          </w:p>
          <w:p w14:paraId="76B38748" w14:textId="77777777" w:rsidR="00B267DA" w:rsidRDefault="00B267DA" w:rsidP="00165C4B">
            <w:pPr>
              <w:rPr>
                <w:lang w:val="de-CH"/>
              </w:rPr>
            </w:pPr>
          </w:p>
          <w:p w14:paraId="6059C9D1" w14:textId="77777777" w:rsidR="00B267DA" w:rsidRDefault="00B267DA" w:rsidP="00165C4B">
            <w:pPr>
              <w:rPr>
                <w:lang w:val="de-CH"/>
              </w:rPr>
            </w:pPr>
          </w:p>
          <w:p w14:paraId="6FA05015" w14:textId="77777777" w:rsidR="00B267DA" w:rsidRDefault="00B267DA" w:rsidP="00165C4B">
            <w:pPr>
              <w:rPr>
                <w:lang w:val="de-CH"/>
              </w:rPr>
            </w:pPr>
          </w:p>
          <w:p w14:paraId="742D2AD0" w14:textId="77777777" w:rsidR="00B267DA" w:rsidRDefault="00B267DA" w:rsidP="00165C4B">
            <w:pPr>
              <w:rPr>
                <w:lang w:val="de-CH"/>
              </w:rPr>
            </w:pPr>
          </w:p>
        </w:tc>
        <w:tc>
          <w:tcPr>
            <w:tcW w:w="4819" w:type="dxa"/>
          </w:tcPr>
          <w:p w14:paraId="03D07111" w14:textId="77777777" w:rsidR="00B267DA" w:rsidRDefault="00B267DA" w:rsidP="00165C4B">
            <w:pPr>
              <w:rPr>
                <w:lang w:val="de-CH"/>
              </w:rPr>
            </w:pPr>
          </w:p>
        </w:tc>
      </w:tr>
    </w:tbl>
    <w:p w14:paraId="62DD82D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Während Metropolitan Area Networks nah beieinanderliegende Standpunkte in ländlichen Regionen oder Ballungsgebieten verbinden, erstrecken sich </w:t>
      </w:r>
      <w:r w:rsidRPr="00FA0ED1">
        <w:rPr>
          <w:rFonts w:ascii="Calibri" w:hAnsi="Calibri"/>
          <w:b/>
          <w:bCs/>
          <w:color w:val="000000"/>
          <w:sz w:val="22"/>
          <w:szCs w:val="20"/>
          <w:lang w:val="de-DE" w:eastAsia="en-US"/>
        </w:rPr>
        <w:t>Weitverkehrsnetze</w:t>
      </w:r>
      <w:r w:rsidRPr="00FA0ED1">
        <w:rPr>
          <w:rFonts w:ascii="Calibri" w:hAnsi="Calibri"/>
          <w:color w:val="000000"/>
          <w:sz w:val="22"/>
          <w:szCs w:val="20"/>
          <w:lang w:val="de-DE" w:eastAsia="en-US"/>
        </w:rPr>
        <w:t xml:space="preserve">, sogenannte Wide Area Network (WAN), über große geografische Bereiche wie Länder oder Kontinente. Die Anzahl der in einem WAN verbundenen lokalen Netzwerke oder Einzelrechner ist prinzipiell unbegrenzt. </w:t>
      </w:r>
    </w:p>
    <w:p w14:paraId="66F0B36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Während LANs und MANs aufgrund der geografischen Nähe der zu verbindenden Rechner oder Netzwerke auf Basis von Ethernet realisiert werden können, kommen bei Weitverkehrsnetzen Techniken wie IP/MPLS (</w:t>
      </w:r>
      <w:hyperlink r:id="rId24" w:history="1">
        <w:r w:rsidRPr="00FA0ED1">
          <w:rPr>
            <w:rFonts w:ascii="Calibri" w:hAnsi="Calibri"/>
            <w:color w:val="000000"/>
            <w:sz w:val="22"/>
            <w:szCs w:val="20"/>
            <w:lang w:val="de-DE" w:eastAsia="en-US"/>
          </w:rPr>
          <w:t>Multiprotocol Label Switching</w:t>
        </w:r>
      </w:hyperlink>
      <w:r w:rsidRPr="00FA0ED1">
        <w:rPr>
          <w:rFonts w:ascii="Calibri" w:hAnsi="Calibri"/>
          <w:color w:val="000000"/>
          <w:sz w:val="22"/>
          <w:szCs w:val="20"/>
          <w:lang w:val="de-DE" w:eastAsia="en-US"/>
        </w:rPr>
        <w:t xml:space="preserve">), PDH (Plesiochrone Digitale Hierarchie), SDH (Synchrone Digitale Hierarchie), SONET (Synchronous Optical Network), ATM (Asynchronous Transfer Mode) und selten noch das veraltete X.25 zum Einsatz. </w:t>
      </w:r>
    </w:p>
    <w:p w14:paraId="3B1EDBE5" w14:textId="77777777" w:rsidR="00B267DA" w:rsidRDefault="00B267DA" w:rsidP="00B267DA">
      <w:pPr>
        <w:pStyle w:val="StandardWeb"/>
      </w:pPr>
      <w:r w:rsidRPr="00FA0ED1">
        <w:rPr>
          <w:rFonts w:ascii="Calibri" w:hAnsi="Calibri"/>
          <w:color w:val="000000"/>
          <w:sz w:val="22"/>
          <w:szCs w:val="20"/>
          <w:lang w:val="de-DE" w:eastAsia="en-US"/>
        </w:rPr>
        <w:t>Wide Area Networks sind meist im Besitz einer bestimmten Organisation oder eines Unternehmens und werden privat betrieben oder vermietet. Darüber hinaus nutzen Internet-Service-Provider WANs, um lokale Unternehmensnetzwerke und Endkunden an das Internet anzubinden.</w:t>
      </w:r>
      <w:r>
        <w:br w:type="page"/>
      </w:r>
    </w:p>
    <w:p w14:paraId="29E6AE7E" w14:textId="77777777" w:rsidR="00B267DA" w:rsidRDefault="00B267DA" w:rsidP="00B267DA">
      <w:pPr>
        <w:pStyle w:val="berschrift2"/>
        <w:numPr>
          <w:ilvl w:val="1"/>
          <w:numId w:val="1"/>
        </w:numPr>
        <w:rPr>
          <w:lang w:val="de-CH"/>
        </w:rPr>
      </w:pPr>
      <w:bookmarkStart w:id="14" w:name="_Toc17297270"/>
      <w:bookmarkStart w:id="15" w:name="_Toc32745157"/>
      <w:r>
        <w:rPr>
          <w:lang w:val="de-CH"/>
        </w:rPr>
        <w:lastRenderedPageBreak/>
        <w:t>G</w:t>
      </w:r>
      <w:r w:rsidRPr="007B1014">
        <w:rPr>
          <w:lang w:val="de-CH"/>
        </w:rPr>
        <w:t xml:space="preserve">AN: </w:t>
      </w:r>
      <w:r>
        <w:rPr>
          <w:lang w:val="de-CH"/>
        </w:rPr>
        <w:t>Global</w:t>
      </w:r>
      <w:r w:rsidRPr="007B1014">
        <w:rPr>
          <w:lang w:val="de-CH"/>
        </w:rPr>
        <w:t xml:space="preserve"> Area Network</w:t>
      </w:r>
      <w:bookmarkEnd w:id="14"/>
      <w:bookmarkEnd w:id="15"/>
    </w:p>
    <w:p w14:paraId="11C0EA7F"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924"/>
      </w:tblGrid>
      <w:tr w:rsidR="00B267DA" w14:paraId="32C9D868" w14:textId="77777777" w:rsidTr="00165C4B">
        <w:tc>
          <w:tcPr>
            <w:tcW w:w="5100" w:type="dxa"/>
          </w:tcPr>
          <w:p w14:paraId="30F0D1FF" w14:textId="77777777" w:rsidR="00B267DA" w:rsidRDefault="00B267DA" w:rsidP="00165C4B">
            <w:pPr>
              <w:jc w:val="center"/>
              <w:rPr>
                <w:lang w:val="de-CH"/>
              </w:rPr>
            </w:pPr>
            <w:r>
              <w:rPr>
                <w:noProof/>
              </w:rPr>
              <w:drawing>
                <wp:inline distT="0" distB="0" distL="0" distR="0" wp14:anchorId="1408E356" wp14:editId="340611D7">
                  <wp:extent cx="3218877" cy="1885950"/>
                  <wp:effectExtent l="0" t="0" r="635" b="0"/>
                  <wp:docPr id="37" name="Grafik 37"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Ähnliches F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4786" cy="1889412"/>
                          </a:xfrm>
                          <a:prstGeom prst="rect">
                            <a:avLst/>
                          </a:prstGeom>
                          <a:noFill/>
                          <a:ln>
                            <a:noFill/>
                          </a:ln>
                        </pic:spPr>
                      </pic:pic>
                    </a:graphicData>
                  </a:graphic>
                </wp:inline>
              </w:drawing>
            </w:r>
          </w:p>
        </w:tc>
        <w:tc>
          <w:tcPr>
            <w:tcW w:w="5100" w:type="dxa"/>
          </w:tcPr>
          <w:p w14:paraId="21B4DE88" w14:textId="77777777" w:rsidR="00B267DA" w:rsidRDefault="00B267DA" w:rsidP="00165C4B">
            <w:pPr>
              <w:rPr>
                <w:lang w:val="de-CH"/>
              </w:rPr>
            </w:pPr>
          </w:p>
        </w:tc>
      </w:tr>
    </w:tbl>
    <w:p w14:paraId="047FCED3" w14:textId="77777777" w:rsidR="00B267DA" w:rsidRDefault="00B267DA" w:rsidP="00B267DA">
      <w:pPr>
        <w:rPr>
          <w:lang w:val="de-CH"/>
        </w:rPr>
      </w:pPr>
    </w:p>
    <w:p w14:paraId="362E1B3E"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5C5AE95E" w14:textId="77777777" w:rsidTr="00165C4B">
        <w:tc>
          <w:tcPr>
            <w:tcW w:w="5387" w:type="dxa"/>
            <w:shd w:val="clear" w:color="auto" w:fill="D9D9D9" w:themeFill="background1" w:themeFillShade="D9"/>
          </w:tcPr>
          <w:p w14:paraId="21D7E1E8"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72024696" w14:textId="77777777" w:rsidR="00B267DA" w:rsidRPr="007B1014" w:rsidRDefault="00B267DA" w:rsidP="00165C4B">
            <w:pPr>
              <w:rPr>
                <w:b/>
                <w:lang w:val="de-CH"/>
              </w:rPr>
            </w:pPr>
            <w:r w:rsidRPr="007B1014">
              <w:rPr>
                <w:b/>
                <w:lang w:val="de-CH"/>
              </w:rPr>
              <w:t>Ausdehnung</w:t>
            </w:r>
          </w:p>
        </w:tc>
      </w:tr>
      <w:tr w:rsidR="00B267DA" w14:paraId="1E4BC68E" w14:textId="77777777" w:rsidTr="00165C4B">
        <w:tc>
          <w:tcPr>
            <w:tcW w:w="5387" w:type="dxa"/>
          </w:tcPr>
          <w:p w14:paraId="26B7A52D" w14:textId="77777777" w:rsidR="00B267DA" w:rsidRDefault="00B267DA" w:rsidP="00165C4B">
            <w:pPr>
              <w:rPr>
                <w:lang w:val="de-CH"/>
              </w:rPr>
            </w:pPr>
          </w:p>
          <w:p w14:paraId="6E4863A5" w14:textId="77777777" w:rsidR="00B267DA" w:rsidRDefault="00B267DA" w:rsidP="00165C4B">
            <w:pPr>
              <w:rPr>
                <w:lang w:val="de-CH"/>
              </w:rPr>
            </w:pPr>
          </w:p>
          <w:p w14:paraId="6A23A8E6" w14:textId="77777777" w:rsidR="00B267DA" w:rsidRDefault="00B267DA" w:rsidP="00165C4B">
            <w:pPr>
              <w:rPr>
                <w:lang w:val="de-CH"/>
              </w:rPr>
            </w:pPr>
          </w:p>
          <w:p w14:paraId="75137869" w14:textId="77777777" w:rsidR="00B267DA" w:rsidRDefault="00B267DA" w:rsidP="00165C4B">
            <w:pPr>
              <w:rPr>
                <w:lang w:val="de-CH"/>
              </w:rPr>
            </w:pPr>
          </w:p>
          <w:p w14:paraId="06FF53D3" w14:textId="77777777" w:rsidR="00B267DA" w:rsidRDefault="00B267DA" w:rsidP="00165C4B">
            <w:pPr>
              <w:rPr>
                <w:lang w:val="de-CH"/>
              </w:rPr>
            </w:pPr>
          </w:p>
          <w:p w14:paraId="0C3F8CEA" w14:textId="77777777" w:rsidR="00B267DA" w:rsidRDefault="00B267DA" w:rsidP="00165C4B">
            <w:pPr>
              <w:rPr>
                <w:lang w:val="de-CH"/>
              </w:rPr>
            </w:pPr>
          </w:p>
          <w:p w14:paraId="7D0D9684" w14:textId="77777777" w:rsidR="00B267DA" w:rsidRDefault="00B267DA" w:rsidP="00165C4B">
            <w:pPr>
              <w:rPr>
                <w:lang w:val="de-CH"/>
              </w:rPr>
            </w:pPr>
          </w:p>
          <w:p w14:paraId="0D5437EC" w14:textId="77777777" w:rsidR="00B267DA" w:rsidRDefault="00B267DA" w:rsidP="00165C4B">
            <w:pPr>
              <w:rPr>
                <w:lang w:val="de-CH"/>
              </w:rPr>
            </w:pPr>
          </w:p>
          <w:p w14:paraId="72F216D9" w14:textId="77777777" w:rsidR="00B267DA" w:rsidRDefault="00B267DA" w:rsidP="00165C4B">
            <w:pPr>
              <w:rPr>
                <w:lang w:val="de-CH"/>
              </w:rPr>
            </w:pPr>
          </w:p>
          <w:p w14:paraId="4C6372ED" w14:textId="77777777" w:rsidR="00B267DA" w:rsidRDefault="00B267DA" w:rsidP="00165C4B">
            <w:pPr>
              <w:rPr>
                <w:lang w:val="de-CH"/>
              </w:rPr>
            </w:pPr>
          </w:p>
          <w:p w14:paraId="1E3CBDC0" w14:textId="77777777" w:rsidR="00B267DA" w:rsidRDefault="00B267DA" w:rsidP="00165C4B">
            <w:pPr>
              <w:rPr>
                <w:lang w:val="de-CH"/>
              </w:rPr>
            </w:pPr>
          </w:p>
          <w:p w14:paraId="1B482573" w14:textId="77777777" w:rsidR="00B267DA" w:rsidRDefault="00B267DA" w:rsidP="00165C4B">
            <w:pPr>
              <w:rPr>
                <w:lang w:val="de-CH"/>
              </w:rPr>
            </w:pPr>
          </w:p>
          <w:p w14:paraId="39D1772F" w14:textId="77777777" w:rsidR="00B267DA" w:rsidRDefault="00B267DA" w:rsidP="00165C4B">
            <w:pPr>
              <w:rPr>
                <w:lang w:val="de-CH"/>
              </w:rPr>
            </w:pPr>
          </w:p>
          <w:p w14:paraId="33D607B6" w14:textId="77777777" w:rsidR="00B267DA" w:rsidRDefault="00B267DA" w:rsidP="00165C4B">
            <w:pPr>
              <w:rPr>
                <w:lang w:val="de-CH"/>
              </w:rPr>
            </w:pPr>
          </w:p>
          <w:p w14:paraId="34F2AF74" w14:textId="77777777" w:rsidR="00B267DA" w:rsidRDefault="00B267DA" w:rsidP="00165C4B">
            <w:pPr>
              <w:rPr>
                <w:lang w:val="de-CH"/>
              </w:rPr>
            </w:pPr>
          </w:p>
          <w:p w14:paraId="5D41C2EA" w14:textId="77777777" w:rsidR="00B267DA" w:rsidRDefault="00B267DA" w:rsidP="00165C4B">
            <w:pPr>
              <w:rPr>
                <w:lang w:val="de-CH"/>
              </w:rPr>
            </w:pPr>
          </w:p>
        </w:tc>
        <w:tc>
          <w:tcPr>
            <w:tcW w:w="4819" w:type="dxa"/>
          </w:tcPr>
          <w:p w14:paraId="3EDF79AD" w14:textId="77777777" w:rsidR="00B267DA" w:rsidRDefault="00B267DA" w:rsidP="00165C4B">
            <w:pPr>
              <w:rPr>
                <w:lang w:val="de-CH"/>
              </w:rPr>
            </w:pPr>
          </w:p>
        </w:tc>
      </w:tr>
    </w:tbl>
    <w:p w14:paraId="5C0CEDDB" w14:textId="77777777" w:rsidR="00B267DA" w:rsidRDefault="00B267DA" w:rsidP="00B267DA">
      <w:pPr>
        <w:rPr>
          <w:lang w:val="de-CH"/>
        </w:rPr>
      </w:pPr>
    </w:p>
    <w:p w14:paraId="770DD434" w14:textId="77777777" w:rsidR="00B267DA" w:rsidRDefault="00B267DA" w:rsidP="00B267DA">
      <w:r>
        <w:t xml:space="preserve">Ein </w:t>
      </w:r>
      <w:r>
        <w:rPr>
          <w:rStyle w:val="Fett"/>
        </w:rPr>
        <w:t>weltumspannendes Netzwerk</w:t>
      </w:r>
      <w:r>
        <w:t xml:space="preserve"> wie das Internet wird als Global Area Network (GAN) bezeichnet. Das Internet ist jedoch nicht der einzige Rechnerverbund dieser Art. Auch international tätige Unternehmen unterhalten abgeschottete Netzwerke, die mehrere WANs umfassen und so Firmenrechner weltweit verbinden. GANs nutzen die Glasfaserinfrastruktur von Weitverkehrsnetzen und schließen diese durch </w:t>
      </w:r>
      <w:r>
        <w:rPr>
          <w:rStyle w:val="Fett"/>
        </w:rPr>
        <w:t xml:space="preserve">internationale Seekabel </w:t>
      </w:r>
      <w:r>
        <w:t xml:space="preserve">oder </w:t>
      </w:r>
      <w:r>
        <w:rPr>
          <w:rStyle w:val="Fett"/>
        </w:rPr>
        <w:t>Satellitenübertragung</w:t>
      </w:r>
      <w:r>
        <w:t xml:space="preserve"> zusammen.</w:t>
      </w:r>
    </w:p>
    <w:p w14:paraId="6892D370" w14:textId="77777777" w:rsidR="00B267DA" w:rsidRDefault="00B267DA" w:rsidP="00B267DA">
      <w:pPr>
        <w:rPr>
          <w:lang w:val="de-CH"/>
        </w:rPr>
      </w:pPr>
    </w:p>
    <w:p w14:paraId="63C655F6" w14:textId="77777777" w:rsidR="00B267DA" w:rsidRPr="00931A5E" w:rsidRDefault="00B267DA" w:rsidP="00B267DA">
      <w:pPr>
        <w:pStyle w:val="StandardWeb"/>
        <w:rPr>
          <w:rFonts w:ascii="Calibri" w:hAnsi="Calibri"/>
          <w:color w:val="000000"/>
          <w:sz w:val="22"/>
          <w:szCs w:val="20"/>
          <w:lang w:val="de-DE" w:eastAsia="en-US"/>
        </w:rPr>
      </w:pPr>
      <w:r w:rsidRPr="00931A5E">
        <w:rPr>
          <w:rFonts w:ascii="Calibri" w:hAnsi="Calibri"/>
          <w:color w:val="000000"/>
          <w:sz w:val="22"/>
          <w:szCs w:val="20"/>
          <w:lang w:val="de-DE" w:eastAsia="en-US"/>
        </w:rPr>
        <w:t xml:space="preserve">Unter einem Global Area Network (GAN) versteht man ein Netz, das über unbegrenzte geographische Entfernungen mehrere </w:t>
      </w:r>
      <w:hyperlink r:id="rId26" w:history="1">
        <w:r w:rsidRPr="00931A5E">
          <w:rPr>
            <w:rFonts w:ascii="Calibri" w:hAnsi="Calibri"/>
            <w:color w:val="000000"/>
            <w:sz w:val="22"/>
            <w:szCs w:val="20"/>
            <w:lang w:val="de-DE" w:eastAsia="en-US"/>
          </w:rPr>
          <w:t>Wide Area Networks</w:t>
        </w:r>
      </w:hyperlink>
      <w:r w:rsidRPr="00931A5E">
        <w:rPr>
          <w:rFonts w:ascii="Calibri" w:hAnsi="Calibri"/>
          <w:color w:val="000000"/>
          <w:sz w:val="22"/>
          <w:szCs w:val="20"/>
          <w:lang w:val="de-DE" w:eastAsia="en-US"/>
        </w:rPr>
        <w:t xml:space="preserve"> verbinden kann. Dies kann zum Beispiel die Vernetzung weltweiter Standorte einer internationalen Firma sein. Oft wird bei einem GAN Satelliten- oder Glasfaserübertragung eingesetzt.</w:t>
      </w:r>
    </w:p>
    <w:p w14:paraId="4ADCBC3F" w14:textId="77777777" w:rsidR="00B267DA" w:rsidRPr="00931A5E" w:rsidRDefault="00B267DA" w:rsidP="00B267DA">
      <w:pPr>
        <w:pStyle w:val="StandardWeb"/>
        <w:rPr>
          <w:rFonts w:ascii="Calibri" w:hAnsi="Calibri"/>
          <w:color w:val="000000"/>
          <w:sz w:val="22"/>
          <w:szCs w:val="20"/>
          <w:lang w:val="de-DE" w:eastAsia="en-US"/>
        </w:rPr>
      </w:pPr>
      <w:r w:rsidRPr="00931A5E">
        <w:rPr>
          <w:rFonts w:ascii="Calibri" w:hAnsi="Calibri"/>
          <w:color w:val="000000"/>
          <w:sz w:val="22"/>
          <w:szCs w:val="20"/>
          <w:lang w:val="de-DE" w:eastAsia="en-US"/>
        </w:rPr>
        <w:t xml:space="preserve">Der Begriff GAN wird im Vergleich zu </w:t>
      </w:r>
      <w:hyperlink r:id="rId27" w:history="1">
        <w:r w:rsidRPr="00931A5E">
          <w:rPr>
            <w:rFonts w:ascii="Calibri" w:hAnsi="Calibri"/>
            <w:color w:val="000000"/>
            <w:sz w:val="22"/>
            <w:szCs w:val="20"/>
            <w:lang w:val="de-DE" w:eastAsia="en-US"/>
          </w:rPr>
          <w:t>Local Area Network</w:t>
        </w:r>
      </w:hyperlink>
      <w:r w:rsidRPr="00931A5E">
        <w:rPr>
          <w:rFonts w:ascii="Calibri" w:hAnsi="Calibri"/>
          <w:color w:val="000000"/>
          <w:sz w:val="22"/>
          <w:szCs w:val="20"/>
          <w:lang w:val="de-DE" w:eastAsia="en-US"/>
        </w:rPr>
        <w:t xml:space="preserve"> (LAN) und </w:t>
      </w:r>
      <w:hyperlink r:id="rId28" w:history="1">
        <w:r w:rsidRPr="00931A5E">
          <w:rPr>
            <w:rFonts w:ascii="Calibri" w:hAnsi="Calibri"/>
            <w:color w:val="000000"/>
            <w:sz w:val="22"/>
            <w:szCs w:val="20"/>
            <w:lang w:val="de-DE" w:eastAsia="en-US"/>
          </w:rPr>
          <w:t>Wide Area Network</w:t>
        </w:r>
      </w:hyperlink>
      <w:r w:rsidRPr="00931A5E">
        <w:rPr>
          <w:rFonts w:ascii="Calibri" w:hAnsi="Calibri"/>
          <w:color w:val="000000"/>
          <w:sz w:val="22"/>
          <w:szCs w:val="20"/>
          <w:lang w:val="de-DE" w:eastAsia="en-US"/>
        </w:rPr>
        <w:t xml:space="preserve"> (WAN) eher selten verwendet. GAN ist nicht die direkte Bezeichnung für das </w:t>
      </w:r>
      <w:hyperlink r:id="rId29" w:history="1">
        <w:r w:rsidRPr="00931A5E">
          <w:rPr>
            <w:rFonts w:ascii="Calibri" w:hAnsi="Calibri"/>
            <w:color w:val="000000"/>
            <w:sz w:val="22"/>
            <w:szCs w:val="20"/>
            <w:lang w:val="de-DE" w:eastAsia="en-US"/>
          </w:rPr>
          <w:t>Internet</w:t>
        </w:r>
      </w:hyperlink>
      <w:r w:rsidRPr="00931A5E">
        <w:rPr>
          <w:rFonts w:ascii="Calibri" w:hAnsi="Calibri"/>
          <w:color w:val="000000"/>
          <w:sz w:val="22"/>
          <w:szCs w:val="20"/>
          <w:lang w:val="de-DE" w:eastAsia="en-US"/>
        </w:rPr>
        <w:t>, da es theoretisch mehrere GANs abgeschottet und unabhängig geben kann, das Internet jedoch eine globale Vernetzung ohne (maßgebliche) Unterteilungen ist. So ist das Internet ein GAN, aber nicht jedes GAN wird Internet genannt.</w:t>
      </w:r>
    </w:p>
    <w:p w14:paraId="112E9CB9" w14:textId="77777777" w:rsidR="00B267DA" w:rsidRDefault="00B267DA" w:rsidP="00B267DA">
      <w:pPr>
        <w:rPr>
          <w:lang w:val="de-CH"/>
        </w:rPr>
      </w:pPr>
    </w:p>
    <w:p w14:paraId="443F24E5" w14:textId="77777777" w:rsidR="00B267DA" w:rsidRDefault="00B267DA" w:rsidP="00B267DA">
      <w:pPr>
        <w:rPr>
          <w:lang w:val="de-CH"/>
        </w:rPr>
      </w:pPr>
      <w:r>
        <w:rPr>
          <w:lang w:val="de-CH"/>
        </w:rPr>
        <w:br w:type="page"/>
      </w:r>
    </w:p>
    <w:p w14:paraId="45774E2A" w14:textId="77777777" w:rsidR="00B267DA" w:rsidRDefault="00B267DA" w:rsidP="00B267DA">
      <w:pPr>
        <w:pStyle w:val="berschrift2"/>
        <w:numPr>
          <w:ilvl w:val="1"/>
          <w:numId w:val="1"/>
        </w:numPr>
        <w:rPr>
          <w:lang w:val="de-CH"/>
        </w:rPr>
      </w:pPr>
      <w:bookmarkStart w:id="16" w:name="_Toc17297271"/>
      <w:bookmarkStart w:id="17" w:name="_Toc32745158"/>
      <w:r>
        <w:rPr>
          <w:lang w:val="de-CH"/>
        </w:rPr>
        <w:lastRenderedPageBreak/>
        <w:t>VPN</w:t>
      </w:r>
      <w:r w:rsidRPr="007B1014">
        <w:rPr>
          <w:lang w:val="de-CH"/>
        </w:rPr>
        <w:t xml:space="preserve">: </w:t>
      </w:r>
      <w:r>
        <w:rPr>
          <w:lang w:val="de-CH"/>
        </w:rPr>
        <w:t>Virtual Private Network</w:t>
      </w:r>
      <w:bookmarkEnd w:id="16"/>
      <w:bookmarkEnd w:id="17"/>
    </w:p>
    <w:p w14:paraId="0CFE8D75"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gridCol w:w="1714"/>
      </w:tblGrid>
      <w:tr w:rsidR="00B267DA" w14:paraId="30F4ECC4" w14:textId="77777777" w:rsidTr="00165C4B">
        <w:tc>
          <w:tcPr>
            <w:tcW w:w="5100" w:type="dxa"/>
          </w:tcPr>
          <w:p w14:paraId="1C858012" w14:textId="77777777" w:rsidR="00B267DA" w:rsidRDefault="00B267DA" w:rsidP="00165C4B">
            <w:pPr>
              <w:jc w:val="center"/>
              <w:rPr>
                <w:lang w:val="de-CH"/>
              </w:rPr>
            </w:pPr>
            <w:r>
              <w:rPr>
                <w:noProof/>
              </w:rPr>
              <w:drawing>
                <wp:inline distT="0" distB="0" distL="0" distR="0" wp14:anchorId="67E73667" wp14:editId="2C1EEA55">
                  <wp:extent cx="5257800" cy="2628900"/>
                  <wp:effectExtent l="0" t="0" r="0" b="0"/>
                  <wp:docPr id="34" name="Grafik 34" descr="Virtual Privat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rtual Private Net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tc>
        <w:tc>
          <w:tcPr>
            <w:tcW w:w="5100" w:type="dxa"/>
          </w:tcPr>
          <w:p w14:paraId="488EFFB7" w14:textId="77777777" w:rsidR="00B267DA" w:rsidRDefault="00B267DA" w:rsidP="00165C4B">
            <w:pPr>
              <w:rPr>
                <w:lang w:val="de-CH"/>
              </w:rPr>
            </w:pPr>
          </w:p>
        </w:tc>
      </w:tr>
    </w:tbl>
    <w:p w14:paraId="3F2BFA83" w14:textId="77777777" w:rsidR="00B267DA" w:rsidRDefault="00B267DA" w:rsidP="00B267DA">
      <w:pPr>
        <w:rPr>
          <w:lang w:val="de-CH"/>
        </w:rPr>
      </w:pPr>
    </w:p>
    <w:p w14:paraId="15364F3B"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758C339D" w14:textId="77777777" w:rsidTr="00165C4B">
        <w:tc>
          <w:tcPr>
            <w:tcW w:w="5387" w:type="dxa"/>
            <w:shd w:val="clear" w:color="auto" w:fill="D9D9D9" w:themeFill="background1" w:themeFillShade="D9"/>
          </w:tcPr>
          <w:p w14:paraId="5F8A4387"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564D7B9E" w14:textId="77777777" w:rsidR="00B267DA" w:rsidRPr="007B1014" w:rsidRDefault="00B267DA" w:rsidP="00165C4B">
            <w:pPr>
              <w:rPr>
                <w:b/>
                <w:lang w:val="de-CH"/>
              </w:rPr>
            </w:pPr>
            <w:r w:rsidRPr="007B1014">
              <w:rPr>
                <w:b/>
                <w:lang w:val="de-CH"/>
              </w:rPr>
              <w:t>Ausdehnung</w:t>
            </w:r>
          </w:p>
        </w:tc>
      </w:tr>
      <w:tr w:rsidR="00B267DA" w14:paraId="73AD8719" w14:textId="77777777" w:rsidTr="00165C4B">
        <w:tc>
          <w:tcPr>
            <w:tcW w:w="5387" w:type="dxa"/>
          </w:tcPr>
          <w:p w14:paraId="1EA4F85C" w14:textId="77777777" w:rsidR="00B267DA" w:rsidRDefault="00B267DA" w:rsidP="00165C4B">
            <w:pPr>
              <w:rPr>
                <w:lang w:val="de-CH"/>
              </w:rPr>
            </w:pPr>
          </w:p>
          <w:p w14:paraId="39D8B1AC" w14:textId="77777777" w:rsidR="00B267DA" w:rsidRDefault="00B267DA" w:rsidP="00165C4B">
            <w:pPr>
              <w:rPr>
                <w:lang w:val="de-CH"/>
              </w:rPr>
            </w:pPr>
          </w:p>
          <w:p w14:paraId="4924DB91" w14:textId="77777777" w:rsidR="00B267DA" w:rsidRDefault="00B267DA" w:rsidP="00165C4B">
            <w:pPr>
              <w:rPr>
                <w:lang w:val="de-CH"/>
              </w:rPr>
            </w:pPr>
          </w:p>
          <w:p w14:paraId="2608197A" w14:textId="77777777" w:rsidR="00B267DA" w:rsidRDefault="00B267DA" w:rsidP="00165C4B">
            <w:pPr>
              <w:rPr>
                <w:lang w:val="de-CH"/>
              </w:rPr>
            </w:pPr>
          </w:p>
          <w:p w14:paraId="1FC621F5" w14:textId="77777777" w:rsidR="00B267DA" w:rsidRDefault="00B267DA" w:rsidP="00165C4B">
            <w:pPr>
              <w:rPr>
                <w:lang w:val="de-CH"/>
              </w:rPr>
            </w:pPr>
          </w:p>
          <w:p w14:paraId="0F11762B" w14:textId="77777777" w:rsidR="00B267DA" w:rsidRDefault="00B267DA" w:rsidP="00165C4B">
            <w:pPr>
              <w:rPr>
                <w:lang w:val="de-CH"/>
              </w:rPr>
            </w:pPr>
          </w:p>
          <w:p w14:paraId="2BEF1202" w14:textId="77777777" w:rsidR="00B267DA" w:rsidRDefault="00B267DA" w:rsidP="00165C4B">
            <w:pPr>
              <w:rPr>
                <w:lang w:val="de-CH"/>
              </w:rPr>
            </w:pPr>
          </w:p>
          <w:p w14:paraId="0D92AE05" w14:textId="77777777" w:rsidR="00B267DA" w:rsidRDefault="00B267DA" w:rsidP="00165C4B">
            <w:pPr>
              <w:rPr>
                <w:lang w:val="de-CH"/>
              </w:rPr>
            </w:pPr>
          </w:p>
          <w:p w14:paraId="4F2AC0BE" w14:textId="77777777" w:rsidR="00B267DA" w:rsidRDefault="00B267DA" w:rsidP="00165C4B">
            <w:pPr>
              <w:rPr>
                <w:lang w:val="de-CH"/>
              </w:rPr>
            </w:pPr>
          </w:p>
          <w:p w14:paraId="36312B71" w14:textId="77777777" w:rsidR="00B267DA" w:rsidRDefault="00B267DA" w:rsidP="00165C4B">
            <w:pPr>
              <w:rPr>
                <w:lang w:val="de-CH"/>
              </w:rPr>
            </w:pPr>
          </w:p>
          <w:p w14:paraId="175C4F8A" w14:textId="77777777" w:rsidR="00B267DA" w:rsidRDefault="00B267DA" w:rsidP="00165C4B">
            <w:pPr>
              <w:rPr>
                <w:lang w:val="de-CH"/>
              </w:rPr>
            </w:pPr>
          </w:p>
          <w:p w14:paraId="4B643188" w14:textId="77777777" w:rsidR="00B267DA" w:rsidRDefault="00B267DA" w:rsidP="00165C4B">
            <w:pPr>
              <w:rPr>
                <w:lang w:val="de-CH"/>
              </w:rPr>
            </w:pPr>
          </w:p>
          <w:p w14:paraId="5DCD046C" w14:textId="77777777" w:rsidR="00B267DA" w:rsidRDefault="00B267DA" w:rsidP="00165C4B">
            <w:pPr>
              <w:rPr>
                <w:lang w:val="de-CH"/>
              </w:rPr>
            </w:pPr>
          </w:p>
          <w:p w14:paraId="1D2F9128" w14:textId="77777777" w:rsidR="00B267DA" w:rsidRDefault="00B267DA" w:rsidP="00165C4B">
            <w:pPr>
              <w:rPr>
                <w:lang w:val="de-CH"/>
              </w:rPr>
            </w:pPr>
          </w:p>
          <w:p w14:paraId="44E070EA" w14:textId="77777777" w:rsidR="00B267DA" w:rsidRDefault="00B267DA" w:rsidP="00165C4B">
            <w:pPr>
              <w:rPr>
                <w:lang w:val="de-CH"/>
              </w:rPr>
            </w:pPr>
          </w:p>
          <w:p w14:paraId="7158A27D" w14:textId="77777777" w:rsidR="00B267DA" w:rsidRDefault="00B267DA" w:rsidP="00165C4B">
            <w:pPr>
              <w:rPr>
                <w:lang w:val="de-CH"/>
              </w:rPr>
            </w:pPr>
          </w:p>
        </w:tc>
        <w:tc>
          <w:tcPr>
            <w:tcW w:w="4819" w:type="dxa"/>
          </w:tcPr>
          <w:p w14:paraId="705E7B4F" w14:textId="77777777" w:rsidR="00B267DA" w:rsidRDefault="00B267DA" w:rsidP="00165C4B">
            <w:pPr>
              <w:rPr>
                <w:lang w:val="de-CH"/>
              </w:rPr>
            </w:pPr>
          </w:p>
        </w:tc>
      </w:tr>
    </w:tbl>
    <w:p w14:paraId="6324BE98"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Ein </w:t>
      </w:r>
      <w:hyperlink r:id="rId31" w:tooltip="Was ist ein VPN (Virtual Private Network)?" w:history="1">
        <w:r w:rsidRPr="00FA0ED1">
          <w:rPr>
            <w:rFonts w:ascii="Calibri" w:hAnsi="Calibri"/>
            <w:color w:val="000000"/>
            <w:sz w:val="22"/>
            <w:szCs w:val="20"/>
            <w:lang w:val="de-DE" w:eastAsia="en-US"/>
          </w:rPr>
          <w:t>Virtual Privat Network (VPN)</w:t>
        </w:r>
      </w:hyperlink>
      <w:r w:rsidRPr="00FA0ED1">
        <w:rPr>
          <w:rFonts w:ascii="Calibri" w:hAnsi="Calibri"/>
          <w:color w:val="000000"/>
          <w:sz w:val="22"/>
          <w:szCs w:val="20"/>
          <w:lang w:val="de-DE" w:eastAsia="en-US"/>
        </w:rPr>
        <w:t xml:space="preserve"> ist ein </w:t>
      </w:r>
      <w:r w:rsidRPr="00FA0ED1">
        <w:rPr>
          <w:rFonts w:ascii="Calibri" w:hAnsi="Calibri"/>
          <w:b/>
          <w:bCs/>
          <w:color w:val="000000"/>
          <w:sz w:val="22"/>
          <w:szCs w:val="20"/>
          <w:lang w:val="de-DE" w:eastAsia="en-US"/>
        </w:rPr>
        <w:t>virtuelles Kommunikationsnetz</w:t>
      </w:r>
      <w:r w:rsidRPr="00FA0ED1">
        <w:rPr>
          <w:rFonts w:ascii="Calibri" w:hAnsi="Calibri"/>
          <w:color w:val="000000"/>
          <w:sz w:val="22"/>
          <w:szCs w:val="20"/>
          <w:lang w:val="de-DE" w:eastAsia="en-US"/>
        </w:rPr>
        <w:t xml:space="preserve">, das die Infrastruktur eines physischen Netzwerks nutzt, um Computersysteme logisch zu verbinden. Dabei kann es sich um jeden der oben dargestellten Netzwerktypen handeln. Am gängigsten ist jedoch das </w:t>
      </w:r>
      <w:r w:rsidRPr="00FA0ED1">
        <w:rPr>
          <w:rFonts w:ascii="Calibri" w:hAnsi="Calibri"/>
          <w:b/>
          <w:bCs/>
          <w:color w:val="000000"/>
          <w:sz w:val="22"/>
          <w:szCs w:val="20"/>
          <w:lang w:val="de-DE" w:eastAsia="en-US"/>
        </w:rPr>
        <w:t>Internet als Transportmedium</w:t>
      </w:r>
      <w:r w:rsidRPr="00FA0ED1">
        <w:rPr>
          <w:rFonts w:ascii="Calibri" w:hAnsi="Calibri"/>
          <w:color w:val="000000"/>
          <w:sz w:val="22"/>
          <w:szCs w:val="20"/>
          <w:lang w:val="de-DE" w:eastAsia="en-US"/>
        </w:rPr>
        <w:t>. Dieses verbindet nahezu alle Rechner weltweit und steht im Gegensatz zu privat betriebenen MANs oder WANs kostenlos zur Verfügung. Der Datentransfer erfolgt innerhalb eines virtuellen Tunnels, der zwischen einem VPN-Client und einem VPN-Server aufgebaut wird.</w:t>
      </w:r>
    </w:p>
    <w:p w14:paraId="13B0B872"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Kommt das öffentliche Netz als Transportmedium zum Einsatz, werden Virtual Private Networks in der Regel verschlüsselt, um die Vertraulichkeit der Daten sicherzustellen. VPNs kommen zum Einsatz, um LANs über das Internet zu vernetzen oder einen Fernzugriff auf ein Netzwerk oder einen Einzelrechner über die öffentliche Verbindung zu ermöglichen.</w:t>
      </w:r>
    </w:p>
    <w:p w14:paraId="7DA09E1D" w14:textId="77777777" w:rsidR="00B267DA" w:rsidRDefault="00B267DA" w:rsidP="00B267DA">
      <w:pPr>
        <w:rPr>
          <w:lang w:val="de-CH"/>
        </w:rPr>
      </w:pPr>
    </w:p>
    <w:p w14:paraId="15DEC14A" w14:textId="77777777" w:rsidR="00B267DA" w:rsidRDefault="00B267DA" w:rsidP="00B267DA">
      <w:pPr>
        <w:rPr>
          <w:lang w:val="de-CH"/>
        </w:rPr>
      </w:pPr>
      <w:r>
        <w:rPr>
          <w:lang w:val="de-CH"/>
        </w:rPr>
        <w:br w:type="page"/>
      </w:r>
    </w:p>
    <w:p w14:paraId="1DA9E603" w14:textId="77777777" w:rsidR="00B267DA" w:rsidRDefault="00B267DA" w:rsidP="00B267DA">
      <w:pPr>
        <w:pStyle w:val="berschrift2"/>
        <w:numPr>
          <w:ilvl w:val="1"/>
          <w:numId w:val="1"/>
        </w:numPr>
        <w:rPr>
          <w:lang w:val="de-CH"/>
        </w:rPr>
      </w:pPr>
      <w:bookmarkStart w:id="18" w:name="_Toc17297272"/>
      <w:bookmarkStart w:id="19" w:name="_Toc32745159"/>
      <w:r>
        <w:rPr>
          <w:lang w:val="de-CH"/>
        </w:rPr>
        <w:lastRenderedPageBreak/>
        <w:t>SAN</w:t>
      </w:r>
      <w:r w:rsidRPr="007B1014">
        <w:rPr>
          <w:lang w:val="de-CH"/>
        </w:rPr>
        <w:t xml:space="preserve">: </w:t>
      </w:r>
      <w:r>
        <w:rPr>
          <w:lang w:val="de-CH"/>
        </w:rPr>
        <w:t>Storage Area Network</w:t>
      </w:r>
      <w:bookmarkEnd w:id="18"/>
      <w:bookmarkEnd w:id="19"/>
    </w:p>
    <w:p w14:paraId="19E9C86D"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gridCol w:w="1474"/>
      </w:tblGrid>
      <w:tr w:rsidR="00B267DA" w14:paraId="7651102A" w14:textId="77777777" w:rsidTr="00165C4B">
        <w:tc>
          <w:tcPr>
            <w:tcW w:w="5100" w:type="dxa"/>
          </w:tcPr>
          <w:p w14:paraId="38BAAE14" w14:textId="77777777" w:rsidR="00B267DA" w:rsidRDefault="00B267DA" w:rsidP="00165C4B">
            <w:pPr>
              <w:jc w:val="center"/>
              <w:rPr>
                <w:lang w:val="de-CH"/>
              </w:rPr>
            </w:pPr>
            <w:r>
              <w:rPr>
                <w:noProof/>
              </w:rPr>
              <w:drawing>
                <wp:inline distT="0" distB="0" distL="0" distR="0" wp14:anchorId="39107B59" wp14:editId="4858CF36">
                  <wp:extent cx="5410200" cy="2999212"/>
                  <wp:effectExtent l="0" t="0" r="0" b="0"/>
                  <wp:docPr id="36" name="Grafik 36" descr="storag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age area 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4557" cy="3001627"/>
                          </a:xfrm>
                          <a:prstGeom prst="rect">
                            <a:avLst/>
                          </a:prstGeom>
                          <a:noFill/>
                          <a:ln>
                            <a:noFill/>
                          </a:ln>
                        </pic:spPr>
                      </pic:pic>
                    </a:graphicData>
                  </a:graphic>
                </wp:inline>
              </w:drawing>
            </w:r>
          </w:p>
        </w:tc>
        <w:tc>
          <w:tcPr>
            <w:tcW w:w="5100" w:type="dxa"/>
          </w:tcPr>
          <w:p w14:paraId="6CB4FCBF" w14:textId="77777777" w:rsidR="00B267DA" w:rsidRDefault="00B267DA" w:rsidP="00165C4B">
            <w:pPr>
              <w:rPr>
                <w:lang w:val="de-CH"/>
              </w:rPr>
            </w:pPr>
          </w:p>
        </w:tc>
      </w:tr>
    </w:tbl>
    <w:p w14:paraId="1EE600F0" w14:textId="77777777" w:rsidR="00B267DA" w:rsidRDefault="00B267DA" w:rsidP="00B267DA">
      <w:pPr>
        <w:rPr>
          <w:lang w:val="de-CH"/>
        </w:rPr>
      </w:pPr>
    </w:p>
    <w:p w14:paraId="78BEBD64"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01DFB39E" w14:textId="77777777" w:rsidTr="00165C4B">
        <w:tc>
          <w:tcPr>
            <w:tcW w:w="5387" w:type="dxa"/>
            <w:shd w:val="clear" w:color="auto" w:fill="D9D9D9" w:themeFill="background1" w:themeFillShade="D9"/>
          </w:tcPr>
          <w:p w14:paraId="4874AD19"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3F217704" w14:textId="77777777" w:rsidR="00B267DA" w:rsidRPr="007B1014" w:rsidRDefault="00B267DA" w:rsidP="00165C4B">
            <w:pPr>
              <w:rPr>
                <w:b/>
                <w:lang w:val="de-CH"/>
              </w:rPr>
            </w:pPr>
            <w:r w:rsidRPr="007B1014">
              <w:rPr>
                <w:b/>
                <w:lang w:val="de-CH"/>
              </w:rPr>
              <w:t>Ausdehnung</w:t>
            </w:r>
          </w:p>
        </w:tc>
      </w:tr>
      <w:tr w:rsidR="00B267DA" w14:paraId="7C40941C" w14:textId="77777777" w:rsidTr="00165C4B">
        <w:tc>
          <w:tcPr>
            <w:tcW w:w="5387" w:type="dxa"/>
          </w:tcPr>
          <w:p w14:paraId="7DFA5BBB" w14:textId="77777777" w:rsidR="00B267DA" w:rsidRDefault="00B267DA" w:rsidP="00165C4B">
            <w:pPr>
              <w:rPr>
                <w:lang w:val="de-CH"/>
              </w:rPr>
            </w:pPr>
          </w:p>
          <w:p w14:paraId="089E2301" w14:textId="77777777" w:rsidR="00B267DA" w:rsidRDefault="00B267DA" w:rsidP="00165C4B">
            <w:pPr>
              <w:rPr>
                <w:lang w:val="de-CH"/>
              </w:rPr>
            </w:pPr>
          </w:p>
          <w:p w14:paraId="35B1908A" w14:textId="77777777" w:rsidR="00B267DA" w:rsidRDefault="00B267DA" w:rsidP="00165C4B">
            <w:pPr>
              <w:rPr>
                <w:lang w:val="de-CH"/>
              </w:rPr>
            </w:pPr>
          </w:p>
          <w:p w14:paraId="7802DA4B" w14:textId="77777777" w:rsidR="00B267DA" w:rsidRDefault="00B267DA" w:rsidP="00165C4B">
            <w:pPr>
              <w:rPr>
                <w:lang w:val="de-CH"/>
              </w:rPr>
            </w:pPr>
          </w:p>
          <w:p w14:paraId="207D591F" w14:textId="77777777" w:rsidR="00B267DA" w:rsidRDefault="00B267DA" w:rsidP="00165C4B">
            <w:pPr>
              <w:rPr>
                <w:lang w:val="de-CH"/>
              </w:rPr>
            </w:pPr>
          </w:p>
          <w:p w14:paraId="03D0C711" w14:textId="77777777" w:rsidR="00B267DA" w:rsidRDefault="00B267DA" w:rsidP="00165C4B">
            <w:pPr>
              <w:rPr>
                <w:lang w:val="de-CH"/>
              </w:rPr>
            </w:pPr>
          </w:p>
          <w:p w14:paraId="7B71919E" w14:textId="77777777" w:rsidR="00B267DA" w:rsidRDefault="00B267DA" w:rsidP="00165C4B">
            <w:pPr>
              <w:rPr>
                <w:lang w:val="de-CH"/>
              </w:rPr>
            </w:pPr>
          </w:p>
          <w:p w14:paraId="4EEC4E50" w14:textId="77777777" w:rsidR="00B267DA" w:rsidRDefault="00B267DA" w:rsidP="00165C4B">
            <w:pPr>
              <w:rPr>
                <w:lang w:val="de-CH"/>
              </w:rPr>
            </w:pPr>
          </w:p>
          <w:p w14:paraId="5A852CE6" w14:textId="77777777" w:rsidR="00B267DA" w:rsidRDefault="00B267DA" w:rsidP="00165C4B">
            <w:pPr>
              <w:rPr>
                <w:lang w:val="de-CH"/>
              </w:rPr>
            </w:pPr>
          </w:p>
          <w:p w14:paraId="42186B97" w14:textId="77777777" w:rsidR="00B267DA" w:rsidRDefault="00B267DA" w:rsidP="00165C4B">
            <w:pPr>
              <w:rPr>
                <w:lang w:val="de-CH"/>
              </w:rPr>
            </w:pPr>
          </w:p>
        </w:tc>
        <w:tc>
          <w:tcPr>
            <w:tcW w:w="4819" w:type="dxa"/>
          </w:tcPr>
          <w:p w14:paraId="3DE4593F" w14:textId="77777777" w:rsidR="00B267DA" w:rsidRDefault="00B267DA" w:rsidP="00165C4B">
            <w:pPr>
              <w:rPr>
                <w:lang w:val="de-CH"/>
              </w:rPr>
            </w:pPr>
          </w:p>
        </w:tc>
      </w:tr>
    </w:tbl>
    <w:p w14:paraId="547EE849" w14:textId="77777777" w:rsidR="00B267DA" w:rsidRDefault="00B267DA" w:rsidP="00B267DA">
      <w:pPr>
        <w:rPr>
          <w:lang w:val="de-CH"/>
        </w:rPr>
      </w:pPr>
      <w:r>
        <w:t>Ein Storage Area Network (SAN) ist ein Datenspeicher-Netzwerk in dem grosse Datenmengen gespeichert und bewegt werden. Im SAN wird der gesamte Speicher, unabhängig von Standort und Betriebssystem, zentral verwaltet und zu virtuellen Einheiten zusammengefasst. Der Zugriff auf den Speicher erfolgt über Server, die für die Verwaltung der Laufwerke zuständig sind. Die Laufwerke müssen dabei nicht am gleichen Ort sein, wie die Server.</w:t>
      </w:r>
      <w:r>
        <w:br/>
      </w:r>
      <w:r>
        <w:rPr>
          <w:noProof/>
        </w:rPr>
        <w:drawing>
          <wp:inline distT="0" distB="0" distL="0" distR="0" wp14:anchorId="12122835" wp14:editId="5D9D27B5">
            <wp:extent cx="6400800" cy="1085850"/>
            <wp:effectExtent l="0" t="0" r="0" b="0"/>
            <wp:docPr id="38" name="Grafik 38" descr="SAN - Storag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N - Storage Area 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085850"/>
                    </a:xfrm>
                    <a:prstGeom prst="rect">
                      <a:avLst/>
                    </a:prstGeom>
                    <a:noFill/>
                    <a:ln>
                      <a:noFill/>
                    </a:ln>
                  </pic:spPr>
                </pic:pic>
              </a:graphicData>
            </a:graphic>
          </wp:inline>
        </w:drawing>
      </w:r>
      <w:r>
        <w:br/>
        <w:t>Das Ziel von SAN ist auch die Zusammenfassung der einzelnen Festplatten der Servern, zu wenigen großen Speichergeräten, die von allen Servern über das Speichernetz gemeinsam genutzt werden. Das bedeutet, dass der gesamte Speicher als ein Block zur Verfügung steht und nicht auf verschiedenen Servern hier und da ein paar freie Gigabyte verstreut sind. In einem SAN lässt sich freier Speicherplatz flexibler den einzelnen Servern zuweisen. Das vereinfacht die Verwaltungsaufgabe.</w:t>
      </w:r>
    </w:p>
    <w:p w14:paraId="23A22AF0" w14:textId="77777777" w:rsidR="00B267DA" w:rsidRDefault="00B267DA" w:rsidP="00B267DA">
      <w:pPr>
        <w:rPr>
          <w:lang w:val="de-CH"/>
        </w:rPr>
      </w:pPr>
      <w:r>
        <w:rPr>
          <w:lang w:val="de-CH"/>
        </w:rPr>
        <w:br w:type="page"/>
      </w:r>
    </w:p>
    <w:p w14:paraId="1F55FAAD" w14:textId="77777777" w:rsidR="00B267DA" w:rsidRDefault="00B267DA" w:rsidP="00B267DA">
      <w:pPr>
        <w:pStyle w:val="berschrift2"/>
        <w:numPr>
          <w:ilvl w:val="1"/>
          <w:numId w:val="1"/>
        </w:numPr>
        <w:rPr>
          <w:lang w:val="de-CH"/>
        </w:rPr>
      </w:pPr>
      <w:bookmarkStart w:id="20" w:name="_Toc17297273"/>
      <w:bookmarkStart w:id="21" w:name="_Toc32745160"/>
      <w:r>
        <w:rPr>
          <w:lang w:val="de-CH"/>
        </w:rPr>
        <w:lastRenderedPageBreak/>
        <w:t>LoRaWAN</w:t>
      </w:r>
      <w:r w:rsidRPr="007B1014">
        <w:rPr>
          <w:lang w:val="de-CH"/>
        </w:rPr>
        <w:t xml:space="preserve">: </w:t>
      </w:r>
      <w:r>
        <w:t>Low Power Wide Area Network</w:t>
      </w:r>
      <w:bookmarkEnd w:id="20"/>
      <w:bookmarkEnd w:id="21"/>
    </w:p>
    <w:p w14:paraId="407E8F3F" w14:textId="77777777" w:rsidR="00B267DA" w:rsidRPr="00B71739" w:rsidRDefault="00B267DA" w:rsidP="00B267DA">
      <w:pPr>
        <w:spacing w:before="100" w:beforeAutospacing="1" w:after="100" w:afterAutospacing="1"/>
      </w:pPr>
      <w:r w:rsidRPr="00B71739">
        <w:t>LoRaWAN ist eine Low Power Wide Area Network (LPWAN oder auf dt. Niedrigenergieweitverkehrnetzwerk) Spezifikation für drahtlose batteriebetriebene Systeme in einem regionalen, nationalen oder auch globalen Netzwerk. LoRaWAN zielt dabei auf die wichtigsten Anforderungen des IoT – Internet of things (Internet der Dinge) – wie sichere bidirektionale Kommunikation, Lokalisierung und Mobilität von Dienstleistungen. Die LoRaWAN-Spezifikation bietet eine nahtlose Zusammenarbeit von verschiedenen Systemen und Techniken unter Smart Things ohne die Notwendigkeit von starren, lokalen komplexen Installationen und gibt die Freiheit für den Benutzer, Entwickler und Unternehmen wieder zurück, die das Ausrollen im Internet der Dinge ermöglichen.</w:t>
      </w:r>
    </w:p>
    <w:p w14:paraId="524A39E7" w14:textId="77777777" w:rsidR="00B267DA" w:rsidRPr="00B71739" w:rsidRDefault="00B267DA" w:rsidP="00B267DA">
      <w:pPr>
        <w:spacing w:before="100" w:beforeAutospacing="1" w:after="100" w:afterAutospacing="1"/>
      </w:pPr>
      <w:r w:rsidRPr="00B71739">
        <w:t>Die Netzwerkarchitektur des LoRaWAN ist typischerweise in einer Stern-der-Sterne-Topologie aufgebaut, bei der die Gateways als transparente Brücke fungieren, welche die Nachrichten zwischen einem zentralen Netzwerkserver, Endgeräten und im Backend weiterleiten. Die Gateways werden über eine Standard-IP-Verbindung mit dem entsprechenden Netzwerkserver verbunden, während die Endgeräte die Single-Hop Wireless-Kommunikation zu einem oder auch mehreren Gateways verwenden. Die Endpunkt-Kommunikation ist in der Regel bidirektional. Sie unterstützt auch den Betrieb von z. B. Multicast-Enabling Software-Upgrade über die Luft oder andere Möglichkeiten zur Massenverteilung von Nachrichten, um über die Luft-Kommunikation die Übermittlungsdauer zu reduzieren.</w:t>
      </w:r>
    </w:p>
    <w:p w14:paraId="049C40D7" w14:textId="77777777" w:rsidR="00B267DA" w:rsidRPr="00B71739" w:rsidRDefault="00B267DA" w:rsidP="00B267DA">
      <w:pPr>
        <w:spacing w:before="100" w:beforeAutospacing="1" w:after="100" w:afterAutospacing="1"/>
      </w:pPr>
      <w:r w:rsidRPr="00B71739">
        <w:t>Die Kommunikation zwischen Gateways und Endgeräten verteilt sich auf unterschiedliche Datenraten und Frequenzkanäle. Die Auswahl der Datenrate ist ein Kompromiss zwischen Nachrichtendauer und Kommunikationsbereich. Durch die Spread-Spectrum-Technologie wird die Kommunikation mit verschiedenen Datenraten nicht gegenseitig gestört und schafft eine Reihe von „virtuellen“ Kanälen, welche die Kapazität der jeweiligen Gateways erhöhen. LoRaWAN-Datenraten reichen von 0,3 kbps bis hin zu 50 kbps. Zur Maximierung der Batterielebensdauer der gesamten Netzwerkkapazität und Endgeräte verwaltet der LoRaWAN-Netzwerkserver die HF-Ausgabe und die Datenrate für alle Endgeräte individuell unter Zuhilfenahme eines adaptiven Datenraten-Schemas.</w:t>
      </w:r>
    </w:p>
    <w:p w14:paraId="79703D7C" w14:textId="77777777" w:rsidR="00B267DA" w:rsidRPr="00B71739" w:rsidRDefault="00B267DA" w:rsidP="00B267DA">
      <w:pPr>
        <w:spacing w:before="100" w:beforeAutospacing="1" w:after="100" w:afterAutospacing="1"/>
      </w:pPr>
      <w:r w:rsidRPr="00B71739">
        <w:t>Nationale Netzwerke, die auf das Internet der Dinge, wie kritischer Infrastruktur, persönlichen vertraulichen Daten oder sehr kritischen Funktionen für die Allgemeinheit abzielen, haben einen exklusiven Bedarf an sicherer Kommunikation.</w:t>
      </w:r>
    </w:p>
    <w:p w14:paraId="61F3C5E4" w14:textId="77777777" w:rsidR="00B267DA" w:rsidRPr="00B71739" w:rsidRDefault="00B267DA" w:rsidP="00B267DA">
      <w:pPr>
        <w:spacing w:before="100" w:beforeAutospacing="1" w:after="100" w:afterAutospacing="1"/>
      </w:pPr>
      <w:r w:rsidRPr="00B71739">
        <w:t>Dies wurde durch mehrere Schichten der Verschlüsselung gelöst:</w:t>
      </w:r>
    </w:p>
    <w:p w14:paraId="5FFBA1CE" w14:textId="77777777" w:rsidR="00B267DA" w:rsidRPr="00B71739" w:rsidRDefault="00B267DA" w:rsidP="00B267DA">
      <w:pPr>
        <w:numPr>
          <w:ilvl w:val="0"/>
          <w:numId w:val="40"/>
        </w:numPr>
        <w:spacing w:before="100" w:beforeAutospacing="1" w:after="100" w:afterAutospacing="1"/>
      </w:pPr>
      <w:r w:rsidRPr="00B71739">
        <w:t>Sicherheit auf Netzwerkebene und eindeutiger Netzwerkschlüssel (EUI64)</w:t>
      </w:r>
    </w:p>
    <w:p w14:paraId="537B3DD7" w14:textId="77777777" w:rsidR="00B267DA" w:rsidRPr="00B71739" w:rsidRDefault="00B267DA" w:rsidP="00B267DA">
      <w:pPr>
        <w:numPr>
          <w:ilvl w:val="0"/>
          <w:numId w:val="40"/>
        </w:numPr>
        <w:spacing w:before="100" w:beforeAutospacing="1" w:after="100" w:afterAutospacing="1"/>
      </w:pPr>
      <w:r w:rsidRPr="00B71739">
        <w:t>Ein einzigartiger Application Key (EUI64) sorgt für die Sicherheit auf der Applikationsebene</w:t>
      </w:r>
    </w:p>
    <w:p w14:paraId="3A00516C" w14:textId="77777777" w:rsidR="00B267DA" w:rsidRPr="00B71739" w:rsidRDefault="00B267DA" w:rsidP="00B267DA">
      <w:pPr>
        <w:numPr>
          <w:ilvl w:val="0"/>
          <w:numId w:val="40"/>
        </w:numPr>
        <w:spacing w:before="100" w:beforeAutospacing="1" w:after="100" w:afterAutospacing="1"/>
      </w:pPr>
      <w:r w:rsidRPr="00B71739">
        <w:t>Gerätespezifische Taste (EUI128)</w:t>
      </w:r>
    </w:p>
    <w:p w14:paraId="394080CA" w14:textId="77777777" w:rsidR="00B267DA" w:rsidRDefault="00B267DA" w:rsidP="00B267DA">
      <w:r>
        <w:br w:type="page"/>
      </w:r>
    </w:p>
    <w:p w14:paraId="7A999614" w14:textId="77777777" w:rsidR="00B267DA" w:rsidRPr="00B71739" w:rsidRDefault="00B267DA" w:rsidP="00B267DA">
      <w:pPr>
        <w:spacing w:before="100" w:beforeAutospacing="1" w:after="100" w:afterAutospacing="1"/>
      </w:pPr>
      <w:r w:rsidRPr="00B71739">
        <w:lastRenderedPageBreak/>
        <w:t>LoRaWAN-Technologie verfügt über unterschiedliche Klassen von Endgeräten, die den unterschiedlichen Bedürfnissen der verschiedensten Anwendungen gerecht werden:</w:t>
      </w:r>
    </w:p>
    <w:p w14:paraId="711F6F27" w14:textId="77777777" w:rsidR="00B267DA" w:rsidRPr="00B71739" w:rsidRDefault="00B267DA" w:rsidP="00B267DA">
      <w:pPr>
        <w:spacing w:before="100" w:beforeAutospacing="1" w:after="100" w:afterAutospacing="1"/>
      </w:pPr>
      <w:r w:rsidRPr="00B71739">
        <w:t>Bidirektionale Endgeräte (Klasse A):</w:t>
      </w:r>
    </w:p>
    <w:p w14:paraId="5DF82EF7" w14:textId="77777777" w:rsidR="00B267DA" w:rsidRPr="00B71739" w:rsidRDefault="00B267DA" w:rsidP="00B267DA">
      <w:pPr>
        <w:spacing w:before="100" w:beforeAutospacing="1" w:after="100" w:afterAutospacing="1"/>
      </w:pPr>
      <w:r w:rsidRPr="00B71739">
        <w:t>Endgeräte der Klasse A gestatten bidirektionale Kommunikation, wobei die Uplink-Datenübertragung der Endgeräte von zwei kurzen Downlink-Übertragungsfenstern gefolgt wird.</w:t>
      </w:r>
    </w:p>
    <w:p w14:paraId="152EA70E" w14:textId="77777777" w:rsidR="00B267DA" w:rsidRPr="00B71739" w:rsidRDefault="00B267DA" w:rsidP="00B267DA">
      <w:pPr>
        <w:spacing w:before="100" w:beforeAutospacing="1" w:after="100" w:afterAutospacing="1"/>
      </w:pPr>
      <w:r w:rsidRPr="00B71739">
        <w:t>Der vom Endgerät geplante Übertragungsfenster basiert auf seinen eigenen Kommunikationsbedürfnissen mit einer minimalen Anpassung basierend auf einer Zufallszeitbasis (der sogenannte ALOHA-Protokolltyp). Diese Klasse-A-Operation ist das niedrigste Leistungsendgerät für Anwendungen, die nur eine Downlink-Kommunikation vom Server benötigen, kurz nachdem das Endgerät eine Uplink-Übertragung versendet hat. Downlink-Kommunikation von einem Server zu einem anderen Zeitpunkt müssen daher bis zum nachfolgend geplanten Uplink warten.</w:t>
      </w:r>
    </w:p>
    <w:p w14:paraId="39CB7816" w14:textId="77777777" w:rsidR="00B267DA" w:rsidRPr="00B71739" w:rsidRDefault="00B267DA" w:rsidP="00B267DA">
      <w:pPr>
        <w:spacing w:before="100" w:beforeAutospacing="1" w:after="100" w:afterAutospacing="1"/>
      </w:pPr>
      <w:r w:rsidRPr="00B71739">
        <w:t xml:space="preserve">Bidirektionale Endgeräte mit vorhergesehenen Übertragungsfenster (Klasse B): </w:t>
      </w:r>
    </w:p>
    <w:p w14:paraId="4DCAC014" w14:textId="77777777" w:rsidR="00B267DA" w:rsidRPr="00B71739" w:rsidRDefault="00B267DA" w:rsidP="00B267DA">
      <w:pPr>
        <w:spacing w:before="100" w:beforeAutospacing="1" w:after="100" w:afterAutospacing="1"/>
      </w:pPr>
      <w:r w:rsidRPr="00B71739">
        <w:t>Ergänzend zu den zufälligen Übertragungsfenstern der Klasse A öffnen Class B-Geräte zu definierten Zeiten weitere zusätzliche Übertragungsfenster. Um das Endgerät sein Übertragungsfenster zum geplanten Zeitpunkt öffnen zu können, erhält es ein zeitlich synchronisiertes Beacon vom Gateway. Dadurch kann der empfangende Server wissen, wann das Endgerät hörbar ist.</w:t>
      </w:r>
    </w:p>
    <w:p w14:paraId="7637A22B" w14:textId="77777777" w:rsidR="00B267DA" w:rsidRPr="00B71739" w:rsidRDefault="00B267DA" w:rsidP="00B267DA">
      <w:pPr>
        <w:spacing w:before="100" w:beforeAutospacing="1" w:after="100" w:afterAutospacing="1"/>
      </w:pPr>
      <w:r w:rsidRPr="00B71739">
        <w:t xml:space="preserve">Bidirektionale Endgeräte mit max. Übertragungsfenster (Klasse C): </w:t>
      </w:r>
    </w:p>
    <w:p w14:paraId="4F5542D5" w14:textId="77777777" w:rsidR="00B267DA" w:rsidRPr="00B71739" w:rsidRDefault="00B267DA" w:rsidP="00B267DA">
      <w:pPr>
        <w:spacing w:before="100" w:beforeAutospacing="1" w:after="100" w:afterAutospacing="1"/>
      </w:pPr>
      <w:r w:rsidRPr="00B71739">
        <w:t>Endgeräte der Klasse C haben nahezu ständig offene Übertragungsfenster, welche nur beim Senden geschlossen sind.</w:t>
      </w:r>
    </w:p>
    <w:p w14:paraId="14F1BEEC" w14:textId="77777777" w:rsidR="00B267DA" w:rsidRDefault="00B267DA" w:rsidP="00B267DA">
      <w:pPr>
        <w:rPr>
          <w:rFonts w:cs="Arial"/>
          <w:b/>
          <w:bCs/>
          <w:kern w:val="32"/>
          <w:sz w:val="24"/>
          <w:szCs w:val="32"/>
          <w:lang w:val="de-CH"/>
        </w:rPr>
      </w:pPr>
    </w:p>
    <w:p w14:paraId="19361989" w14:textId="77777777" w:rsidR="00B267DA" w:rsidRDefault="00B267DA" w:rsidP="00B267DA">
      <w:pPr>
        <w:rPr>
          <w:rFonts w:cs="Arial"/>
          <w:b/>
          <w:bCs/>
          <w:kern w:val="32"/>
          <w:sz w:val="24"/>
          <w:szCs w:val="32"/>
          <w:lang w:val="de-CH"/>
        </w:rPr>
      </w:pPr>
      <w:r>
        <w:rPr>
          <w:rFonts w:cs="Arial"/>
          <w:b/>
          <w:bCs/>
          <w:kern w:val="32"/>
          <w:sz w:val="24"/>
          <w:szCs w:val="32"/>
          <w:lang w:val="de-CH"/>
        </w:rPr>
        <w:br w:type="page"/>
      </w:r>
    </w:p>
    <w:p w14:paraId="4B7E6048" w14:textId="77777777" w:rsidR="00B267DA" w:rsidRDefault="00B267DA" w:rsidP="00B267DA">
      <w:pPr>
        <w:pStyle w:val="berschrift1"/>
        <w:numPr>
          <w:ilvl w:val="0"/>
          <w:numId w:val="1"/>
        </w:numPr>
        <w:rPr>
          <w:lang w:val="de-CH"/>
        </w:rPr>
      </w:pPr>
      <w:bookmarkStart w:id="22" w:name="_Toc17297274"/>
      <w:bookmarkStart w:id="23" w:name="_Toc32745161"/>
      <w:r w:rsidRPr="005D36FB">
        <w:rPr>
          <w:lang w:val="de-CH"/>
        </w:rPr>
        <w:lastRenderedPageBreak/>
        <w:t>Topologien</w:t>
      </w:r>
      <w:bookmarkEnd w:id="22"/>
      <w:bookmarkEnd w:id="23"/>
    </w:p>
    <w:p w14:paraId="4A4076E2" w14:textId="77777777" w:rsidR="00B267DA" w:rsidRDefault="00B267DA" w:rsidP="00B267DA">
      <w:pPr>
        <w:pStyle w:val="berschrift2"/>
        <w:numPr>
          <w:ilvl w:val="1"/>
          <w:numId w:val="1"/>
        </w:numPr>
        <w:rPr>
          <w:lang w:val="de-CH"/>
        </w:rPr>
      </w:pPr>
      <w:bookmarkStart w:id="24" w:name="_Toc17297275"/>
      <w:bookmarkStart w:id="25" w:name="_Toc32745162"/>
      <w:r>
        <w:rPr>
          <w:lang w:val="de-CH"/>
        </w:rPr>
        <w:t>Begriffe</w:t>
      </w:r>
      <w:bookmarkEnd w:id="24"/>
      <w:bookmarkEnd w:id="25"/>
    </w:p>
    <w:p w14:paraId="261D95F1" w14:textId="77777777" w:rsidR="00B267DA" w:rsidRDefault="00B267DA" w:rsidP="00B267DA">
      <w:pPr>
        <w:rPr>
          <w:lang w:val="de-CH"/>
        </w:rPr>
      </w:pPr>
    </w:p>
    <w:tbl>
      <w:tblPr>
        <w:tblStyle w:val="EinfacheTabelle1"/>
        <w:tblW w:w="10201" w:type="dxa"/>
        <w:tblLook w:val="04A0" w:firstRow="1" w:lastRow="0" w:firstColumn="1" w:lastColumn="0" w:noHBand="0" w:noVBand="1"/>
      </w:tblPr>
      <w:tblGrid>
        <w:gridCol w:w="3397"/>
        <w:gridCol w:w="6804"/>
      </w:tblGrid>
      <w:tr w:rsidR="00B267DA" w14:paraId="1388714F" w14:textId="77777777" w:rsidTr="00165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D9D9D9" w:themeFill="background1" w:themeFillShade="D9"/>
          </w:tcPr>
          <w:p w14:paraId="580E1039" w14:textId="77777777" w:rsidR="00B267DA" w:rsidRDefault="00B267DA" w:rsidP="00165C4B">
            <w:pPr>
              <w:rPr>
                <w:lang w:val="de-CH"/>
              </w:rPr>
            </w:pPr>
            <w:r>
              <w:rPr>
                <w:lang w:val="de-CH"/>
              </w:rPr>
              <w:t>Begriff</w:t>
            </w:r>
          </w:p>
        </w:tc>
        <w:tc>
          <w:tcPr>
            <w:tcW w:w="6804" w:type="dxa"/>
            <w:shd w:val="clear" w:color="auto" w:fill="D9D9D9" w:themeFill="background1" w:themeFillShade="D9"/>
          </w:tcPr>
          <w:p w14:paraId="2E913419" w14:textId="77777777" w:rsidR="00B267DA" w:rsidRDefault="00B267DA" w:rsidP="00165C4B">
            <w:pPr>
              <w:cnfStyle w:val="100000000000" w:firstRow="1" w:lastRow="0" w:firstColumn="0" w:lastColumn="0" w:oddVBand="0" w:evenVBand="0" w:oddHBand="0" w:evenHBand="0" w:firstRowFirstColumn="0" w:firstRowLastColumn="0" w:lastRowFirstColumn="0" w:lastRowLastColumn="0"/>
              <w:rPr>
                <w:lang w:val="de-CH"/>
              </w:rPr>
            </w:pPr>
            <w:r>
              <w:rPr>
                <w:lang w:val="de-CH"/>
              </w:rPr>
              <w:t>Bedeutung/Erklärung</w:t>
            </w:r>
          </w:p>
        </w:tc>
      </w:tr>
      <w:tr w:rsidR="00B267DA" w14:paraId="60BF7CEE"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46FAF73" w14:textId="77777777" w:rsidR="00B267DA" w:rsidRDefault="00B267DA" w:rsidP="00165C4B">
            <w:pPr>
              <w:rPr>
                <w:lang w:val="de-CH"/>
              </w:rPr>
            </w:pPr>
          </w:p>
        </w:tc>
        <w:tc>
          <w:tcPr>
            <w:tcW w:w="6804" w:type="dxa"/>
          </w:tcPr>
          <w:p w14:paraId="7BAAC11D"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7FAC8BB0"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2D2898FE" w14:textId="77777777" w:rsidR="00B267DA" w:rsidRDefault="00B267DA" w:rsidP="00165C4B">
            <w:pPr>
              <w:rPr>
                <w:lang w:val="de-CH"/>
              </w:rPr>
            </w:pPr>
            <w:r>
              <w:rPr>
                <w:lang w:val="de-CH"/>
              </w:rPr>
              <w:t>Latenzzeit</w:t>
            </w:r>
          </w:p>
        </w:tc>
        <w:tc>
          <w:tcPr>
            <w:tcW w:w="6804" w:type="dxa"/>
          </w:tcPr>
          <w:p w14:paraId="09821CA5"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F91ADA5"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72BF8C9F"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3982AF5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58E698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2372A18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27A2290A"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977ED9B" w14:textId="77777777" w:rsidR="00B267DA" w:rsidRDefault="00B267DA" w:rsidP="00165C4B">
            <w:pPr>
              <w:rPr>
                <w:lang w:val="de-CH"/>
              </w:rPr>
            </w:pPr>
          </w:p>
        </w:tc>
        <w:tc>
          <w:tcPr>
            <w:tcW w:w="6804" w:type="dxa"/>
          </w:tcPr>
          <w:p w14:paraId="28E300CB"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41E0C1F0"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130D2E71" w14:textId="77777777" w:rsidR="00B267DA" w:rsidRDefault="00B267DA" w:rsidP="00165C4B">
            <w:pPr>
              <w:rPr>
                <w:lang w:val="de-CH"/>
              </w:rPr>
            </w:pPr>
            <w:r>
              <w:rPr>
                <w:lang w:val="de-CH"/>
              </w:rPr>
              <w:t>Topologie</w:t>
            </w:r>
          </w:p>
        </w:tc>
        <w:tc>
          <w:tcPr>
            <w:tcW w:w="6804" w:type="dxa"/>
          </w:tcPr>
          <w:p w14:paraId="7BBB554D"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CC46A46"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762DF0A5"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B75D56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2882316"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BB6E0F4"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6D2690E2"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7CF119" w14:textId="77777777" w:rsidR="00B267DA" w:rsidRDefault="00B267DA" w:rsidP="00165C4B">
            <w:pPr>
              <w:rPr>
                <w:lang w:val="de-CH"/>
              </w:rPr>
            </w:pPr>
          </w:p>
        </w:tc>
        <w:tc>
          <w:tcPr>
            <w:tcW w:w="6804" w:type="dxa"/>
          </w:tcPr>
          <w:p w14:paraId="623A2EE9"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5BADD505"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7B91320C" w14:textId="77777777" w:rsidR="00B267DA" w:rsidRDefault="00B267DA" w:rsidP="00165C4B">
            <w:pPr>
              <w:rPr>
                <w:lang w:val="de-CH"/>
              </w:rPr>
            </w:pPr>
            <w:r>
              <w:rPr>
                <w:lang w:val="de-CH"/>
              </w:rPr>
              <w:t>SPOF</w:t>
            </w:r>
          </w:p>
        </w:tc>
        <w:tc>
          <w:tcPr>
            <w:tcW w:w="6804" w:type="dxa"/>
          </w:tcPr>
          <w:p w14:paraId="0C39F19F"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25F70C99"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11AB0707"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93948EB"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5AF541C"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23A8FDC"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7EB36768"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6D20273" w14:textId="77777777" w:rsidR="00B267DA" w:rsidRDefault="00B267DA" w:rsidP="00165C4B">
            <w:pPr>
              <w:rPr>
                <w:lang w:val="de-CH"/>
              </w:rPr>
            </w:pPr>
          </w:p>
        </w:tc>
        <w:tc>
          <w:tcPr>
            <w:tcW w:w="6804" w:type="dxa"/>
          </w:tcPr>
          <w:p w14:paraId="31B4C341"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0F8E691F"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4392F5F8" w14:textId="77777777" w:rsidR="00B267DA" w:rsidRDefault="00B267DA" w:rsidP="00165C4B">
            <w:pPr>
              <w:rPr>
                <w:lang w:val="de-CH"/>
              </w:rPr>
            </w:pPr>
            <w:r>
              <w:rPr>
                <w:lang w:val="de-CH"/>
              </w:rPr>
              <w:t>Redundanz</w:t>
            </w:r>
          </w:p>
        </w:tc>
        <w:tc>
          <w:tcPr>
            <w:tcW w:w="6804" w:type="dxa"/>
          </w:tcPr>
          <w:p w14:paraId="77F3083A"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18F90C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3BB312D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FE794E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24956D6"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2952A8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6B212423"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639470" w14:textId="77777777" w:rsidR="00B267DA" w:rsidRDefault="00B267DA" w:rsidP="00165C4B">
            <w:pPr>
              <w:rPr>
                <w:lang w:val="de-CH"/>
              </w:rPr>
            </w:pPr>
          </w:p>
        </w:tc>
        <w:tc>
          <w:tcPr>
            <w:tcW w:w="6804" w:type="dxa"/>
          </w:tcPr>
          <w:p w14:paraId="38428626"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4DB0A1D1"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717445BA" w14:textId="77777777" w:rsidR="00B267DA" w:rsidRDefault="00B267DA" w:rsidP="00165C4B">
            <w:pPr>
              <w:rPr>
                <w:lang w:val="de-CH"/>
              </w:rPr>
            </w:pPr>
            <w:r>
              <w:rPr>
                <w:lang w:val="de-CH"/>
              </w:rPr>
              <w:t>Backbone</w:t>
            </w:r>
          </w:p>
        </w:tc>
        <w:tc>
          <w:tcPr>
            <w:tcW w:w="6804" w:type="dxa"/>
          </w:tcPr>
          <w:p w14:paraId="14A3E9E2"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F503992"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73BD984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B8736DA"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1D50346C"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28F7C3F1"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424AA9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bl>
    <w:p w14:paraId="0C3CB5A8" w14:textId="77777777" w:rsidR="00B267DA" w:rsidRPr="000F107A" w:rsidRDefault="00B267DA" w:rsidP="00B267DA">
      <w:pPr>
        <w:rPr>
          <w:lang w:val="de-CH"/>
        </w:rPr>
      </w:pPr>
    </w:p>
    <w:p w14:paraId="1011A2A2" w14:textId="77777777" w:rsidR="00B267DA" w:rsidRDefault="00B267DA" w:rsidP="00B267DA">
      <w:pPr>
        <w:rPr>
          <w:rFonts w:cs="Arial"/>
          <w:b/>
          <w:iCs/>
          <w:kern w:val="32"/>
          <w:szCs w:val="24"/>
          <w:lang w:val="de-CH"/>
        </w:rPr>
      </w:pPr>
      <w:r>
        <w:rPr>
          <w:lang w:val="de-CH"/>
        </w:rPr>
        <w:br w:type="page"/>
      </w:r>
    </w:p>
    <w:p w14:paraId="0F98E7F6" w14:textId="77777777" w:rsidR="00B267DA" w:rsidRPr="005D36FB" w:rsidRDefault="00B267DA" w:rsidP="00B267DA">
      <w:pPr>
        <w:pStyle w:val="berschrift2"/>
        <w:numPr>
          <w:ilvl w:val="1"/>
          <w:numId w:val="1"/>
        </w:numPr>
        <w:rPr>
          <w:lang w:val="de-CH"/>
        </w:rPr>
      </w:pPr>
      <w:bookmarkStart w:id="26" w:name="_Toc17297276"/>
      <w:bookmarkStart w:id="27" w:name="_Toc32745163"/>
      <w:r w:rsidRPr="005D36FB">
        <w:rPr>
          <w:lang w:val="de-CH"/>
        </w:rPr>
        <w:lastRenderedPageBreak/>
        <w:t>Bustopologie</w:t>
      </w:r>
      <w:bookmarkEnd w:id="26"/>
      <w:bookmarkEnd w:id="27"/>
    </w:p>
    <w:p w14:paraId="78078A4D" w14:textId="77777777" w:rsidR="00B267DA" w:rsidRPr="005D36FB" w:rsidRDefault="00B267DA" w:rsidP="00B267DA">
      <w:pPr>
        <w:rPr>
          <w:rFonts w:cs="Arial"/>
          <w:lang w:val="de-CH"/>
        </w:rPr>
      </w:pPr>
    </w:p>
    <w:p w14:paraId="5451A62E"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71093C45" wp14:editId="0A5A0407">
            <wp:extent cx="6483350" cy="3287395"/>
            <wp:effectExtent l="0" t="0" r="0" b="8255"/>
            <wp:docPr id="7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3350" cy="3287395"/>
                    </a:xfrm>
                    <a:prstGeom prst="rect">
                      <a:avLst/>
                    </a:prstGeom>
                    <a:noFill/>
                    <a:ln>
                      <a:noFill/>
                    </a:ln>
                  </pic:spPr>
                </pic:pic>
              </a:graphicData>
            </a:graphic>
          </wp:inline>
        </w:drawing>
      </w:r>
    </w:p>
    <w:p w14:paraId="5B611670" w14:textId="77777777" w:rsidR="00B267DA" w:rsidRPr="005D36FB" w:rsidRDefault="00B267DA" w:rsidP="00B267DA">
      <w:pPr>
        <w:rPr>
          <w:rFonts w:cs="Arial"/>
          <w:lang w:val="de-CH"/>
        </w:rPr>
      </w:pPr>
    </w:p>
    <w:p w14:paraId="36A6BDD3" w14:textId="2599318F" w:rsidR="00B267DA" w:rsidRPr="005D36FB" w:rsidRDefault="00237DCC" w:rsidP="00B267DA">
      <w:pPr>
        <w:rPr>
          <w:rFonts w:cs="Arial"/>
          <w:lang w:val="de-CH"/>
        </w:rPr>
      </w:pPr>
      <w:r>
        <w:rPr>
          <w:rFonts w:cs="Arial"/>
          <w:lang w:val="de-CH"/>
        </w:rPr>
        <w:t>Beschreiben Sie nachfolgend kurz den Einsatz der Bustopologie und spezielle Merkmale der Bustopologie.</w:t>
      </w:r>
    </w:p>
    <w:p w14:paraId="35CD1A26" w14:textId="77777777" w:rsidR="00B267DA" w:rsidRPr="005D36FB" w:rsidRDefault="00B267DA" w:rsidP="00B267DA">
      <w:pPr>
        <w:rPr>
          <w:rFonts w:cs="Arial"/>
          <w:lang w:val="de-CH"/>
        </w:rPr>
      </w:pPr>
    </w:p>
    <w:p w14:paraId="1870FD1F" w14:textId="77777777" w:rsidR="00B267DA" w:rsidRPr="005D36FB" w:rsidRDefault="00B267DA" w:rsidP="00B267DA">
      <w:pPr>
        <w:rPr>
          <w:rFonts w:cs="Arial"/>
          <w:lang w:val="de-CH"/>
        </w:rPr>
      </w:pPr>
    </w:p>
    <w:p w14:paraId="41AB5585" w14:textId="77777777" w:rsidR="00B267DA" w:rsidRDefault="00B267DA" w:rsidP="00B267DA">
      <w:pPr>
        <w:rPr>
          <w:rFonts w:cs="Arial"/>
          <w:lang w:val="de-CH"/>
        </w:rPr>
      </w:pPr>
    </w:p>
    <w:p w14:paraId="64FC9F30" w14:textId="77777777" w:rsidR="00B267DA" w:rsidRDefault="00B267DA" w:rsidP="00B267DA">
      <w:pPr>
        <w:rPr>
          <w:rFonts w:cs="Arial"/>
          <w:lang w:val="de-CH"/>
        </w:rPr>
      </w:pPr>
    </w:p>
    <w:p w14:paraId="4A73E667" w14:textId="77777777" w:rsidR="00B267DA" w:rsidRDefault="00B267DA" w:rsidP="00B267DA">
      <w:pPr>
        <w:rPr>
          <w:rFonts w:cs="Arial"/>
          <w:lang w:val="de-CH"/>
        </w:rPr>
      </w:pPr>
    </w:p>
    <w:p w14:paraId="5B5AE1D2" w14:textId="77777777" w:rsidR="00B267DA" w:rsidRPr="005D36FB" w:rsidRDefault="00B267DA" w:rsidP="00B267DA">
      <w:pPr>
        <w:rPr>
          <w:rFonts w:cs="Arial"/>
          <w:lang w:val="de-CH"/>
        </w:rPr>
      </w:pPr>
    </w:p>
    <w:p w14:paraId="48961E6A" w14:textId="77777777" w:rsidR="00B267DA" w:rsidRPr="005D36FB" w:rsidRDefault="00B267DA" w:rsidP="00B267DA">
      <w:pPr>
        <w:rPr>
          <w:rFonts w:cs="Arial"/>
          <w:lang w:val="de-CH"/>
        </w:rPr>
      </w:pPr>
    </w:p>
    <w:p w14:paraId="42199C47" w14:textId="77777777" w:rsidR="00B267DA" w:rsidRPr="005D36FB" w:rsidRDefault="00B267DA" w:rsidP="00B267DA">
      <w:pPr>
        <w:rPr>
          <w:rFonts w:cs="Arial"/>
          <w:lang w:val="de-CH"/>
        </w:rPr>
      </w:pPr>
    </w:p>
    <w:p w14:paraId="6B8D2C7A" w14:textId="77777777" w:rsidR="00B267DA" w:rsidRPr="005D36FB" w:rsidRDefault="00B267DA" w:rsidP="00B267DA">
      <w:pPr>
        <w:rPr>
          <w:rFonts w:cs="Arial"/>
          <w:lang w:val="de-CH"/>
        </w:rPr>
      </w:pPr>
    </w:p>
    <w:p w14:paraId="21F0389C" w14:textId="77777777" w:rsidR="00B267DA" w:rsidRPr="005D36FB" w:rsidRDefault="00B267DA" w:rsidP="00B267DA">
      <w:pPr>
        <w:rPr>
          <w:rFonts w:cs="Arial"/>
          <w:lang w:val="de-CH"/>
        </w:rPr>
      </w:pPr>
    </w:p>
    <w:p w14:paraId="17B88EEB" w14:textId="77777777" w:rsidR="00B267DA" w:rsidRPr="005D36FB" w:rsidRDefault="00B267DA" w:rsidP="00B267DA">
      <w:pPr>
        <w:rPr>
          <w:rFonts w:cs="Arial"/>
          <w:lang w:val="de-CH"/>
        </w:rPr>
      </w:pPr>
    </w:p>
    <w:p w14:paraId="1E4F8379"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46E8666D" w14:textId="77777777" w:rsidTr="00165C4B">
        <w:tc>
          <w:tcPr>
            <w:tcW w:w="10200" w:type="dxa"/>
            <w:gridSpan w:val="2"/>
            <w:shd w:val="clear" w:color="auto" w:fill="D9D9D9" w:themeFill="background1" w:themeFillShade="D9"/>
          </w:tcPr>
          <w:p w14:paraId="6B7371FA" w14:textId="77777777" w:rsidR="00B267DA" w:rsidRPr="00D97B95" w:rsidRDefault="00B267DA" w:rsidP="00165C4B">
            <w:pPr>
              <w:rPr>
                <w:rFonts w:cs="Arial"/>
                <w:b/>
                <w:lang w:val="de-CH"/>
              </w:rPr>
            </w:pPr>
            <w:r w:rsidRPr="00D97B95">
              <w:rPr>
                <w:rFonts w:cs="Arial"/>
                <w:b/>
                <w:lang w:val="de-CH"/>
              </w:rPr>
              <w:t>Bustopologie</w:t>
            </w:r>
          </w:p>
        </w:tc>
      </w:tr>
      <w:tr w:rsidR="00B267DA" w14:paraId="620EBF9F" w14:textId="77777777" w:rsidTr="00165C4B">
        <w:tc>
          <w:tcPr>
            <w:tcW w:w="5100" w:type="dxa"/>
          </w:tcPr>
          <w:p w14:paraId="5CAE3EEF" w14:textId="77777777" w:rsidR="00B267DA" w:rsidRDefault="00B267DA" w:rsidP="00165C4B">
            <w:pPr>
              <w:rPr>
                <w:rFonts w:cs="Arial"/>
                <w:lang w:val="de-CH"/>
              </w:rPr>
            </w:pPr>
            <w:r>
              <w:rPr>
                <w:rFonts w:cs="Arial"/>
                <w:lang w:val="de-CH"/>
              </w:rPr>
              <w:t>Vorteile</w:t>
            </w:r>
          </w:p>
        </w:tc>
        <w:tc>
          <w:tcPr>
            <w:tcW w:w="5100" w:type="dxa"/>
          </w:tcPr>
          <w:p w14:paraId="23B140C6" w14:textId="77777777" w:rsidR="00B267DA" w:rsidRDefault="00B267DA" w:rsidP="00165C4B">
            <w:pPr>
              <w:rPr>
                <w:rFonts w:cs="Arial"/>
                <w:lang w:val="de-CH"/>
              </w:rPr>
            </w:pPr>
            <w:r>
              <w:rPr>
                <w:rFonts w:cs="Arial"/>
                <w:lang w:val="de-CH"/>
              </w:rPr>
              <w:t>Nachteile</w:t>
            </w:r>
          </w:p>
        </w:tc>
      </w:tr>
      <w:tr w:rsidR="00B267DA" w14:paraId="3BD67906" w14:textId="77777777" w:rsidTr="00165C4B">
        <w:tc>
          <w:tcPr>
            <w:tcW w:w="5100" w:type="dxa"/>
          </w:tcPr>
          <w:p w14:paraId="6ADA32D7" w14:textId="77777777" w:rsidR="00B267DA" w:rsidRDefault="00B267DA" w:rsidP="00165C4B">
            <w:pPr>
              <w:rPr>
                <w:rFonts w:cs="Arial"/>
                <w:lang w:val="de-CH"/>
              </w:rPr>
            </w:pPr>
          </w:p>
          <w:p w14:paraId="4FDD5A84" w14:textId="77777777" w:rsidR="00B267DA" w:rsidRDefault="00B267DA" w:rsidP="00165C4B">
            <w:pPr>
              <w:rPr>
                <w:rFonts w:cs="Arial"/>
                <w:lang w:val="de-CH"/>
              </w:rPr>
            </w:pPr>
          </w:p>
          <w:p w14:paraId="79E64FE5" w14:textId="77777777" w:rsidR="00B267DA" w:rsidRDefault="00B267DA" w:rsidP="00165C4B">
            <w:pPr>
              <w:rPr>
                <w:rFonts w:cs="Arial"/>
                <w:lang w:val="de-CH"/>
              </w:rPr>
            </w:pPr>
          </w:p>
          <w:p w14:paraId="1393EB25" w14:textId="77777777" w:rsidR="00B267DA" w:rsidRDefault="00B267DA" w:rsidP="00165C4B">
            <w:pPr>
              <w:rPr>
                <w:rFonts w:cs="Arial"/>
                <w:lang w:val="de-CH"/>
              </w:rPr>
            </w:pPr>
          </w:p>
          <w:p w14:paraId="2CB0B419" w14:textId="77777777" w:rsidR="00B267DA" w:rsidRDefault="00B267DA" w:rsidP="00165C4B">
            <w:pPr>
              <w:rPr>
                <w:rFonts w:cs="Arial"/>
                <w:lang w:val="de-CH"/>
              </w:rPr>
            </w:pPr>
          </w:p>
        </w:tc>
        <w:tc>
          <w:tcPr>
            <w:tcW w:w="5100" w:type="dxa"/>
          </w:tcPr>
          <w:p w14:paraId="11F9EBC4" w14:textId="77777777" w:rsidR="00B267DA" w:rsidRDefault="00B267DA" w:rsidP="00165C4B">
            <w:pPr>
              <w:rPr>
                <w:rFonts w:cs="Arial"/>
                <w:lang w:val="de-CH"/>
              </w:rPr>
            </w:pPr>
          </w:p>
        </w:tc>
      </w:tr>
      <w:tr w:rsidR="00B267DA" w14:paraId="609C6524" w14:textId="77777777" w:rsidTr="00165C4B">
        <w:tc>
          <w:tcPr>
            <w:tcW w:w="5100" w:type="dxa"/>
          </w:tcPr>
          <w:p w14:paraId="2DEDA536" w14:textId="77777777" w:rsidR="00B267DA" w:rsidRDefault="00B267DA" w:rsidP="00165C4B">
            <w:pPr>
              <w:rPr>
                <w:rFonts w:cs="Arial"/>
                <w:lang w:val="de-CH"/>
              </w:rPr>
            </w:pPr>
          </w:p>
          <w:p w14:paraId="10E7CDC7" w14:textId="77777777" w:rsidR="00B267DA" w:rsidRDefault="00B267DA" w:rsidP="00165C4B">
            <w:pPr>
              <w:rPr>
                <w:rFonts w:cs="Arial"/>
                <w:lang w:val="de-CH"/>
              </w:rPr>
            </w:pPr>
          </w:p>
          <w:p w14:paraId="27CE17DF" w14:textId="77777777" w:rsidR="00B267DA" w:rsidRDefault="00B267DA" w:rsidP="00165C4B">
            <w:pPr>
              <w:rPr>
                <w:rFonts w:cs="Arial"/>
                <w:lang w:val="de-CH"/>
              </w:rPr>
            </w:pPr>
          </w:p>
          <w:p w14:paraId="287691EA" w14:textId="77777777" w:rsidR="00B267DA" w:rsidRDefault="00B267DA" w:rsidP="00165C4B">
            <w:pPr>
              <w:rPr>
                <w:rFonts w:cs="Arial"/>
                <w:lang w:val="de-CH"/>
              </w:rPr>
            </w:pPr>
          </w:p>
          <w:p w14:paraId="67C897EB" w14:textId="77777777" w:rsidR="00B267DA" w:rsidRDefault="00B267DA" w:rsidP="00165C4B">
            <w:pPr>
              <w:rPr>
                <w:rFonts w:cs="Arial"/>
                <w:lang w:val="de-CH"/>
              </w:rPr>
            </w:pPr>
          </w:p>
        </w:tc>
        <w:tc>
          <w:tcPr>
            <w:tcW w:w="5100" w:type="dxa"/>
          </w:tcPr>
          <w:p w14:paraId="15791161" w14:textId="77777777" w:rsidR="00B267DA" w:rsidRDefault="00B267DA" w:rsidP="00165C4B">
            <w:pPr>
              <w:rPr>
                <w:rFonts w:cs="Arial"/>
                <w:lang w:val="de-CH"/>
              </w:rPr>
            </w:pPr>
          </w:p>
        </w:tc>
      </w:tr>
      <w:tr w:rsidR="00B267DA" w14:paraId="53281E1B" w14:textId="77777777" w:rsidTr="00165C4B">
        <w:tc>
          <w:tcPr>
            <w:tcW w:w="5100" w:type="dxa"/>
          </w:tcPr>
          <w:p w14:paraId="6AE10B0A" w14:textId="77777777" w:rsidR="00B267DA" w:rsidRDefault="00B267DA" w:rsidP="00165C4B">
            <w:pPr>
              <w:rPr>
                <w:rFonts w:cs="Arial"/>
                <w:lang w:val="de-CH"/>
              </w:rPr>
            </w:pPr>
          </w:p>
          <w:p w14:paraId="56716D3A" w14:textId="77777777" w:rsidR="00B267DA" w:rsidRDefault="00B267DA" w:rsidP="00165C4B">
            <w:pPr>
              <w:rPr>
                <w:rFonts w:cs="Arial"/>
                <w:lang w:val="de-CH"/>
              </w:rPr>
            </w:pPr>
          </w:p>
          <w:p w14:paraId="587827CE" w14:textId="77777777" w:rsidR="00B267DA" w:rsidRDefault="00B267DA" w:rsidP="00165C4B">
            <w:pPr>
              <w:rPr>
                <w:rFonts w:cs="Arial"/>
                <w:lang w:val="de-CH"/>
              </w:rPr>
            </w:pPr>
          </w:p>
          <w:p w14:paraId="149BEC98" w14:textId="77777777" w:rsidR="00B267DA" w:rsidRDefault="00B267DA" w:rsidP="00165C4B">
            <w:pPr>
              <w:rPr>
                <w:rFonts w:cs="Arial"/>
                <w:lang w:val="de-CH"/>
              </w:rPr>
            </w:pPr>
          </w:p>
          <w:p w14:paraId="3CD04621" w14:textId="77777777" w:rsidR="00B267DA" w:rsidRDefault="00B267DA" w:rsidP="00165C4B">
            <w:pPr>
              <w:rPr>
                <w:rFonts w:cs="Arial"/>
                <w:lang w:val="de-CH"/>
              </w:rPr>
            </w:pPr>
          </w:p>
        </w:tc>
        <w:tc>
          <w:tcPr>
            <w:tcW w:w="5100" w:type="dxa"/>
          </w:tcPr>
          <w:p w14:paraId="1D1F41B2" w14:textId="77777777" w:rsidR="00B267DA" w:rsidRDefault="00B267DA" w:rsidP="00165C4B">
            <w:pPr>
              <w:rPr>
                <w:rFonts w:cs="Arial"/>
                <w:lang w:val="de-CH"/>
              </w:rPr>
            </w:pPr>
          </w:p>
        </w:tc>
      </w:tr>
    </w:tbl>
    <w:p w14:paraId="4517E6D9" w14:textId="77777777" w:rsidR="00B267DA" w:rsidRPr="005D36FB" w:rsidRDefault="00B267DA" w:rsidP="00B267DA">
      <w:pPr>
        <w:pStyle w:val="berschrift2"/>
        <w:numPr>
          <w:ilvl w:val="1"/>
          <w:numId w:val="1"/>
        </w:numPr>
        <w:rPr>
          <w:lang w:val="de-CH"/>
        </w:rPr>
      </w:pPr>
      <w:bookmarkStart w:id="28" w:name="_Toc17297277"/>
      <w:bookmarkStart w:id="29" w:name="_Toc32745164"/>
      <w:r w:rsidRPr="005D36FB">
        <w:rPr>
          <w:lang w:val="de-CH"/>
        </w:rPr>
        <w:lastRenderedPageBreak/>
        <w:t>Sterntopologie</w:t>
      </w:r>
      <w:bookmarkEnd w:id="28"/>
      <w:bookmarkEnd w:id="29"/>
    </w:p>
    <w:p w14:paraId="40FFE208" w14:textId="77777777" w:rsidR="00B267DA" w:rsidRPr="005D36FB" w:rsidRDefault="00B267DA" w:rsidP="00B267DA">
      <w:pPr>
        <w:rPr>
          <w:rFonts w:cs="Arial"/>
          <w:lang w:val="de-CH"/>
        </w:rPr>
      </w:pPr>
    </w:p>
    <w:p w14:paraId="338F2686" w14:textId="77777777" w:rsidR="00B267DA" w:rsidRPr="005D36FB" w:rsidRDefault="00B267DA" w:rsidP="00B267DA">
      <w:pPr>
        <w:jc w:val="center"/>
        <w:rPr>
          <w:rFonts w:cs="Arial"/>
          <w:lang w:val="de-CH"/>
        </w:rPr>
      </w:pPr>
      <w:r w:rsidRPr="005D36FB">
        <w:rPr>
          <w:rFonts w:cs="Arial"/>
          <w:noProof/>
          <w:lang w:val="de-CH" w:eastAsia="de-CH"/>
        </w:rPr>
        <w:drawing>
          <wp:inline distT="0" distB="0" distL="0" distR="0" wp14:anchorId="3A5935D1" wp14:editId="0B727263">
            <wp:extent cx="4791075" cy="3458458"/>
            <wp:effectExtent l="0" t="0" r="0" b="8890"/>
            <wp:docPr id="8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3782" cy="3460412"/>
                    </a:xfrm>
                    <a:prstGeom prst="rect">
                      <a:avLst/>
                    </a:prstGeom>
                    <a:noFill/>
                    <a:ln>
                      <a:noFill/>
                    </a:ln>
                  </pic:spPr>
                </pic:pic>
              </a:graphicData>
            </a:graphic>
          </wp:inline>
        </w:drawing>
      </w:r>
    </w:p>
    <w:p w14:paraId="15C59F73" w14:textId="77777777" w:rsidR="00B267DA" w:rsidRPr="005D36FB" w:rsidRDefault="00B267DA" w:rsidP="00B267DA">
      <w:pPr>
        <w:rPr>
          <w:rFonts w:cs="Arial"/>
          <w:lang w:val="de-CH"/>
        </w:rPr>
      </w:pPr>
    </w:p>
    <w:p w14:paraId="3A77FCBD" w14:textId="6951744A" w:rsidR="00237DCC" w:rsidRPr="005D36FB" w:rsidRDefault="00237DCC" w:rsidP="00237DCC">
      <w:pPr>
        <w:rPr>
          <w:rFonts w:cs="Arial"/>
          <w:lang w:val="de-CH"/>
        </w:rPr>
      </w:pPr>
      <w:r>
        <w:rPr>
          <w:rFonts w:cs="Arial"/>
          <w:lang w:val="de-CH"/>
        </w:rPr>
        <w:t>Beschreiben Sie nachfolgend kurz den Einsatz der Sterntopologie und spezielle Merkmale der Sterntopologie.</w:t>
      </w:r>
    </w:p>
    <w:p w14:paraId="5982BE2A" w14:textId="77777777" w:rsidR="00B267DA" w:rsidRPr="005D36FB" w:rsidRDefault="00B267DA" w:rsidP="00B267DA">
      <w:pPr>
        <w:rPr>
          <w:rFonts w:cs="Arial"/>
          <w:lang w:val="de-CH"/>
        </w:rPr>
      </w:pPr>
    </w:p>
    <w:p w14:paraId="07C644BA" w14:textId="77777777" w:rsidR="00B267DA" w:rsidRDefault="00B267DA" w:rsidP="00B267DA">
      <w:pPr>
        <w:rPr>
          <w:rFonts w:cs="Arial"/>
          <w:lang w:val="de-CH"/>
        </w:rPr>
      </w:pPr>
    </w:p>
    <w:p w14:paraId="5C474386" w14:textId="77777777" w:rsidR="00B267DA" w:rsidRDefault="00B267DA" w:rsidP="00B267DA">
      <w:pPr>
        <w:rPr>
          <w:rFonts w:cs="Arial"/>
          <w:lang w:val="de-CH"/>
        </w:rPr>
      </w:pPr>
    </w:p>
    <w:p w14:paraId="34F64F1C" w14:textId="77777777" w:rsidR="00B267DA" w:rsidRDefault="00B267DA" w:rsidP="00B267DA">
      <w:pPr>
        <w:rPr>
          <w:rFonts w:cs="Arial"/>
          <w:lang w:val="de-CH"/>
        </w:rPr>
      </w:pPr>
    </w:p>
    <w:p w14:paraId="6845C06F" w14:textId="77777777" w:rsidR="00B267DA" w:rsidRDefault="00B267DA" w:rsidP="00B267DA">
      <w:pPr>
        <w:rPr>
          <w:rFonts w:cs="Arial"/>
          <w:lang w:val="de-CH"/>
        </w:rPr>
      </w:pPr>
    </w:p>
    <w:p w14:paraId="74139926" w14:textId="77777777" w:rsidR="00B267DA" w:rsidRDefault="00B267DA" w:rsidP="00B267DA">
      <w:pPr>
        <w:rPr>
          <w:rFonts w:cs="Arial"/>
          <w:lang w:val="de-CH"/>
        </w:rPr>
      </w:pPr>
    </w:p>
    <w:p w14:paraId="2EE74283" w14:textId="77777777" w:rsidR="00B267DA" w:rsidRPr="005D36FB" w:rsidRDefault="00B267DA" w:rsidP="00B267DA">
      <w:pPr>
        <w:rPr>
          <w:rFonts w:cs="Arial"/>
          <w:lang w:val="de-CH"/>
        </w:rPr>
      </w:pPr>
    </w:p>
    <w:p w14:paraId="78EF713B" w14:textId="77777777" w:rsidR="00B267DA" w:rsidRDefault="00B267DA" w:rsidP="00B267DA">
      <w:pPr>
        <w:rPr>
          <w:rFonts w:cs="Arial"/>
          <w:lang w:val="de-CH"/>
        </w:rPr>
      </w:pPr>
    </w:p>
    <w:p w14:paraId="14D7D5E1" w14:textId="77777777" w:rsidR="00B267DA" w:rsidRDefault="00B267DA" w:rsidP="00B267DA">
      <w:pPr>
        <w:rPr>
          <w:rFonts w:cs="Arial"/>
          <w:lang w:val="de-CH"/>
        </w:rPr>
      </w:pPr>
    </w:p>
    <w:p w14:paraId="3734CC84"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5230269F" w14:textId="77777777" w:rsidTr="00165C4B">
        <w:tc>
          <w:tcPr>
            <w:tcW w:w="10200" w:type="dxa"/>
            <w:gridSpan w:val="2"/>
            <w:shd w:val="clear" w:color="auto" w:fill="D9D9D9" w:themeFill="background1" w:themeFillShade="D9"/>
          </w:tcPr>
          <w:p w14:paraId="7F96AB22" w14:textId="77777777" w:rsidR="00B267DA" w:rsidRPr="00D97B95" w:rsidRDefault="00B267DA" w:rsidP="00165C4B">
            <w:pPr>
              <w:rPr>
                <w:rFonts w:cs="Arial"/>
                <w:b/>
                <w:lang w:val="de-CH"/>
              </w:rPr>
            </w:pPr>
            <w:r>
              <w:rPr>
                <w:rFonts w:cs="Arial"/>
                <w:b/>
                <w:lang w:val="de-CH"/>
              </w:rPr>
              <w:t>Sterntopologie</w:t>
            </w:r>
          </w:p>
        </w:tc>
      </w:tr>
      <w:tr w:rsidR="00B267DA" w14:paraId="1376DD71" w14:textId="77777777" w:rsidTr="00165C4B">
        <w:tc>
          <w:tcPr>
            <w:tcW w:w="5100" w:type="dxa"/>
          </w:tcPr>
          <w:p w14:paraId="1C467190" w14:textId="77777777" w:rsidR="00B267DA" w:rsidRDefault="00B267DA" w:rsidP="00165C4B">
            <w:pPr>
              <w:rPr>
                <w:rFonts w:cs="Arial"/>
                <w:lang w:val="de-CH"/>
              </w:rPr>
            </w:pPr>
            <w:r>
              <w:rPr>
                <w:rFonts w:cs="Arial"/>
                <w:lang w:val="de-CH"/>
              </w:rPr>
              <w:t>Vorteile</w:t>
            </w:r>
          </w:p>
        </w:tc>
        <w:tc>
          <w:tcPr>
            <w:tcW w:w="5100" w:type="dxa"/>
          </w:tcPr>
          <w:p w14:paraId="557F65F2" w14:textId="77777777" w:rsidR="00B267DA" w:rsidRDefault="00B267DA" w:rsidP="00165C4B">
            <w:pPr>
              <w:rPr>
                <w:rFonts w:cs="Arial"/>
                <w:lang w:val="de-CH"/>
              </w:rPr>
            </w:pPr>
            <w:r>
              <w:rPr>
                <w:rFonts w:cs="Arial"/>
                <w:lang w:val="de-CH"/>
              </w:rPr>
              <w:t>Nachteile</w:t>
            </w:r>
          </w:p>
        </w:tc>
      </w:tr>
      <w:tr w:rsidR="00B267DA" w14:paraId="5DFD172A" w14:textId="77777777" w:rsidTr="00165C4B">
        <w:tc>
          <w:tcPr>
            <w:tcW w:w="5100" w:type="dxa"/>
          </w:tcPr>
          <w:p w14:paraId="5219FA70" w14:textId="77777777" w:rsidR="00B267DA" w:rsidRDefault="00B267DA" w:rsidP="00165C4B">
            <w:pPr>
              <w:rPr>
                <w:rFonts w:cs="Arial"/>
                <w:lang w:val="de-CH"/>
              </w:rPr>
            </w:pPr>
          </w:p>
          <w:p w14:paraId="49A971FB" w14:textId="77777777" w:rsidR="00B267DA" w:rsidRDefault="00B267DA" w:rsidP="00165C4B">
            <w:pPr>
              <w:rPr>
                <w:rFonts w:cs="Arial"/>
                <w:lang w:val="de-CH"/>
              </w:rPr>
            </w:pPr>
          </w:p>
          <w:p w14:paraId="0486751E" w14:textId="77777777" w:rsidR="00B267DA" w:rsidRDefault="00B267DA" w:rsidP="00165C4B">
            <w:pPr>
              <w:rPr>
                <w:rFonts w:cs="Arial"/>
                <w:lang w:val="de-CH"/>
              </w:rPr>
            </w:pPr>
          </w:p>
          <w:p w14:paraId="3547A597" w14:textId="77777777" w:rsidR="00B267DA" w:rsidRDefault="00B267DA" w:rsidP="00165C4B">
            <w:pPr>
              <w:rPr>
                <w:rFonts w:cs="Arial"/>
                <w:lang w:val="de-CH"/>
              </w:rPr>
            </w:pPr>
          </w:p>
          <w:p w14:paraId="18A85358" w14:textId="77777777" w:rsidR="00B267DA" w:rsidRDefault="00B267DA" w:rsidP="00165C4B">
            <w:pPr>
              <w:rPr>
                <w:rFonts w:cs="Arial"/>
                <w:lang w:val="de-CH"/>
              </w:rPr>
            </w:pPr>
          </w:p>
        </w:tc>
        <w:tc>
          <w:tcPr>
            <w:tcW w:w="5100" w:type="dxa"/>
          </w:tcPr>
          <w:p w14:paraId="0C92275F" w14:textId="77777777" w:rsidR="00B267DA" w:rsidRDefault="00B267DA" w:rsidP="00165C4B">
            <w:pPr>
              <w:rPr>
                <w:rFonts w:cs="Arial"/>
                <w:lang w:val="de-CH"/>
              </w:rPr>
            </w:pPr>
          </w:p>
        </w:tc>
      </w:tr>
      <w:tr w:rsidR="00B267DA" w14:paraId="3A6AE3F4" w14:textId="77777777" w:rsidTr="00165C4B">
        <w:tc>
          <w:tcPr>
            <w:tcW w:w="5100" w:type="dxa"/>
          </w:tcPr>
          <w:p w14:paraId="516E942D" w14:textId="77777777" w:rsidR="00B267DA" w:rsidRDefault="00B267DA" w:rsidP="00165C4B">
            <w:pPr>
              <w:rPr>
                <w:rFonts w:cs="Arial"/>
                <w:lang w:val="de-CH"/>
              </w:rPr>
            </w:pPr>
          </w:p>
          <w:p w14:paraId="1A376E19" w14:textId="77777777" w:rsidR="00B267DA" w:rsidRDefault="00B267DA" w:rsidP="00165C4B">
            <w:pPr>
              <w:rPr>
                <w:rFonts w:cs="Arial"/>
                <w:lang w:val="de-CH"/>
              </w:rPr>
            </w:pPr>
          </w:p>
          <w:p w14:paraId="5B877033" w14:textId="77777777" w:rsidR="00B267DA" w:rsidRDefault="00B267DA" w:rsidP="00165C4B">
            <w:pPr>
              <w:rPr>
                <w:rFonts w:cs="Arial"/>
                <w:lang w:val="de-CH"/>
              </w:rPr>
            </w:pPr>
          </w:p>
          <w:p w14:paraId="75E83A6D" w14:textId="77777777" w:rsidR="00B267DA" w:rsidRDefault="00B267DA" w:rsidP="00165C4B">
            <w:pPr>
              <w:rPr>
                <w:rFonts w:cs="Arial"/>
                <w:lang w:val="de-CH"/>
              </w:rPr>
            </w:pPr>
          </w:p>
          <w:p w14:paraId="691668FF" w14:textId="77777777" w:rsidR="00B267DA" w:rsidRDefault="00B267DA" w:rsidP="00165C4B">
            <w:pPr>
              <w:rPr>
                <w:rFonts w:cs="Arial"/>
                <w:lang w:val="de-CH"/>
              </w:rPr>
            </w:pPr>
          </w:p>
        </w:tc>
        <w:tc>
          <w:tcPr>
            <w:tcW w:w="5100" w:type="dxa"/>
          </w:tcPr>
          <w:p w14:paraId="1BC6F327" w14:textId="77777777" w:rsidR="00B267DA" w:rsidRDefault="00B267DA" w:rsidP="00165C4B">
            <w:pPr>
              <w:rPr>
                <w:rFonts w:cs="Arial"/>
                <w:lang w:val="de-CH"/>
              </w:rPr>
            </w:pPr>
          </w:p>
        </w:tc>
      </w:tr>
      <w:tr w:rsidR="00B267DA" w14:paraId="19A5B962" w14:textId="77777777" w:rsidTr="00165C4B">
        <w:tc>
          <w:tcPr>
            <w:tcW w:w="5100" w:type="dxa"/>
          </w:tcPr>
          <w:p w14:paraId="31B7D7BD" w14:textId="77777777" w:rsidR="00B267DA" w:rsidRDefault="00B267DA" w:rsidP="00165C4B">
            <w:pPr>
              <w:rPr>
                <w:rFonts w:cs="Arial"/>
                <w:lang w:val="de-CH"/>
              </w:rPr>
            </w:pPr>
          </w:p>
          <w:p w14:paraId="74DC4E2A" w14:textId="77777777" w:rsidR="00B267DA" w:rsidRDefault="00B267DA" w:rsidP="00165C4B">
            <w:pPr>
              <w:rPr>
                <w:rFonts w:cs="Arial"/>
                <w:lang w:val="de-CH"/>
              </w:rPr>
            </w:pPr>
          </w:p>
          <w:p w14:paraId="42AF9FA9" w14:textId="77777777" w:rsidR="00B267DA" w:rsidRDefault="00B267DA" w:rsidP="00165C4B">
            <w:pPr>
              <w:rPr>
                <w:rFonts w:cs="Arial"/>
                <w:lang w:val="de-CH"/>
              </w:rPr>
            </w:pPr>
          </w:p>
          <w:p w14:paraId="668D00B7" w14:textId="77777777" w:rsidR="00B267DA" w:rsidRDefault="00B267DA" w:rsidP="00165C4B">
            <w:pPr>
              <w:rPr>
                <w:rFonts w:cs="Arial"/>
                <w:lang w:val="de-CH"/>
              </w:rPr>
            </w:pPr>
          </w:p>
          <w:p w14:paraId="4A616304" w14:textId="77777777" w:rsidR="00B267DA" w:rsidRDefault="00B267DA" w:rsidP="00165C4B">
            <w:pPr>
              <w:rPr>
                <w:rFonts w:cs="Arial"/>
                <w:lang w:val="de-CH"/>
              </w:rPr>
            </w:pPr>
          </w:p>
        </w:tc>
        <w:tc>
          <w:tcPr>
            <w:tcW w:w="5100" w:type="dxa"/>
          </w:tcPr>
          <w:p w14:paraId="152077EF" w14:textId="77777777" w:rsidR="00B267DA" w:rsidRDefault="00B267DA" w:rsidP="00165C4B">
            <w:pPr>
              <w:rPr>
                <w:rFonts w:cs="Arial"/>
                <w:lang w:val="de-CH"/>
              </w:rPr>
            </w:pPr>
          </w:p>
        </w:tc>
      </w:tr>
    </w:tbl>
    <w:p w14:paraId="05C5A8DD" w14:textId="77777777" w:rsidR="00B267DA" w:rsidRDefault="00B267DA" w:rsidP="00B267DA">
      <w:pPr>
        <w:rPr>
          <w:lang w:val="de-CH"/>
        </w:rPr>
      </w:pPr>
      <w:r>
        <w:rPr>
          <w:lang w:val="de-CH"/>
        </w:rPr>
        <w:br w:type="page"/>
      </w:r>
    </w:p>
    <w:p w14:paraId="0AEBEBF9" w14:textId="77777777" w:rsidR="00B267DA" w:rsidRPr="005D36FB" w:rsidRDefault="00B267DA" w:rsidP="00B267DA">
      <w:pPr>
        <w:pStyle w:val="berschrift2"/>
        <w:numPr>
          <w:ilvl w:val="1"/>
          <w:numId w:val="1"/>
        </w:numPr>
        <w:rPr>
          <w:lang w:val="de-CH"/>
        </w:rPr>
      </w:pPr>
      <w:bookmarkStart w:id="30" w:name="_Toc17297278"/>
      <w:bookmarkStart w:id="31" w:name="_Toc32745165"/>
      <w:r w:rsidRPr="005D36FB">
        <w:rPr>
          <w:lang w:val="de-CH"/>
        </w:rPr>
        <w:lastRenderedPageBreak/>
        <w:t>Reine Ringtopologie</w:t>
      </w:r>
      <w:bookmarkEnd w:id="30"/>
      <w:bookmarkEnd w:id="31"/>
    </w:p>
    <w:p w14:paraId="17C86017" w14:textId="77777777" w:rsidR="00B267DA" w:rsidRPr="005D36FB" w:rsidRDefault="00B267DA" w:rsidP="00B267DA">
      <w:pPr>
        <w:rPr>
          <w:rFonts w:cs="Arial"/>
          <w:lang w:val="de-CH"/>
        </w:rPr>
      </w:pPr>
    </w:p>
    <w:p w14:paraId="7D1B0168" w14:textId="77777777" w:rsidR="00B267DA" w:rsidRPr="005D36FB" w:rsidRDefault="00B267DA" w:rsidP="00B267DA">
      <w:pPr>
        <w:jc w:val="center"/>
        <w:rPr>
          <w:rFonts w:cs="Arial"/>
          <w:lang w:val="de-CH"/>
        </w:rPr>
      </w:pPr>
      <w:r w:rsidRPr="005D36FB">
        <w:rPr>
          <w:rFonts w:cs="Arial"/>
          <w:noProof/>
          <w:lang w:val="de-CH" w:eastAsia="de-CH"/>
        </w:rPr>
        <w:drawing>
          <wp:inline distT="0" distB="0" distL="0" distR="0" wp14:anchorId="409B032D" wp14:editId="15D5AC91">
            <wp:extent cx="5172075" cy="3751890"/>
            <wp:effectExtent l="0" t="0" r="0" b="1270"/>
            <wp:docPr id="9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4590" cy="3753714"/>
                    </a:xfrm>
                    <a:prstGeom prst="rect">
                      <a:avLst/>
                    </a:prstGeom>
                    <a:noFill/>
                    <a:ln>
                      <a:noFill/>
                    </a:ln>
                  </pic:spPr>
                </pic:pic>
              </a:graphicData>
            </a:graphic>
          </wp:inline>
        </w:drawing>
      </w:r>
    </w:p>
    <w:p w14:paraId="1011F5AF" w14:textId="77777777" w:rsidR="00B267DA" w:rsidRPr="005D36FB" w:rsidRDefault="00B267DA" w:rsidP="00B267DA">
      <w:pPr>
        <w:rPr>
          <w:rFonts w:cs="Arial"/>
          <w:lang w:val="de-CH"/>
        </w:rPr>
      </w:pPr>
    </w:p>
    <w:p w14:paraId="4482B85B" w14:textId="59E6129D" w:rsidR="00237DCC" w:rsidRPr="005D36FB" w:rsidRDefault="00237DCC" w:rsidP="00237DCC">
      <w:pPr>
        <w:rPr>
          <w:rFonts w:cs="Arial"/>
          <w:lang w:val="de-CH"/>
        </w:rPr>
      </w:pPr>
      <w:r>
        <w:rPr>
          <w:rFonts w:cs="Arial"/>
          <w:lang w:val="de-CH"/>
        </w:rPr>
        <w:t>Beschreiben Sie nachfolgend kurz den Einsatz der Ringtopologie und spezielle Merkmale der Ringtopologie.</w:t>
      </w:r>
    </w:p>
    <w:p w14:paraId="1C0AFAA4" w14:textId="77777777" w:rsidR="00B267DA" w:rsidRDefault="00B267DA" w:rsidP="00B267DA">
      <w:pPr>
        <w:rPr>
          <w:rFonts w:cs="Arial"/>
          <w:lang w:val="de-CH"/>
        </w:rPr>
      </w:pPr>
    </w:p>
    <w:p w14:paraId="6C3E24AA" w14:textId="77777777" w:rsidR="00B267DA" w:rsidRDefault="00B267DA" w:rsidP="00B267DA">
      <w:pPr>
        <w:rPr>
          <w:rFonts w:cs="Arial"/>
          <w:lang w:val="de-CH"/>
        </w:rPr>
      </w:pPr>
    </w:p>
    <w:p w14:paraId="27118BB7" w14:textId="77777777" w:rsidR="00B267DA" w:rsidRDefault="00B267DA" w:rsidP="00B267DA">
      <w:pPr>
        <w:rPr>
          <w:rFonts w:cs="Arial"/>
          <w:lang w:val="de-CH"/>
        </w:rPr>
      </w:pPr>
    </w:p>
    <w:p w14:paraId="6729ABFE" w14:textId="77777777" w:rsidR="00B267DA" w:rsidRDefault="00B267DA" w:rsidP="00B267DA">
      <w:pPr>
        <w:rPr>
          <w:rFonts w:cs="Arial"/>
          <w:lang w:val="de-CH"/>
        </w:rPr>
      </w:pPr>
    </w:p>
    <w:p w14:paraId="44B8182C" w14:textId="77777777" w:rsidR="00B267DA" w:rsidRDefault="00B267DA" w:rsidP="00B267DA">
      <w:pPr>
        <w:rPr>
          <w:rFonts w:cs="Arial"/>
          <w:lang w:val="de-CH"/>
        </w:rPr>
      </w:pPr>
    </w:p>
    <w:p w14:paraId="65843536" w14:textId="77777777" w:rsidR="00B267DA" w:rsidRPr="005D36FB" w:rsidRDefault="00B267DA" w:rsidP="00B267DA">
      <w:pPr>
        <w:rPr>
          <w:rFonts w:cs="Arial"/>
          <w:lang w:val="de-CH"/>
        </w:rPr>
      </w:pPr>
    </w:p>
    <w:p w14:paraId="1BFA41AB" w14:textId="77777777" w:rsidR="00B267DA" w:rsidRPr="005D36FB" w:rsidRDefault="00B267DA" w:rsidP="00B267DA">
      <w:pPr>
        <w:rPr>
          <w:rFonts w:cs="Arial"/>
          <w:lang w:val="de-CH"/>
        </w:rPr>
      </w:pPr>
    </w:p>
    <w:p w14:paraId="64A7838A"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648F5B1F" w14:textId="77777777" w:rsidTr="00165C4B">
        <w:tc>
          <w:tcPr>
            <w:tcW w:w="10200" w:type="dxa"/>
            <w:gridSpan w:val="2"/>
            <w:shd w:val="clear" w:color="auto" w:fill="D9D9D9" w:themeFill="background1" w:themeFillShade="D9"/>
          </w:tcPr>
          <w:p w14:paraId="096E390D" w14:textId="77777777" w:rsidR="00B267DA" w:rsidRPr="00D97B95" w:rsidRDefault="00B267DA" w:rsidP="00165C4B">
            <w:pPr>
              <w:rPr>
                <w:rFonts w:cs="Arial"/>
                <w:b/>
                <w:lang w:val="de-CH"/>
              </w:rPr>
            </w:pPr>
            <w:r>
              <w:rPr>
                <w:rFonts w:cs="Arial"/>
                <w:b/>
                <w:lang w:val="de-CH"/>
              </w:rPr>
              <w:t>Reine Ringtopologie</w:t>
            </w:r>
          </w:p>
        </w:tc>
      </w:tr>
      <w:tr w:rsidR="00B267DA" w14:paraId="57F68B64" w14:textId="77777777" w:rsidTr="00165C4B">
        <w:tc>
          <w:tcPr>
            <w:tcW w:w="5100" w:type="dxa"/>
          </w:tcPr>
          <w:p w14:paraId="6AA7A554" w14:textId="77777777" w:rsidR="00B267DA" w:rsidRDefault="00B267DA" w:rsidP="00165C4B">
            <w:pPr>
              <w:rPr>
                <w:rFonts w:cs="Arial"/>
                <w:lang w:val="de-CH"/>
              </w:rPr>
            </w:pPr>
            <w:r>
              <w:rPr>
                <w:rFonts w:cs="Arial"/>
                <w:lang w:val="de-CH"/>
              </w:rPr>
              <w:t>Vorteile</w:t>
            </w:r>
          </w:p>
        </w:tc>
        <w:tc>
          <w:tcPr>
            <w:tcW w:w="5100" w:type="dxa"/>
          </w:tcPr>
          <w:p w14:paraId="3C7E6507" w14:textId="77777777" w:rsidR="00B267DA" w:rsidRDefault="00B267DA" w:rsidP="00165C4B">
            <w:pPr>
              <w:rPr>
                <w:rFonts w:cs="Arial"/>
                <w:lang w:val="de-CH"/>
              </w:rPr>
            </w:pPr>
            <w:r>
              <w:rPr>
                <w:rFonts w:cs="Arial"/>
                <w:lang w:val="de-CH"/>
              </w:rPr>
              <w:t>Nachteile</w:t>
            </w:r>
          </w:p>
        </w:tc>
      </w:tr>
      <w:tr w:rsidR="00B267DA" w14:paraId="26883B0C" w14:textId="77777777" w:rsidTr="00165C4B">
        <w:tc>
          <w:tcPr>
            <w:tcW w:w="5100" w:type="dxa"/>
          </w:tcPr>
          <w:p w14:paraId="284E70F8" w14:textId="77777777" w:rsidR="00B267DA" w:rsidRDefault="00B267DA" w:rsidP="00165C4B">
            <w:pPr>
              <w:rPr>
                <w:rFonts w:cs="Arial"/>
                <w:lang w:val="de-CH"/>
              </w:rPr>
            </w:pPr>
          </w:p>
          <w:p w14:paraId="64509450" w14:textId="77777777" w:rsidR="00B267DA" w:rsidRDefault="00B267DA" w:rsidP="00165C4B">
            <w:pPr>
              <w:rPr>
                <w:rFonts w:cs="Arial"/>
                <w:lang w:val="de-CH"/>
              </w:rPr>
            </w:pPr>
          </w:p>
          <w:p w14:paraId="0256A013" w14:textId="77777777" w:rsidR="00B267DA" w:rsidRDefault="00B267DA" w:rsidP="00165C4B">
            <w:pPr>
              <w:rPr>
                <w:rFonts w:cs="Arial"/>
                <w:lang w:val="de-CH"/>
              </w:rPr>
            </w:pPr>
          </w:p>
          <w:p w14:paraId="5047B8AA" w14:textId="77777777" w:rsidR="00B267DA" w:rsidRDefault="00B267DA" w:rsidP="00165C4B">
            <w:pPr>
              <w:rPr>
                <w:rFonts w:cs="Arial"/>
                <w:lang w:val="de-CH"/>
              </w:rPr>
            </w:pPr>
          </w:p>
          <w:p w14:paraId="6A8441B3" w14:textId="77777777" w:rsidR="00B267DA" w:rsidRDefault="00B267DA" w:rsidP="00165C4B">
            <w:pPr>
              <w:rPr>
                <w:rFonts w:cs="Arial"/>
                <w:lang w:val="de-CH"/>
              </w:rPr>
            </w:pPr>
          </w:p>
        </w:tc>
        <w:tc>
          <w:tcPr>
            <w:tcW w:w="5100" w:type="dxa"/>
          </w:tcPr>
          <w:p w14:paraId="6ED96F1A" w14:textId="77777777" w:rsidR="00B267DA" w:rsidRDefault="00B267DA" w:rsidP="00165C4B">
            <w:pPr>
              <w:rPr>
                <w:rFonts w:cs="Arial"/>
                <w:lang w:val="de-CH"/>
              </w:rPr>
            </w:pPr>
          </w:p>
        </w:tc>
      </w:tr>
      <w:tr w:rsidR="00B267DA" w14:paraId="55EEBAEB" w14:textId="77777777" w:rsidTr="00165C4B">
        <w:tc>
          <w:tcPr>
            <w:tcW w:w="5100" w:type="dxa"/>
          </w:tcPr>
          <w:p w14:paraId="534E05EA" w14:textId="77777777" w:rsidR="00B267DA" w:rsidRDefault="00B267DA" w:rsidP="00165C4B">
            <w:pPr>
              <w:rPr>
                <w:rFonts w:cs="Arial"/>
                <w:lang w:val="de-CH"/>
              </w:rPr>
            </w:pPr>
          </w:p>
          <w:p w14:paraId="7345B194" w14:textId="77777777" w:rsidR="00B267DA" w:rsidRDefault="00B267DA" w:rsidP="00165C4B">
            <w:pPr>
              <w:rPr>
                <w:rFonts w:cs="Arial"/>
                <w:lang w:val="de-CH"/>
              </w:rPr>
            </w:pPr>
          </w:p>
          <w:p w14:paraId="53BA7738" w14:textId="77777777" w:rsidR="00B267DA" w:rsidRDefault="00B267DA" w:rsidP="00165C4B">
            <w:pPr>
              <w:rPr>
                <w:rFonts w:cs="Arial"/>
                <w:lang w:val="de-CH"/>
              </w:rPr>
            </w:pPr>
          </w:p>
          <w:p w14:paraId="337C944F" w14:textId="77777777" w:rsidR="00B267DA" w:rsidRDefault="00B267DA" w:rsidP="00165C4B">
            <w:pPr>
              <w:rPr>
                <w:rFonts w:cs="Arial"/>
                <w:lang w:val="de-CH"/>
              </w:rPr>
            </w:pPr>
          </w:p>
          <w:p w14:paraId="4D5262EE" w14:textId="77777777" w:rsidR="00B267DA" w:rsidRDefault="00B267DA" w:rsidP="00165C4B">
            <w:pPr>
              <w:rPr>
                <w:rFonts w:cs="Arial"/>
                <w:lang w:val="de-CH"/>
              </w:rPr>
            </w:pPr>
          </w:p>
        </w:tc>
        <w:tc>
          <w:tcPr>
            <w:tcW w:w="5100" w:type="dxa"/>
          </w:tcPr>
          <w:p w14:paraId="6CAA2232" w14:textId="77777777" w:rsidR="00B267DA" w:rsidRDefault="00B267DA" w:rsidP="00165C4B">
            <w:pPr>
              <w:rPr>
                <w:rFonts w:cs="Arial"/>
                <w:lang w:val="de-CH"/>
              </w:rPr>
            </w:pPr>
          </w:p>
        </w:tc>
      </w:tr>
      <w:tr w:rsidR="00B267DA" w14:paraId="1365F8A6" w14:textId="77777777" w:rsidTr="00165C4B">
        <w:tc>
          <w:tcPr>
            <w:tcW w:w="5100" w:type="dxa"/>
          </w:tcPr>
          <w:p w14:paraId="4285B2CC" w14:textId="77777777" w:rsidR="00B267DA" w:rsidRDefault="00B267DA" w:rsidP="00165C4B">
            <w:pPr>
              <w:rPr>
                <w:rFonts w:cs="Arial"/>
                <w:lang w:val="de-CH"/>
              </w:rPr>
            </w:pPr>
          </w:p>
          <w:p w14:paraId="1E290564" w14:textId="77777777" w:rsidR="00B267DA" w:rsidRDefault="00B267DA" w:rsidP="00165C4B">
            <w:pPr>
              <w:rPr>
                <w:rFonts w:cs="Arial"/>
                <w:lang w:val="de-CH"/>
              </w:rPr>
            </w:pPr>
          </w:p>
          <w:p w14:paraId="26C09988" w14:textId="77777777" w:rsidR="00B267DA" w:rsidRDefault="00B267DA" w:rsidP="00165C4B">
            <w:pPr>
              <w:rPr>
                <w:rFonts w:cs="Arial"/>
                <w:lang w:val="de-CH"/>
              </w:rPr>
            </w:pPr>
          </w:p>
          <w:p w14:paraId="45CEC5D5" w14:textId="77777777" w:rsidR="00B267DA" w:rsidRDefault="00B267DA" w:rsidP="00165C4B">
            <w:pPr>
              <w:rPr>
                <w:rFonts w:cs="Arial"/>
                <w:lang w:val="de-CH"/>
              </w:rPr>
            </w:pPr>
          </w:p>
          <w:p w14:paraId="28884489" w14:textId="77777777" w:rsidR="00B267DA" w:rsidRDefault="00B267DA" w:rsidP="00165C4B">
            <w:pPr>
              <w:rPr>
                <w:rFonts w:cs="Arial"/>
                <w:lang w:val="de-CH"/>
              </w:rPr>
            </w:pPr>
          </w:p>
        </w:tc>
        <w:tc>
          <w:tcPr>
            <w:tcW w:w="5100" w:type="dxa"/>
          </w:tcPr>
          <w:p w14:paraId="0EBA128A" w14:textId="77777777" w:rsidR="00B267DA" w:rsidRDefault="00B267DA" w:rsidP="00165C4B">
            <w:pPr>
              <w:rPr>
                <w:rFonts w:cs="Arial"/>
                <w:lang w:val="de-CH"/>
              </w:rPr>
            </w:pPr>
          </w:p>
        </w:tc>
      </w:tr>
    </w:tbl>
    <w:p w14:paraId="4A00BAD7" w14:textId="77777777" w:rsidR="00B267DA" w:rsidRDefault="00B267DA" w:rsidP="00B267DA">
      <w:pPr>
        <w:rPr>
          <w:lang w:val="de-CH"/>
        </w:rPr>
      </w:pPr>
      <w:r>
        <w:rPr>
          <w:lang w:val="de-CH"/>
        </w:rPr>
        <w:br w:type="page"/>
      </w:r>
    </w:p>
    <w:p w14:paraId="190CAF56" w14:textId="77777777" w:rsidR="00B267DA" w:rsidRPr="005D36FB" w:rsidRDefault="00B267DA" w:rsidP="00B267DA">
      <w:pPr>
        <w:pStyle w:val="berschrift2"/>
        <w:numPr>
          <w:ilvl w:val="1"/>
          <w:numId w:val="1"/>
        </w:numPr>
        <w:rPr>
          <w:lang w:val="de-CH"/>
        </w:rPr>
      </w:pPr>
      <w:bookmarkStart w:id="32" w:name="_Toc17297279"/>
      <w:bookmarkStart w:id="33" w:name="_Toc32745166"/>
      <w:r w:rsidRPr="005D36FB">
        <w:rPr>
          <w:lang w:val="de-CH"/>
        </w:rPr>
        <w:lastRenderedPageBreak/>
        <w:t>Ringtopologie mit Backbone</w:t>
      </w:r>
      <w:bookmarkEnd w:id="32"/>
      <w:bookmarkEnd w:id="33"/>
    </w:p>
    <w:p w14:paraId="16AF38EE" w14:textId="77777777" w:rsidR="00B267DA" w:rsidRPr="005D36FB" w:rsidRDefault="00B267DA" w:rsidP="00B267DA">
      <w:pPr>
        <w:rPr>
          <w:rFonts w:cs="Arial"/>
          <w:lang w:val="de-CH"/>
        </w:rPr>
      </w:pPr>
    </w:p>
    <w:p w14:paraId="5B27CF43"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4149FAA3" wp14:editId="4E210F63">
            <wp:extent cx="6483350" cy="2979420"/>
            <wp:effectExtent l="0" t="0" r="0" b="0"/>
            <wp:docPr id="10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3350" cy="2979420"/>
                    </a:xfrm>
                    <a:prstGeom prst="rect">
                      <a:avLst/>
                    </a:prstGeom>
                    <a:noFill/>
                    <a:ln>
                      <a:noFill/>
                    </a:ln>
                  </pic:spPr>
                </pic:pic>
              </a:graphicData>
            </a:graphic>
          </wp:inline>
        </w:drawing>
      </w:r>
    </w:p>
    <w:p w14:paraId="21471E26" w14:textId="77777777" w:rsidR="00B267DA" w:rsidRPr="005D36FB" w:rsidRDefault="00B267DA" w:rsidP="00B267DA">
      <w:pPr>
        <w:rPr>
          <w:rFonts w:cs="Arial"/>
          <w:lang w:val="de-CH"/>
        </w:rPr>
      </w:pPr>
    </w:p>
    <w:p w14:paraId="5F6A61AE" w14:textId="07DF2D5D" w:rsidR="00237DCC" w:rsidRPr="005D36FB" w:rsidRDefault="00237DCC" w:rsidP="00237DCC">
      <w:pPr>
        <w:rPr>
          <w:rFonts w:cs="Arial"/>
          <w:lang w:val="de-CH"/>
        </w:rPr>
      </w:pPr>
      <w:r>
        <w:rPr>
          <w:rFonts w:cs="Arial"/>
          <w:lang w:val="de-CH"/>
        </w:rPr>
        <w:t>Beschreiben Sie nachfolgend kurz den Einsatz der Ringtopologie und spezielle Merkmale der Ringtopologie.</w:t>
      </w:r>
    </w:p>
    <w:p w14:paraId="405C655B" w14:textId="77777777" w:rsidR="00B267DA" w:rsidRPr="005D36FB" w:rsidRDefault="00B267DA" w:rsidP="00B267DA">
      <w:pPr>
        <w:rPr>
          <w:rFonts w:cs="Arial"/>
          <w:lang w:val="de-CH"/>
        </w:rPr>
      </w:pPr>
    </w:p>
    <w:p w14:paraId="7C4FC25A" w14:textId="77777777" w:rsidR="00B267DA" w:rsidRDefault="00B267DA" w:rsidP="00B267DA">
      <w:pPr>
        <w:rPr>
          <w:rFonts w:cs="Arial"/>
          <w:lang w:val="de-CH"/>
        </w:rPr>
      </w:pPr>
    </w:p>
    <w:p w14:paraId="1ADFFA92" w14:textId="77777777" w:rsidR="00B267DA" w:rsidRDefault="00B267DA" w:rsidP="00B267DA">
      <w:pPr>
        <w:rPr>
          <w:rFonts w:cs="Arial"/>
          <w:lang w:val="de-CH"/>
        </w:rPr>
      </w:pPr>
    </w:p>
    <w:p w14:paraId="1D9C80E4" w14:textId="77777777" w:rsidR="00B267DA" w:rsidRDefault="00B267DA" w:rsidP="00B267DA">
      <w:pPr>
        <w:rPr>
          <w:rFonts w:cs="Arial"/>
          <w:lang w:val="de-CH"/>
        </w:rPr>
      </w:pPr>
    </w:p>
    <w:p w14:paraId="18097A1B" w14:textId="77777777" w:rsidR="00B267DA" w:rsidRPr="005D36FB" w:rsidRDefault="00B267DA" w:rsidP="00B267DA">
      <w:pPr>
        <w:rPr>
          <w:rFonts w:cs="Arial"/>
          <w:lang w:val="de-CH"/>
        </w:rPr>
      </w:pPr>
    </w:p>
    <w:p w14:paraId="3E9E1807" w14:textId="77777777" w:rsidR="00B267DA" w:rsidRPr="005D36FB" w:rsidRDefault="00B267DA" w:rsidP="00B267DA">
      <w:pPr>
        <w:rPr>
          <w:rFonts w:cs="Arial"/>
          <w:lang w:val="de-CH"/>
        </w:rPr>
      </w:pPr>
    </w:p>
    <w:p w14:paraId="520CA38D" w14:textId="77777777" w:rsidR="00B267DA" w:rsidRPr="005D36FB" w:rsidRDefault="00B267DA" w:rsidP="00B267DA">
      <w:pPr>
        <w:rPr>
          <w:rFonts w:cs="Arial"/>
          <w:lang w:val="de-CH"/>
        </w:rPr>
      </w:pPr>
    </w:p>
    <w:p w14:paraId="49EB3E5A" w14:textId="77777777" w:rsidR="00B267DA" w:rsidRDefault="00B267DA" w:rsidP="00B267DA">
      <w:pPr>
        <w:rPr>
          <w:rFonts w:cs="Arial"/>
          <w:lang w:val="de-CH"/>
        </w:rPr>
      </w:pPr>
    </w:p>
    <w:p w14:paraId="60C3CC46" w14:textId="77777777" w:rsidR="00B267DA" w:rsidRDefault="00B267DA" w:rsidP="00B267DA">
      <w:pPr>
        <w:rPr>
          <w:rFonts w:cs="Arial"/>
          <w:lang w:val="de-CH"/>
        </w:rPr>
      </w:pPr>
    </w:p>
    <w:p w14:paraId="52808181" w14:textId="77777777" w:rsidR="00B267DA" w:rsidRPr="005D36FB" w:rsidRDefault="00B267DA" w:rsidP="00B267DA">
      <w:pPr>
        <w:rPr>
          <w:rFonts w:cs="Arial"/>
          <w:lang w:val="de-CH"/>
        </w:rPr>
      </w:pPr>
    </w:p>
    <w:p w14:paraId="26F5172B" w14:textId="77777777" w:rsidR="00B267DA" w:rsidRPr="005D36FB" w:rsidRDefault="00B267DA" w:rsidP="00B267DA">
      <w:pPr>
        <w:rPr>
          <w:rFonts w:cs="Arial"/>
          <w:lang w:val="de-CH"/>
        </w:rPr>
      </w:pPr>
    </w:p>
    <w:p w14:paraId="23869647" w14:textId="77777777" w:rsidR="00B267DA" w:rsidRPr="005D36FB" w:rsidRDefault="00B267DA" w:rsidP="00B267DA">
      <w:pPr>
        <w:rPr>
          <w:rFonts w:cs="Arial"/>
          <w:lang w:val="de-CH"/>
        </w:rPr>
      </w:pPr>
    </w:p>
    <w:p w14:paraId="7D3FEA78"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2CB9002F" w14:textId="77777777" w:rsidTr="00165C4B">
        <w:tc>
          <w:tcPr>
            <w:tcW w:w="10200" w:type="dxa"/>
            <w:gridSpan w:val="2"/>
            <w:shd w:val="clear" w:color="auto" w:fill="D9D9D9" w:themeFill="background1" w:themeFillShade="D9"/>
          </w:tcPr>
          <w:p w14:paraId="18130524" w14:textId="77777777" w:rsidR="00B267DA" w:rsidRPr="00D97B95" w:rsidRDefault="00B267DA" w:rsidP="00165C4B">
            <w:pPr>
              <w:rPr>
                <w:rFonts w:cs="Arial"/>
                <w:b/>
                <w:lang w:val="de-CH"/>
              </w:rPr>
            </w:pPr>
            <w:r>
              <w:rPr>
                <w:rFonts w:cs="Arial"/>
                <w:b/>
                <w:lang w:val="de-CH"/>
              </w:rPr>
              <w:t>Ringtopologie mit Backbone</w:t>
            </w:r>
          </w:p>
        </w:tc>
      </w:tr>
      <w:tr w:rsidR="00B267DA" w14:paraId="3851589C" w14:textId="77777777" w:rsidTr="00165C4B">
        <w:tc>
          <w:tcPr>
            <w:tcW w:w="5100" w:type="dxa"/>
          </w:tcPr>
          <w:p w14:paraId="5048D733" w14:textId="77777777" w:rsidR="00B267DA" w:rsidRDefault="00B267DA" w:rsidP="00165C4B">
            <w:pPr>
              <w:rPr>
                <w:rFonts w:cs="Arial"/>
                <w:lang w:val="de-CH"/>
              </w:rPr>
            </w:pPr>
            <w:r>
              <w:rPr>
                <w:rFonts w:cs="Arial"/>
                <w:lang w:val="de-CH"/>
              </w:rPr>
              <w:t>Vorteile</w:t>
            </w:r>
          </w:p>
        </w:tc>
        <w:tc>
          <w:tcPr>
            <w:tcW w:w="5100" w:type="dxa"/>
          </w:tcPr>
          <w:p w14:paraId="1574AE59" w14:textId="77777777" w:rsidR="00B267DA" w:rsidRDefault="00B267DA" w:rsidP="00165C4B">
            <w:pPr>
              <w:rPr>
                <w:rFonts w:cs="Arial"/>
                <w:lang w:val="de-CH"/>
              </w:rPr>
            </w:pPr>
            <w:r>
              <w:rPr>
                <w:rFonts w:cs="Arial"/>
                <w:lang w:val="de-CH"/>
              </w:rPr>
              <w:t>Nachteile</w:t>
            </w:r>
          </w:p>
        </w:tc>
      </w:tr>
      <w:tr w:rsidR="00B267DA" w14:paraId="039CB3B8" w14:textId="77777777" w:rsidTr="00165C4B">
        <w:tc>
          <w:tcPr>
            <w:tcW w:w="5100" w:type="dxa"/>
          </w:tcPr>
          <w:p w14:paraId="23C12F11" w14:textId="77777777" w:rsidR="00B267DA" w:rsidRDefault="00B267DA" w:rsidP="00165C4B">
            <w:pPr>
              <w:rPr>
                <w:rFonts w:cs="Arial"/>
                <w:lang w:val="de-CH"/>
              </w:rPr>
            </w:pPr>
          </w:p>
          <w:p w14:paraId="45376336" w14:textId="77777777" w:rsidR="00B267DA" w:rsidRDefault="00B267DA" w:rsidP="00165C4B">
            <w:pPr>
              <w:rPr>
                <w:rFonts w:cs="Arial"/>
                <w:lang w:val="de-CH"/>
              </w:rPr>
            </w:pPr>
          </w:p>
          <w:p w14:paraId="78E5E5C1" w14:textId="77777777" w:rsidR="00B267DA" w:rsidRDefault="00B267DA" w:rsidP="00165C4B">
            <w:pPr>
              <w:rPr>
                <w:rFonts w:cs="Arial"/>
                <w:lang w:val="de-CH"/>
              </w:rPr>
            </w:pPr>
          </w:p>
          <w:p w14:paraId="26AC26D5" w14:textId="77777777" w:rsidR="00B267DA" w:rsidRDefault="00B267DA" w:rsidP="00165C4B">
            <w:pPr>
              <w:rPr>
                <w:rFonts w:cs="Arial"/>
                <w:lang w:val="de-CH"/>
              </w:rPr>
            </w:pPr>
          </w:p>
          <w:p w14:paraId="355A8DD3" w14:textId="77777777" w:rsidR="00B267DA" w:rsidRDefault="00B267DA" w:rsidP="00165C4B">
            <w:pPr>
              <w:rPr>
                <w:rFonts w:cs="Arial"/>
                <w:lang w:val="de-CH"/>
              </w:rPr>
            </w:pPr>
          </w:p>
        </w:tc>
        <w:tc>
          <w:tcPr>
            <w:tcW w:w="5100" w:type="dxa"/>
          </w:tcPr>
          <w:p w14:paraId="6DFFA653" w14:textId="77777777" w:rsidR="00B267DA" w:rsidRDefault="00B267DA" w:rsidP="00165C4B">
            <w:pPr>
              <w:rPr>
                <w:rFonts w:cs="Arial"/>
                <w:lang w:val="de-CH"/>
              </w:rPr>
            </w:pPr>
          </w:p>
        </w:tc>
      </w:tr>
      <w:tr w:rsidR="00B267DA" w14:paraId="1D6F94D1" w14:textId="77777777" w:rsidTr="00165C4B">
        <w:tc>
          <w:tcPr>
            <w:tcW w:w="5100" w:type="dxa"/>
          </w:tcPr>
          <w:p w14:paraId="2DA74D2C" w14:textId="77777777" w:rsidR="00B267DA" w:rsidRDefault="00B267DA" w:rsidP="00165C4B">
            <w:pPr>
              <w:rPr>
                <w:rFonts w:cs="Arial"/>
                <w:lang w:val="de-CH"/>
              </w:rPr>
            </w:pPr>
          </w:p>
          <w:p w14:paraId="064854B9" w14:textId="77777777" w:rsidR="00B267DA" w:rsidRDefault="00B267DA" w:rsidP="00165C4B">
            <w:pPr>
              <w:rPr>
                <w:rFonts w:cs="Arial"/>
                <w:lang w:val="de-CH"/>
              </w:rPr>
            </w:pPr>
          </w:p>
          <w:p w14:paraId="1FE6F87A" w14:textId="77777777" w:rsidR="00B267DA" w:rsidRDefault="00B267DA" w:rsidP="00165C4B">
            <w:pPr>
              <w:rPr>
                <w:rFonts w:cs="Arial"/>
                <w:lang w:val="de-CH"/>
              </w:rPr>
            </w:pPr>
          </w:p>
          <w:p w14:paraId="7AD72DCB" w14:textId="77777777" w:rsidR="00B267DA" w:rsidRDefault="00B267DA" w:rsidP="00165C4B">
            <w:pPr>
              <w:rPr>
                <w:rFonts w:cs="Arial"/>
                <w:lang w:val="de-CH"/>
              </w:rPr>
            </w:pPr>
          </w:p>
          <w:p w14:paraId="2C04BDE8" w14:textId="77777777" w:rsidR="00B267DA" w:rsidRDefault="00B267DA" w:rsidP="00165C4B">
            <w:pPr>
              <w:rPr>
                <w:rFonts w:cs="Arial"/>
                <w:lang w:val="de-CH"/>
              </w:rPr>
            </w:pPr>
          </w:p>
        </w:tc>
        <w:tc>
          <w:tcPr>
            <w:tcW w:w="5100" w:type="dxa"/>
          </w:tcPr>
          <w:p w14:paraId="4CF63C2E" w14:textId="77777777" w:rsidR="00B267DA" w:rsidRDefault="00B267DA" w:rsidP="00165C4B">
            <w:pPr>
              <w:rPr>
                <w:rFonts w:cs="Arial"/>
                <w:lang w:val="de-CH"/>
              </w:rPr>
            </w:pPr>
          </w:p>
        </w:tc>
      </w:tr>
      <w:tr w:rsidR="00B267DA" w14:paraId="3A07E8A4" w14:textId="77777777" w:rsidTr="00165C4B">
        <w:tc>
          <w:tcPr>
            <w:tcW w:w="5100" w:type="dxa"/>
          </w:tcPr>
          <w:p w14:paraId="5CACE32D" w14:textId="77777777" w:rsidR="00B267DA" w:rsidRDefault="00B267DA" w:rsidP="00165C4B">
            <w:pPr>
              <w:rPr>
                <w:rFonts w:cs="Arial"/>
                <w:lang w:val="de-CH"/>
              </w:rPr>
            </w:pPr>
          </w:p>
          <w:p w14:paraId="6F941999" w14:textId="77777777" w:rsidR="00B267DA" w:rsidRDefault="00B267DA" w:rsidP="00165C4B">
            <w:pPr>
              <w:rPr>
                <w:rFonts w:cs="Arial"/>
                <w:lang w:val="de-CH"/>
              </w:rPr>
            </w:pPr>
          </w:p>
          <w:p w14:paraId="1FA70423" w14:textId="77777777" w:rsidR="00B267DA" w:rsidRDefault="00B267DA" w:rsidP="00165C4B">
            <w:pPr>
              <w:rPr>
                <w:rFonts w:cs="Arial"/>
                <w:lang w:val="de-CH"/>
              </w:rPr>
            </w:pPr>
          </w:p>
          <w:p w14:paraId="65566870" w14:textId="77777777" w:rsidR="00B267DA" w:rsidRDefault="00B267DA" w:rsidP="00165C4B">
            <w:pPr>
              <w:rPr>
                <w:rFonts w:cs="Arial"/>
                <w:lang w:val="de-CH"/>
              </w:rPr>
            </w:pPr>
          </w:p>
          <w:p w14:paraId="3EF17398" w14:textId="77777777" w:rsidR="00B267DA" w:rsidRDefault="00B267DA" w:rsidP="00165C4B">
            <w:pPr>
              <w:rPr>
                <w:rFonts w:cs="Arial"/>
                <w:lang w:val="de-CH"/>
              </w:rPr>
            </w:pPr>
          </w:p>
        </w:tc>
        <w:tc>
          <w:tcPr>
            <w:tcW w:w="5100" w:type="dxa"/>
          </w:tcPr>
          <w:p w14:paraId="4FEC5F11" w14:textId="77777777" w:rsidR="00B267DA" w:rsidRDefault="00B267DA" w:rsidP="00165C4B">
            <w:pPr>
              <w:rPr>
                <w:rFonts w:cs="Arial"/>
                <w:lang w:val="de-CH"/>
              </w:rPr>
            </w:pPr>
          </w:p>
        </w:tc>
      </w:tr>
    </w:tbl>
    <w:p w14:paraId="5C74B0C5" w14:textId="77777777" w:rsidR="00B267DA" w:rsidRPr="005D36FB" w:rsidRDefault="00B267DA" w:rsidP="00B267DA">
      <w:pPr>
        <w:rPr>
          <w:rFonts w:cs="Arial"/>
          <w:lang w:val="de-CH"/>
        </w:rPr>
      </w:pPr>
      <w:r w:rsidRPr="005D36FB">
        <w:rPr>
          <w:rFonts w:cs="Arial"/>
          <w:lang w:val="de-CH"/>
        </w:rPr>
        <w:br w:type="page"/>
      </w:r>
    </w:p>
    <w:p w14:paraId="03AE6391" w14:textId="77777777" w:rsidR="00B267DA" w:rsidRPr="005D36FB" w:rsidRDefault="00B267DA" w:rsidP="00B267DA">
      <w:pPr>
        <w:pStyle w:val="berschrift2"/>
        <w:numPr>
          <w:ilvl w:val="1"/>
          <w:numId w:val="1"/>
        </w:numPr>
        <w:rPr>
          <w:lang w:val="de-CH"/>
        </w:rPr>
      </w:pPr>
      <w:bookmarkStart w:id="34" w:name="_Toc17297280"/>
      <w:bookmarkStart w:id="35" w:name="_Toc32745167"/>
      <w:r w:rsidRPr="005D36FB">
        <w:rPr>
          <w:lang w:val="de-CH"/>
        </w:rPr>
        <w:lastRenderedPageBreak/>
        <w:t>Baumtopologie</w:t>
      </w:r>
      <w:bookmarkEnd w:id="34"/>
      <w:bookmarkEnd w:id="35"/>
    </w:p>
    <w:p w14:paraId="542E57AA" w14:textId="77777777" w:rsidR="00B267DA" w:rsidRPr="005D36FB" w:rsidRDefault="00B267DA" w:rsidP="00B267DA">
      <w:pPr>
        <w:rPr>
          <w:rFonts w:cs="Arial"/>
          <w:lang w:val="de-CH"/>
        </w:rPr>
      </w:pPr>
    </w:p>
    <w:p w14:paraId="10E5F21F" w14:textId="77777777" w:rsidR="00B267DA" w:rsidRPr="005D36FB" w:rsidRDefault="00B267DA" w:rsidP="00B267DA">
      <w:pPr>
        <w:jc w:val="center"/>
        <w:rPr>
          <w:rFonts w:cs="Arial"/>
          <w:lang w:val="de-CH"/>
        </w:rPr>
      </w:pPr>
      <w:r w:rsidRPr="005D36FB">
        <w:rPr>
          <w:rFonts w:cs="Arial"/>
          <w:noProof/>
          <w:lang w:val="de-CH" w:eastAsia="de-CH"/>
        </w:rPr>
        <w:drawing>
          <wp:inline distT="0" distB="0" distL="0" distR="0" wp14:anchorId="65583070" wp14:editId="034732F9">
            <wp:extent cx="5476875" cy="4059039"/>
            <wp:effectExtent l="0" t="0" r="0" b="0"/>
            <wp:docPr id="12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3" cy="4060453"/>
                    </a:xfrm>
                    <a:prstGeom prst="rect">
                      <a:avLst/>
                    </a:prstGeom>
                    <a:noFill/>
                    <a:ln>
                      <a:noFill/>
                    </a:ln>
                  </pic:spPr>
                </pic:pic>
              </a:graphicData>
            </a:graphic>
          </wp:inline>
        </w:drawing>
      </w:r>
    </w:p>
    <w:p w14:paraId="60864F2D" w14:textId="77777777" w:rsidR="00B267DA" w:rsidRPr="005D36FB" w:rsidRDefault="00B267DA" w:rsidP="00B267DA">
      <w:pPr>
        <w:rPr>
          <w:rFonts w:cs="Arial"/>
          <w:lang w:val="de-CH"/>
        </w:rPr>
      </w:pPr>
    </w:p>
    <w:p w14:paraId="7F4BA00C" w14:textId="2156ED8B" w:rsidR="00237DCC" w:rsidRPr="005D36FB" w:rsidRDefault="00237DCC" w:rsidP="00237DCC">
      <w:pPr>
        <w:rPr>
          <w:rFonts w:cs="Arial"/>
          <w:lang w:val="de-CH"/>
        </w:rPr>
      </w:pPr>
      <w:r>
        <w:rPr>
          <w:rFonts w:cs="Arial"/>
          <w:lang w:val="de-CH"/>
        </w:rPr>
        <w:t>Beschreiben Sie nachfolgend kurz den Einsatz der Baumtopologie und spezielle Merkmale der Baumtopologie.</w:t>
      </w:r>
    </w:p>
    <w:p w14:paraId="3C30261E" w14:textId="77777777" w:rsidR="00B267DA" w:rsidRDefault="00B267DA" w:rsidP="00B267DA">
      <w:pPr>
        <w:rPr>
          <w:rFonts w:cs="Arial"/>
          <w:lang w:val="de-CH"/>
        </w:rPr>
      </w:pPr>
    </w:p>
    <w:p w14:paraId="1E3332F4" w14:textId="77777777" w:rsidR="00B267DA" w:rsidRDefault="00B267DA" w:rsidP="00B267DA">
      <w:pPr>
        <w:rPr>
          <w:rFonts w:cs="Arial"/>
          <w:lang w:val="de-CH"/>
        </w:rPr>
      </w:pPr>
    </w:p>
    <w:p w14:paraId="2D367D41" w14:textId="77777777" w:rsidR="00B267DA" w:rsidRDefault="00B267DA" w:rsidP="00B267DA">
      <w:pPr>
        <w:rPr>
          <w:rFonts w:cs="Arial"/>
          <w:lang w:val="de-CH"/>
        </w:rPr>
      </w:pPr>
    </w:p>
    <w:p w14:paraId="1E6FEC73" w14:textId="77777777" w:rsidR="00B267DA" w:rsidRDefault="00B267DA" w:rsidP="00B267DA">
      <w:pPr>
        <w:rPr>
          <w:rFonts w:cs="Arial"/>
          <w:lang w:val="de-CH"/>
        </w:rPr>
      </w:pPr>
    </w:p>
    <w:p w14:paraId="46CEB658" w14:textId="77777777" w:rsidR="00B267DA" w:rsidRDefault="00B267DA" w:rsidP="00B267DA">
      <w:pPr>
        <w:rPr>
          <w:rFonts w:cs="Arial"/>
          <w:lang w:val="de-CH"/>
        </w:rPr>
      </w:pPr>
    </w:p>
    <w:p w14:paraId="03361B26" w14:textId="77777777" w:rsidR="00B267DA" w:rsidRPr="005D36FB" w:rsidRDefault="00B267DA" w:rsidP="00B267DA">
      <w:pPr>
        <w:rPr>
          <w:rFonts w:cs="Arial"/>
          <w:lang w:val="de-CH"/>
        </w:rPr>
      </w:pPr>
    </w:p>
    <w:p w14:paraId="4DBC37BA"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0B91DF62" w14:textId="77777777" w:rsidTr="00165C4B">
        <w:tc>
          <w:tcPr>
            <w:tcW w:w="10200" w:type="dxa"/>
            <w:gridSpan w:val="2"/>
            <w:shd w:val="clear" w:color="auto" w:fill="D9D9D9" w:themeFill="background1" w:themeFillShade="D9"/>
          </w:tcPr>
          <w:p w14:paraId="48B2B9E2" w14:textId="77777777" w:rsidR="00B267DA" w:rsidRPr="00D97B95" w:rsidRDefault="00B267DA" w:rsidP="00165C4B">
            <w:pPr>
              <w:rPr>
                <w:rFonts w:cs="Arial"/>
                <w:b/>
                <w:lang w:val="de-CH"/>
              </w:rPr>
            </w:pPr>
            <w:r>
              <w:rPr>
                <w:rFonts w:cs="Arial"/>
                <w:b/>
                <w:lang w:val="de-CH"/>
              </w:rPr>
              <w:t>Baumtopologie</w:t>
            </w:r>
          </w:p>
        </w:tc>
      </w:tr>
      <w:tr w:rsidR="00B267DA" w14:paraId="52D16F9B" w14:textId="77777777" w:rsidTr="00165C4B">
        <w:tc>
          <w:tcPr>
            <w:tcW w:w="5100" w:type="dxa"/>
          </w:tcPr>
          <w:p w14:paraId="763362A1" w14:textId="77777777" w:rsidR="00B267DA" w:rsidRDefault="00B267DA" w:rsidP="00165C4B">
            <w:pPr>
              <w:rPr>
                <w:rFonts w:cs="Arial"/>
                <w:lang w:val="de-CH"/>
              </w:rPr>
            </w:pPr>
            <w:r>
              <w:rPr>
                <w:rFonts w:cs="Arial"/>
                <w:lang w:val="de-CH"/>
              </w:rPr>
              <w:t>Vorteile</w:t>
            </w:r>
          </w:p>
        </w:tc>
        <w:tc>
          <w:tcPr>
            <w:tcW w:w="5100" w:type="dxa"/>
          </w:tcPr>
          <w:p w14:paraId="2C5BA4E3" w14:textId="77777777" w:rsidR="00B267DA" w:rsidRDefault="00B267DA" w:rsidP="00165C4B">
            <w:pPr>
              <w:rPr>
                <w:rFonts w:cs="Arial"/>
                <w:lang w:val="de-CH"/>
              </w:rPr>
            </w:pPr>
            <w:r>
              <w:rPr>
                <w:rFonts w:cs="Arial"/>
                <w:lang w:val="de-CH"/>
              </w:rPr>
              <w:t>Nachteile</w:t>
            </w:r>
          </w:p>
        </w:tc>
      </w:tr>
      <w:tr w:rsidR="00B267DA" w14:paraId="4C76B876" w14:textId="77777777" w:rsidTr="00165C4B">
        <w:tc>
          <w:tcPr>
            <w:tcW w:w="5100" w:type="dxa"/>
          </w:tcPr>
          <w:p w14:paraId="47B370AA" w14:textId="77777777" w:rsidR="00B267DA" w:rsidRDefault="00B267DA" w:rsidP="00165C4B">
            <w:pPr>
              <w:rPr>
                <w:rFonts w:cs="Arial"/>
                <w:lang w:val="de-CH"/>
              </w:rPr>
            </w:pPr>
          </w:p>
          <w:p w14:paraId="49F5FE0D" w14:textId="77777777" w:rsidR="00B267DA" w:rsidRDefault="00B267DA" w:rsidP="00165C4B">
            <w:pPr>
              <w:rPr>
                <w:rFonts w:cs="Arial"/>
                <w:lang w:val="de-CH"/>
              </w:rPr>
            </w:pPr>
          </w:p>
          <w:p w14:paraId="7D201FD2" w14:textId="77777777" w:rsidR="00B267DA" w:rsidRDefault="00B267DA" w:rsidP="00165C4B">
            <w:pPr>
              <w:rPr>
                <w:rFonts w:cs="Arial"/>
                <w:lang w:val="de-CH"/>
              </w:rPr>
            </w:pPr>
          </w:p>
          <w:p w14:paraId="5471B918" w14:textId="77777777" w:rsidR="00B267DA" w:rsidRDefault="00B267DA" w:rsidP="00165C4B">
            <w:pPr>
              <w:rPr>
                <w:rFonts w:cs="Arial"/>
                <w:lang w:val="de-CH"/>
              </w:rPr>
            </w:pPr>
          </w:p>
          <w:p w14:paraId="29D6A6A9" w14:textId="77777777" w:rsidR="00B267DA" w:rsidRDefault="00B267DA" w:rsidP="00165C4B">
            <w:pPr>
              <w:rPr>
                <w:rFonts w:cs="Arial"/>
                <w:lang w:val="de-CH"/>
              </w:rPr>
            </w:pPr>
          </w:p>
        </w:tc>
        <w:tc>
          <w:tcPr>
            <w:tcW w:w="5100" w:type="dxa"/>
          </w:tcPr>
          <w:p w14:paraId="2AC46C2D" w14:textId="77777777" w:rsidR="00B267DA" w:rsidRDefault="00B267DA" w:rsidP="00165C4B">
            <w:pPr>
              <w:rPr>
                <w:rFonts w:cs="Arial"/>
                <w:lang w:val="de-CH"/>
              </w:rPr>
            </w:pPr>
          </w:p>
        </w:tc>
      </w:tr>
      <w:tr w:rsidR="00B267DA" w14:paraId="126AB706" w14:textId="77777777" w:rsidTr="00165C4B">
        <w:tc>
          <w:tcPr>
            <w:tcW w:w="5100" w:type="dxa"/>
          </w:tcPr>
          <w:p w14:paraId="018F76F7" w14:textId="77777777" w:rsidR="00B267DA" w:rsidRDefault="00B267DA" w:rsidP="00165C4B">
            <w:pPr>
              <w:rPr>
                <w:rFonts w:cs="Arial"/>
                <w:lang w:val="de-CH"/>
              </w:rPr>
            </w:pPr>
          </w:p>
          <w:p w14:paraId="77D38B03" w14:textId="77777777" w:rsidR="00B267DA" w:rsidRDefault="00B267DA" w:rsidP="00165C4B">
            <w:pPr>
              <w:rPr>
                <w:rFonts w:cs="Arial"/>
                <w:lang w:val="de-CH"/>
              </w:rPr>
            </w:pPr>
          </w:p>
          <w:p w14:paraId="0988F585" w14:textId="77777777" w:rsidR="00B267DA" w:rsidRDefault="00B267DA" w:rsidP="00165C4B">
            <w:pPr>
              <w:rPr>
                <w:rFonts w:cs="Arial"/>
                <w:lang w:val="de-CH"/>
              </w:rPr>
            </w:pPr>
          </w:p>
          <w:p w14:paraId="663F9EE5" w14:textId="77777777" w:rsidR="00B267DA" w:rsidRDefault="00B267DA" w:rsidP="00165C4B">
            <w:pPr>
              <w:rPr>
                <w:rFonts w:cs="Arial"/>
                <w:lang w:val="de-CH"/>
              </w:rPr>
            </w:pPr>
          </w:p>
          <w:p w14:paraId="31BF9E25" w14:textId="77777777" w:rsidR="00B267DA" w:rsidRDefault="00B267DA" w:rsidP="00165C4B">
            <w:pPr>
              <w:rPr>
                <w:rFonts w:cs="Arial"/>
                <w:lang w:val="de-CH"/>
              </w:rPr>
            </w:pPr>
          </w:p>
        </w:tc>
        <w:tc>
          <w:tcPr>
            <w:tcW w:w="5100" w:type="dxa"/>
          </w:tcPr>
          <w:p w14:paraId="1F22BAF3" w14:textId="77777777" w:rsidR="00B267DA" w:rsidRDefault="00B267DA" w:rsidP="00165C4B">
            <w:pPr>
              <w:rPr>
                <w:rFonts w:cs="Arial"/>
                <w:lang w:val="de-CH"/>
              </w:rPr>
            </w:pPr>
          </w:p>
        </w:tc>
      </w:tr>
      <w:tr w:rsidR="00B267DA" w14:paraId="035DACC8" w14:textId="77777777" w:rsidTr="00165C4B">
        <w:tc>
          <w:tcPr>
            <w:tcW w:w="5100" w:type="dxa"/>
          </w:tcPr>
          <w:p w14:paraId="22FC243E" w14:textId="77777777" w:rsidR="00B267DA" w:rsidRDefault="00B267DA" w:rsidP="00165C4B">
            <w:pPr>
              <w:rPr>
                <w:rFonts w:cs="Arial"/>
                <w:lang w:val="de-CH"/>
              </w:rPr>
            </w:pPr>
          </w:p>
          <w:p w14:paraId="3E0727CE" w14:textId="77777777" w:rsidR="00B267DA" w:rsidRDefault="00B267DA" w:rsidP="00165C4B">
            <w:pPr>
              <w:rPr>
                <w:rFonts w:cs="Arial"/>
                <w:lang w:val="de-CH"/>
              </w:rPr>
            </w:pPr>
          </w:p>
          <w:p w14:paraId="338ED60A" w14:textId="77777777" w:rsidR="00B267DA" w:rsidRDefault="00B267DA" w:rsidP="00165C4B">
            <w:pPr>
              <w:rPr>
                <w:rFonts w:cs="Arial"/>
                <w:lang w:val="de-CH"/>
              </w:rPr>
            </w:pPr>
          </w:p>
          <w:p w14:paraId="09B60D0F" w14:textId="77777777" w:rsidR="00B267DA" w:rsidRDefault="00B267DA" w:rsidP="00165C4B">
            <w:pPr>
              <w:rPr>
                <w:rFonts w:cs="Arial"/>
                <w:lang w:val="de-CH"/>
              </w:rPr>
            </w:pPr>
          </w:p>
          <w:p w14:paraId="281FC09B" w14:textId="77777777" w:rsidR="00B267DA" w:rsidRDefault="00B267DA" w:rsidP="00165C4B">
            <w:pPr>
              <w:rPr>
                <w:rFonts w:cs="Arial"/>
                <w:lang w:val="de-CH"/>
              </w:rPr>
            </w:pPr>
          </w:p>
        </w:tc>
        <w:tc>
          <w:tcPr>
            <w:tcW w:w="5100" w:type="dxa"/>
          </w:tcPr>
          <w:p w14:paraId="652CD113" w14:textId="77777777" w:rsidR="00B267DA" w:rsidRDefault="00B267DA" w:rsidP="00165C4B">
            <w:pPr>
              <w:rPr>
                <w:rFonts w:cs="Arial"/>
                <w:lang w:val="de-CH"/>
              </w:rPr>
            </w:pPr>
          </w:p>
        </w:tc>
      </w:tr>
    </w:tbl>
    <w:p w14:paraId="3BBA3731" w14:textId="77777777" w:rsidR="00B267DA" w:rsidRPr="005D36FB" w:rsidRDefault="00B267DA" w:rsidP="00B267DA">
      <w:pPr>
        <w:pStyle w:val="berschrift2"/>
        <w:numPr>
          <w:ilvl w:val="1"/>
          <w:numId w:val="1"/>
        </w:numPr>
        <w:rPr>
          <w:lang w:val="de-CH"/>
        </w:rPr>
      </w:pPr>
      <w:bookmarkStart w:id="36" w:name="_Toc17297281"/>
      <w:bookmarkStart w:id="37" w:name="_Toc32745168"/>
      <w:r w:rsidRPr="005D36FB">
        <w:rPr>
          <w:lang w:val="de-CH"/>
        </w:rPr>
        <w:lastRenderedPageBreak/>
        <w:t>Maschentopologie</w:t>
      </w:r>
      <w:r>
        <w:rPr>
          <w:lang w:val="de-CH"/>
        </w:rPr>
        <w:t xml:space="preserve"> (Mesh)</w:t>
      </w:r>
      <w:bookmarkEnd w:id="36"/>
      <w:bookmarkEnd w:id="37"/>
    </w:p>
    <w:p w14:paraId="71E43807" w14:textId="77777777" w:rsidR="00B267DA" w:rsidRPr="005D36FB" w:rsidRDefault="00B267DA" w:rsidP="00B267DA">
      <w:pPr>
        <w:rPr>
          <w:rFonts w:cs="Arial"/>
          <w:lang w:val="de-CH"/>
        </w:rPr>
      </w:pPr>
    </w:p>
    <w:p w14:paraId="5B464D97"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5D7B3EB7" wp14:editId="5C21DE87">
            <wp:extent cx="6483350" cy="3636645"/>
            <wp:effectExtent l="0" t="0" r="0" b="1905"/>
            <wp:docPr id="13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3350" cy="3636645"/>
                    </a:xfrm>
                    <a:prstGeom prst="rect">
                      <a:avLst/>
                    </a:prstGeom>
                    <a:noFill/>
                    <a:ln>
                      <a:noFill/>
                    </a:ln>
                  </pic:spPr>
                </pic:pic>
              </a:graphicData>
            </a:graphic>
          </wp:inline>
        </w:drawing>
      </w:r>
    </w:p>
    <w:p w14:paraId="331B8D2C" w14:textId="77777777" w:rsidR="00B267DA" w:rsidRPr="005D36FB" w:rsidRDefault="00B267DA" w:rsidP="00B267DA">
      <w:pPr>
        <w:rPr>
          <w:rFonts w:cs="Arial"/>
          <w:lang w:val="de-CH"/>
        </w:rPr>
      </w:pPr>
    </w:p>
    <w:p w14:paraId="1460133A" w14:textId="625D5AFA" w:rsidR="00237DCC" w:rsidRPr="005D36FB" w:rsidRDefault="00237DCC" w:rsidP="00237DCC">
      <w:pPr>
        <w:rPr>
          <w:rFonts w:cs="Arial"/>
          <w:lang w:val="de-CH"/>
        </w:rPr>
      </w:pPr>
      <w:r>
        <w:rPr>
          <w:rFonts w:cs="Arial"/>
          <w:lang w:val="de-CH"/>
        </w:rPr>
        <w:t>Beschreiben Sie nachfolgend kurz den Einsatz der Maschentopologie und spezielle Merkmale der Maschentopologie.</w:t>
      </w:r>
    </w:p>
    <w:p w14:paraId="7C1F7074" w14:textId="77777777" w:rsidR="00B267DA" w:rsidRPr="005D36FB" w:rsidRDefault="00B267DA" w:rsidP="00B267DA">
      <w:pPr>
        <w:rPr>
          <w:rFonts w:cs="Arial"/>
          <w:lang w:val="de-CH"/>
        </w:rPr>
      </w:pPr>
    </w:p>
    <w:p w14:paraId="5D2A1304" w14:textId="77777777" w:rsidR="00B267DA" w:rsidRDefault="00B267DA" w:rsidP="00B267DA">
      <w:pPr>
        <w:rPr>
          <w:rFonts w:cs="Arial"/>
          <w:lang w:val="de-CH"/>
        </w:rPr>
      </w:pPr>
    </w:p>
    <w:p w14:paraId="32286A7A" w14:textId="77777777" w:rsidR="00B267DA" w:rsidRDefault="00B267DA" w:rsidP="00B267DA">
      <w:pPr>
        <w:rPr>
          <w:rFonts w:cs="Arial"/>
          <w:lang w:val="de-CH"/>
        </w:rPr>
      </w:pPr>
    </w:p>
    <w:p w14:paraId="628B2924" w14:textId="77777777" w:rsidR="00B267DA" w:rsidRPr="005D36FB" w:rsidRDefault="00B267DA" w:rsidP="00B267DA">
      <w:pPr>
        <w:rPr>
          <w:rFonts w:cs="Arial"/>
          <w:lang w:val="de-CH"/>
        </w:rPr>
      </w:pPr>
    </w:p>
    <w:p w14:paraId="0FB642DE" w14:textId="77777777" w:rsidR="00B267DA" w:rsidRPr="005D36FB" w:rsidRDefault="00B267DA" w:rsidP="00B267DA">
      <w:pPr>
        <w:rPr>
          <w:rFonts w:cs="Arial"/>
          <w:lang w:val="de-CH"/>
        </w:rPr>
      </w:pPr>
    </w:p>
    <w:p w14:paraId="5E2FEAA1" w14:textId="77777777" w:rsidR="00B267DA" w:rsidRDefault="00B267DA" w:rsidP="00B267DA">
      <w:pPr>
        <w:rPr>
          <w:rFonts w:cs="Arial"/>
          <w:lang w:val="de-CH"/>
        </w:rPr>
      </w:pPr>
    </w:p>
    <w:p w14:paraId="6F49143A" w14:textId="77777777" w:rsidR="00B267DA" w:rsidRPr="005D36FB" w:rsidRDefault="00B267DA" w:rsidP="00B267DA">
      <w:pPr>
        <w:rPr>
          <w:rFonts w:cs="Arial"/>
          <w:lang w:val="de-CH"/>
        </w:rPr>
      </w:pPr>
    </w:p>
    <w:p w14:paraId="6199EAEE" w14:textId="77777777" w:rsidR="00B267DA" w:rsidRPr="005D36FB" w:rsidRDefault="00B267DA" w:rsidP="00B267DA">
      <w:pPr>
        <w:rPr>
          <w:rFonts w:cs="Arial"/>
          <w:lang w:val="de-CH"/>
        </w:rPr>
      </w:pPr>
    </w:p>
    <w:p w14:paraId="68D6A205"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1DA2E3E1" w14:textId="77777777" w:rsidTr="00165C4B">
        <w:tc>
          <w:tcPr>
            <w:tcW w:w="10200" w:type="dxa"/>
            <w:gridSpan w:val="2"/>
            <w:shd w:val="clear" w:color="auto" w:fill="D9D9D9" w:themeFill="background1" w:themeFillShade="D9"/>
          </w:tcPr>
          <w:p w14:paraId="0D1299CC" w14:textId="77777777" w:rsidR="00B267DA" w:rsidRPr="00D97B95" w:rsidRDefault="00B267DA" w:rsidP="00165C4B">
            <w:pPr>
              <w:rPr>
                <w:rFonts w:cs="Arial"/>
                <w:b/>
                <w:lang w:val="de-CH"/>
              </w:rPr>
            </w:pPr>
            <w:r>
              <w:rPr>
                <w:rFonts w:cs="Arial"/>
                <w:b/>
                <w:lang w:val="de-CH"/>
              </w:rPr>
              <w:t>Maschentopologie (Mesh)</w:t>
            </w:r>
          </w:p>
        </w:tc>
      </w:tr>
      <w:tr w:rsidR="00B267DA" w14:paraId="6FB989AC" w14:textId="77777777" w:rsidTr="00165C4B">
        <w:tc>
          <w:tcPr>
            <w:tcW w:w="5100" w:type="dxa"/>
          </w:tcPr>
          <w:p w14:paraId="0D0CEE22" w14:textId="77777777" w:rsidR="00B267DA" w:rsidRDefault="00B267DA" w:rsidP="00165C4B">
            <w:pPr>
              <w:rPr>
                <w:rFonts w:cs="Arial"/>
                <w:lang w:val="de-CH"/>
              </w:rPr>
            </w:pPr>
            <w:r>
              <w:rPr>
                <w:rFonts w:cs="Arial"/>
                <w:lang w:val="de-CH"/>
              </w:rPr>
              <w:t>Vorteile</w:t>
            </w:r>
          </w:p>
        </w:tc>
        <w:tc>
          <w:tcPr>
            <w:tcW w:w="5100" w:type="dxa"/>
          </w:tcPr>
          <w:p w14:paraId="44183517" w14:textId="77777777" w:rsidR="00B267DA" w:rsidRDefault="00B267DA" w:rsidP="00165C4B">
            <w:pPr>
              <w:rPr>
                <w:rFonts w:cs="Arial"/>
                <w:lang w:val="de-CH"/>
              </w:rPr>
            </w:pPr>
            <w:r>
              <w:rPr>
                <w:rFonts w:cs="Arial"/>
                <w:lang w:val="de-CH"/>
              </w:rPr>
              <w:t>Nachteile</w:t>
            </w:r>
          </w:p>
        </w:tc>
      </w:tr>
      <w:tr w:rsidR="00B267DA" w14:paraId="6240B41A" w14:textId="77777777" w:rsidTr="00165C4B">
        <w:tc>
          <w:tcPr>
            <w:tcW w:w="5100" w:type="dxa"/>
          </w:tcPr>
          <w:p w14:paraId="3BE36EEA" w14:textId="77777777" w:rsidR="00B267DA" w:rsidRDefault="00B267DA" w:rsidP="00165C4B">
            <w:pPr>
              <w:rPr>
                <w:rFonts w:cs="Arial"/>
                <w:lang w:val="de-CH"/>
              </w:rPr>
            </w:pPr>
          </w:p>
          <w:p w14:paraId="1F22E259" w14:textId="77777777" w:rsidR="00B267DA" w:rsidRDefault="00B267DA" w:rsidP="00165C4B">
            <w:pPr>
              <w:rPr>
                <w:rFonts w:cs="Arial"/>
                <w:lang w:val="de-CH"/>
              </w:rPr>
            </w:pPr>
          </w:p>
          <w:p w14:paraId="185233EC" w14:textId="77777777" w:rsidR="00B267DA" w:rsidRDefault="00B267DA" w:rsidP="00165C4B">
            <w:pPr>
              <w:rPr>
                <w:rFonts w:cs="Arial"/>
                <w:lang w:val="de-CH"/>
              </w:rPr>
            </w:pPr>
          </w:p>
          <w:p w14:paraId="249E9211" w14:textId="77777777" w:rsidR="00B267DA" w:rsidRDefault="00B267DA" w:rsidP="00165C4B">
            <w:pPr>
              <w:rPr>
                <w:rFonts w:cs="Arial"/>
                <w:lang w:val="de-CH"/>
              </w:rPr>
            </w:pPr>
          </w:p>
          <w:p w14:paraId="72566BE4" w14:textId="77777777" w:rsidR="00B267DA" w:rsidRDefault="00B267DA" w:rsidP="00165C4B">
            <w:pPr>
              <w:rPr>
                <w:rFonts w:cs="Arial"/>
                <w:lang w:val="de-CH"/>
              </w:rPr>
            </w:pPr>
          </w:p>
        </w:tc>
        <w:tc>
          <w:tcPr>
            <w:tcW w:w="5100" w:type="dxa"/>
          </w:tcPr>
          <w:p w14:paraId="7876023C" w14:textId="77777777" w:rsidR="00B267DA" w:rsidRDefault="00B267DA" w:rsidP="00165C4B">
            <w:pPr>
              <w:rPr>
                <w:rFonts w:cs="Arial"/>
                <w:lang w:val="de-CH"/>
              </w:rPr>
            </w:pPr>
          </w:p>
        </w:tc>
      </w:tr>
      <w:tr w:rsidR="00B267DA" w14:paraId="1DECE590" w14:textId="77777777" w:rsidTr="00165C4B">
        <w:tc>
          <w:tcPr>
            <w:tcW w:w="5100" w:type="dxa"/>
          </w:tcPr>
          <w:p w14:paraId="674A3078" w14:textId="77777777" w:rsidR="00B267DA" w:rsidRDefault="00B267DA" w:rsidP="00165C4B">
            <w:pPr>
              <w:rPr>
                <w:rFonts w:cs="Arial"/>
                <w:lang w:val="de-CH"/>
              </w:rPr>
            </w:pPr>
          </w:p>
          <w:p w14:paraId="2432626F" w14:textId="77777777" w:rsidR="00B267DA" w:rsidRDefault="00B267DA" w:rsidP="00165C4B">
            <w:pPr>
              <w:rPr>
                <w:rFonts w:cs="Arial"/>
                <w:lang w:val="de-CH"/>
              </w:rPr>
            </w:pPr>
          </w:p>
          <w:p w14:paraId="3BF6F2F3" w14:textId="77777777" w:rsidR="00B267DA" w:rsidRDefault="00B267DA" w:rsidP="00165C4B">
            <w:pPr>
              <w:rPr>
                <w:rFonts w:cs="Arial"/>
                <w:lang w:val="de-CH"/>
              </w:rPr>
            </w:pPr>
          </w:p>
          <w:p w14:paraId="0BD317B7" w14:textId="77777777" w:rsidR="00B267DA" w:rsidRDefault="00B267DA" w:rsidP="00165C4B">
            <w:pPr>
              <w:rPr>
                <w:rFonts w:cs="Arial"/>
                <w:lang w:val="de-CH"/>
              </w:rPr>
            </w:pPr>
          </w:p>
          <w:p w14:paraId="3C418D3D" w14:textId="77777777" w:rsidR="00B267DA" w:rsidRDefault="00B267DA" w:rsidP="00165C4B">
            <w:pPr>
              <w:rPr>
                <w:rFonts w:cs="Arial"/>
                <w:lang w:val="de-CH"/>
              </w:rPr>
            </w:pPr>
          </w:p>
        </w:tc>
        <w:tc>
          <w:tcPr>
            <w:tcW w:w="5100" w:type="dxa"/>
          </w:tcPr>
          <w:p w14:paraId="39D43B1F" w14:textId="77777777" w:rsidR="00B267DA" w:rsidRDefault="00B267DA" w:rsidP="00165C4B">
            <w:pPr>
              <w:rPr>
                <w:rFonts w:cs="Arial"/>
                <w:lang w:val="de-CH"/>
              </w:rPr>
            </w:pPr>
          </w:p>
        </w:tc>
      </w:tr>
      <w:tr w:rsidR="00B267DA" w14:paraId="35DEBA4E" w14:textId="77777777" w:rsidTr="00165C4B">
        <w:tc>
          <w:tcPr>
            <w:tcW w:w="5100" w:type="dxa"/>
          </w:tcPr>
          <w:p w14:paraId="242F7BDD" w14:textId="77777777" w:rsidR="00B267DA" w:rsidRDefault="00B267DA" w:rsidP="00165C4B">
            <w:pPr>
              <w:rPr>
                <w:rFonts w:cs="Arial"/>
                <w:lang w:val="de-CH"/>
              </w:rPr>
            </w:pPr>
          </w:p>
          <w:p w14:paraId="4CAF89C0" w14:textId="77777777" w:rsidR="00B267DA" w:rsidRDefault="00B267DA" w:rsidP="00165C4B">
            <w:pPr>
              <w:rPr>
                <w:rFonts w:cs="Arial"/>
                <w:lang w:val="de-CH"/>
              </w:rPr>
            </w:pPr>
          </w:p>
          <w:p w14:paraId="05447AFF" w14:textId="77777777" w:rsidR="00B267DA" w:rsidRDefault="00B267DA" w:rsidP="00165C4B">
            <w:pPr>
              <w:rPr>
                <w:rFonts w:cs="Arial"/>
                <w:lang w:val="de-CH"/>
              </w:rPr>
            </w:pPr>
          </w:p>
          <w:p w14:paraId="2F2F3FDC" w14:textId="77777777" w:rsidR="00B267DA" w:rsidRDefault="00B267DA" w:rsidP="00165C4B">
            <w:pPr>
              <w:rPr>
                <w:rFonts w:cs="Arial"/>
                <w:lang w:val="de-CH"/>
              </w:rPr>
            </w:pPr>
          </w:p>
          <w:p w14:paraId="42B1AFBE" w14:textId="77777777" w:rsidR="00B267DA" w:rsidRDefault="00B267DA" w:rsidP="00165C4B">
            <w:pPr>
              <w:rPr>
                <w:rFonts w:cs="Arial"/>
                <w:lang w:val="de-CH"/>
              </w:rPr>
            </w:pPr>
          </w:p>
        </w:tc>
        <w:tc>
          <w:tcPr>
            <w:tcW w:w="5100" w:type="dxa"/>
          </w:tcPr>
          <w:p w14:paraId="35AFD72D" w14:textId="77777777" w:rsidR="00B267DA" w:rsidRDefault="00B267DA" w:rsidP="00165C4B">
            <w:pPr>
              <w:rPr>
                <w:rFonts w:cs="Arial"/>
                <w:lang w:val="de-CH"/>
              </w:rPr>
            </w:pPr>
          </w:p>
        </w:tc>
      </w:tr>
    </w:tbl>
    <w:p w14:paraId="3C9E1DD3" w14:textId="77777777" w:rsidR="00B267DA" w:rsidRDefault="00B267DA" w:rsidP="00B267DA">
      <w:pPr>
        <w:pStyle w:val="berschrift2"/>
        <w:numPr>
          <w:ilvl w:val="1"/>
          <w:numId w:val="1"/>
        </w:numPr>
        <w:shd w:val="clear" w:color="auto" w:fill="D9D9D9" w:themeFill="background1" w:themeFillShade="D9"/>
        <w:rPr>
          <w:lang w:val="de-CH"/>
        </w:rPr>
      </w:pPr>
      <w:bookmarkStart w:id="38" w:name="_Toc17297282"/>
      <w:bookmarkStart w:id="39" w:name="_Toc32745169"/>
      <w:r>
        <w:rPr>
          <w:lang w:val="de-CH"/>
        </w:rPr>
        <w:lastRenderedPageBreak/>
        <w:t>Zusammenfassung</w:t>
      </w:r>
      <w:bookmarkEnd w:id="38"/>
      <w:bookmarkEnd w:id="39"/>
    </w:p>
    <w:p w14:paraId="18EAF92D" w14:textId="77777777" w:rsidR="00B267DA" w:rsidRDefault="00B267DA" w:rsidP="00B267DA">
      <w:pPr>
        <w:shd w:val="clear" w:color="auto" w:fill="D9D9D9" w:themeFill="background1" w:themeFillShade="D9"/>
        <w:rPr>
          <w:rFonts w:cs="Arial"/>
          <w:lang w:val="de-CH"/>
        </w:rPr>
      </w:pPr>
    </w:p>
    <w:p w14:paraId="0965FECE" w14:textId="77777777" w:rsidR="00B267DA" w:rsidRDefault="00B267DA" w:rsidP="00B267DA">
      <w:pPr>
        <w:shd w:val="clear" w:color="auto" w:fill="D9D9D9" w:themeFill="background1" w:themeFillShade="D9"/>
        <w:rPr>
          <w:rFonts w:cs="Arial"/>
          <w:lang w:val="de-CH"/>
        </w:rPr>
      </w:pPr>
      <w:r>
        <w:rPr>
          <w:rFonts w:cs="Arial"/>
          <w:lang w:val="de-CH"/>
        </w:rPr>
        <w:t>Netzwerke werden zur besseren Einordnung bzw. Abgrenzung gemäss ihrer Ausdehnung einer bestimmten Kategorie zugeteilt. Diese Einteilung kann hilfreich sein, sich ein Bild von einem Netzwerk zu machen. Problematisch an dieser Zuweisung kann sein, dass diese Kategorien nicht verbindlich standardisiert sind und deshalb die Grenzen zwischen den einzelnen Kategorien etwas unscharf sein können.</w:t>
      </w:r>
    </w:p>
    <w:p w14:paraId="28ECD4F1" w14:textId="77777777" w:rsidR="00B267DA" w:rsidRDefault="00B267DA" w:rsidP="00B267DA">
      <w:pPr>
        <w:shd w:val="clear" w:color="auto" w:fill="D9D9D9" w:themeFill="background1" w:themeFillShade="D9"/>
        <w:rPr>
          <w:rFonts w:cs="Arial"/>
          <w:lang w:val="de-CH"/>
        </w:rPr>
      </w:pPr>
    </w:p>
    <w:p w14:paraId="20B1EC8E" w14:textId="77777777" w:rsidR="00B267DA" w:rsidRDefault="00B267DA" w:rsidP="00B267DA">
      <w:pPr>
        <w:shd w:val="clear" w:color="auto" w:fill="D9D9D9" w:themeFill="background1" w:themeFillShade="D9"/>
        <w:rPr>
          <w:rFonts w:cs="Arial"/>
          <w:lang w:val="de-CH"/>
        </w:rPr>
      </w:pPr>
      <w:r>
        <w:rPr>
          <w:rFonts w:cs="Arial"/>
          <w:lang w:val="de-CH"/>
        </w:rPr>
        <w:t>Bei einer bestimmten Topologie ist es wichtig, zu erkennen, wo sich der sog. SPOF befindet. Sobald diese zentrale Schwachstelle identifiziert ist, gilt es Massnahmen zu treffen, damit bei einem Ausfall an diesem Ort nicht das ganze Netzwerk in Mitleidenschaft gezogen wird. Nur die Maschentopologie weist keinen SPOF auf. Mittels redundanter oder fehlertoleranter Massnahmen lassen sich SPOFs gezielt entschärfen.</w:t>
      </w:r>
    </w:p>
    <w:p w14:paraId="64CCD69B" w14:textId="77777777" w:rsidR="00B267DA" w:rsidRDefault="00B267DA" w:rsidP="00B267DA">
      <w:pPr>
        <w:rPr>
          <w:rFonts w:cs="Arial"/>
          <w:lang w:val="de-CH"/>
        </w:rPr>
      </w:pPr>
    </w:p>
    <w:p w14:paraId="2151DC0A" w14:textId="77777777" w:rsidR="00B267DA" w:rsidRDefault="00B267DA" w:rsidP="00B267DA">
      <w:pPr>
        <w:pStyle w:val="berschrift2"/>
        <w:numPr>
          <w:ilvl w:val="1"/>
          <w:numId w:val="1"/>
        </w:numPr>
        <w:rPr>
          <w:lang w:val="de-CH"/>
        </w:rPr>
      </w:pPr>
      <w:bookmarkStart w:id="40" w:name="_Toc17297283"/>
      <w:bookmarkStart w:id="41" w:name="_Toc32745170"/>
      <w:r>
        <w:rPr>
          <w:lang w:val="de-CH"/>
        </w:rPr>
        <w:t>Abschlussfragen</w:t>
      </w:r>
      <w:bookmarkEnd w:id="40"/>
      <w:bookmarkEnd w:id="41"/>
    </w:p>
    <w:p w14:paraId="5C733C67" w14:textId="77777777" w:rsidR="00B267DA" w:rsidRDefault="00B267DA" w:rsidP="00B267DA">
      <w:pPr>
        <w:rPr>
          <w:rFonts w:cs="Arial"/>
          <w:lang w:val="de-CH"/>
        </w:rPr>
      </w:pPr>
    </w:p>
    <w:p w14:paraId="4BE13447" w14:textId="77777777" w:rsidR="00B267DA" w:rsidRDefault="00B267DA" w:rsidP="00B267DA">
      <w:pPr>
        <w:rPr>
          <w:rFonts w:cs="Arial"/>
          <w:lang w:val="de-CH"/>
        </w:rPr>
      </w:pPr>
      <w:r>
        <w:rPr>
          <w:rFonts w:cs="Arial"/>
          <w:lang w:val="de-CH"/>
        </w:rPr>
        <w:t>Erklären Sie, weshalb eine Maschentopologie keinen SPOF besitzt.</w:t>
      </w:r>
    </w:p>
    <w:p w14:paraId="199F611C" w14:textId="77777777" w:rsidR="00B267DA" w:rsidRDefault="00B267DA" w:rsidP="00B267DA">
      <w:pPr>
        <w:rPr>
          <w:rFonts w:cs="Arial"/>
          <w:lang w:val="de-CH"/>
        </w:rPr>
      </w:pPr>
    </w:p>
    <w:p w14:paraId="125D366F" w14:textId="77777777" w:rsidR="00B267DA" w:rsidRDefault="00B267DA" w:rsidP="00B267DA">
      <w:pPr>
        <w:rPr>
          <w:rFonts w:cs="Arial"/>
          <w:lang w:val="de-CH"/>
        </w:rPr>
      </w:pPr>
    </w:p>
    <w:p w14:paraId="1CFDE9D6" w14:textId="77777777" w:rsidR="00B267DA" w:rsidRDefault="00B267DA" w:rsidP="00B267DA">
      <w:pPr>
        <w:rPr>
          <w:rFonts w:cs="Arial"/>
          <w:lang w:val="de-CH"/>
        </w:rPr>
      </w:pPr>
    </w:p>
    <w:p w14:paraId="54008258" w14:textId="77777777" w:rsidR="00B267DA" w:rsidRDefault="00B267DA" w:rsidP="00B267DA">
      <w:pPr>
        <w:rPr>
          <w:rFonts w:cs="Arial"/>
          <w:lang w:val="de-CH"/>
        </w:rPr>
      </w:pPr>
    </w:p>
    <w:p w14:paraId="32954E60" w14:textId="77777777" w:rsidR="00B267DA" w:rsidRDefault="00B267DA" w:rsidP="00B267DA">
      <w:pPr>
        <w:rPr>
          <w:rFonts w:cs="Arial"/>
          <w:lang w:val="de-CH"/>
        </w:rPr>
      </w:pPr>
    </w:p>
    <w:p w14:paraId="24EC7BA3" w14:textId="77777777" w:rsidR="00B267DA" w:rsidRDefault="00B267DA" w:rsidP="00B267DA">
      <w:pPr>
        <w:rPr>
          <w:rFonts w:cs="Arial"/>
          <w:lang w:val="de-CH"/>
        </w:rPr>
      </w:pPr>
    </w:p>
    <w:p w14:paraId="1F4FEFFD" w14:textId="77777777" w:rsidR="00B267DA" w:rsidRDefault="00B267DA" w:rsidP="00B267DA">
      <w:pPr>
        <w:rPr>
          <w:rFonts w:cs="Arial"/>
          <w:lang w:val="de-CH"/>
        </w:rPr>
      </w:pPr>
    </w:p>
    <w:p w14:paraId="58B6733B" w14:textId="77777777" w:rsidR="00B267DA" w:rsidRDefault="00B267DA" w:rsidP="00B267DA">
      <w:pPr>
        <w:rPr>
          <w:rFonts w:cs="Arial"/>
          <w:lang w:val="de-CH"/>
        </w:rPr>
      </w:pPr>
    </w:p>
    <w:p w14:paraId="6A6F92B8" w14:textId="77777777" w:rsidR="00B267DA" w:rsidRDefault="00B267DA" w:rsidP="00B267DA">
      <w:pPr>
        <w:rPr>
          <w:rFonts w:cs="Arial"/>
          <w:lang w:val="de-CH"/>
        </w:rPr>
      </w:pPr>
    </w:p>
    <w:p w14:paraId="555C9973" w14:textId="77777777" w:rsidR="00B267DA" w:rsidRDefault="00B267DA" w:rsidP="00B267DA">
      <w:pPr>
        <w:rPr>
          <w:rFonts w:cs="Arial"/>
          <w:lang w:val="de-CH"/>
        </w:rPr>
      </w:pPr>
    </w:p>
    <w:p w14:paraId="5C77AD3D" w14:textId="77777777" w:rsidR="00B267DA" w:rsidRDefault="00B267DA" w:rsidP="00B267DA">
      <w:pPr>
        <w:rPr>
          <w:rFonts w:cs="Arial"/>
          <w:lang w:val="de-CH"/>
        </w:rPr>
      </w:pPr>
      <w:r>
        <w:rPr>
          <w:rFonts w:cs="Arial"/>
          <w:lang w:val="de-CH"/>
        </w:rPr>
        <w:t>Zählen Sie zwei grundsätzliche Unterschiede zwischen einem CAN und einem WAN auf.</w:t>
      </w:r>
    </w:p>
    <w:p w14:paraId="763DDC8A" w14:textId="77777777" w:rsidR="00B267DA" w:rsidRDefault="00B267DA" w:rsidP="00B267DA">
      <w:pPr>
        <w:rPr>
          <w:rFonts w:cs="Arial"/>
          <w:lang w:val="de-CH"/>
        </w:rPr>
      </w:pPr>
    </w:p>
    <w:p w14:paraId="3E42A31A" w14:textId="77777777" w:rsidR="00B267DA" w:rsidRDefault="00B267DA" w:rsidP="00B267DA">
      <w:pPr>
        <w:rPr>
          <w:rFonts w:cs="Arial"/>
          <w:lang w:val="de-CH"/>
        </w:rPr>
      </w:pPr>
    </w:p>
    <w:p w14:paraId="1D77F7C9" w14:textId="77777777" w:rsidR="00B267DA" w:rsidRDefault="00B267DA" w:rsidP="00B267DA">
      <w:pPr>
        <w:rPr>
          <w:rFonts w:cs="Arial"/>
          <w:lang w:val="de-CH"/>
        </w:rPr>
      </w:pPr>
    </w:p>
    <w:p w14:paraId="1E699D9B" w14:textId="77777777" w:rsidR="00B267DA" w:rsidRDefault="00B267DA" w:rsidP="00B267DA">
      <w:pPr>
        <w:rPr>
          <w:rFonts w:cs="Arial"/>
          <w:lang w:val="de-CH"/>
        </w:rPr>
      </w:pPr>
    </w:p>
    <w:p w14:paraId="54D01701" w14:textId="77777777" w:rsidR="00B267DA" w:rsidRDefault="00B267DA" w:rsidP="00B267DA">
      <w:pPr>
        <w:rPr>
          <w:rFonts w:cs="Arial"/>
          <w:lang w:val="de-CH"/>
        </w:rPr>
      </w:pPr>
    </w:p>
    <w:p w14:paraId="4E0F5715" w14:textId="77777777" w:rsidR="00B267DA" w:rsidRDefault="00B267DA" w:rsidP="00B267DA">
      <w:pPr>
        <w:rPr>
          <w:rFonts w:cs="Arial"/>
          <w:lang w:val="de-CH"/>
        </w:rPr>
      </w:pPr>
    </w:p>
    <w:p w14:paraId="3D8C92AD" w14:textId="77777777" w:rsidR="00B267DA" w:rsidRDefault="00B267DA" w:rsidP="00B267DA">
      <w:pPr>
        <w:rPr>
          <w:rFonts w:cs="Arial"/>
          <w:lang w:val="de-CH"/>
        </w:rPr>
      </w:pPr>
    </w:p>
    <w:p w14:paraId="54E3CCB7" w14:textId="77777777" w:rsidR="00B267DA" w:rsidRDefault="00B267DA" w:rsidP="00B267DA">
      <w:pPr>
        <w:rPr>
          <w:rFonts w:cs="Arial"/>
          <w:lang w:val="de-CH"/>
        </w:rPr>
      </w:pPr>
    </w:p>
    <w:p w14:paraId="42316877" w14:textId="77777777" w:rsidR="00B267DA" w:rsidRDefault="00B267DA" w:rsidP="00B267DA">
      <w:pPr>
        <w:rPr>
          <w:rFonts w:cs="Arial"/>
          <w:lang w:val="de-CH"/>
        </w:rPr>
      </w:pPr>
    </w:p>
    <w:p w14:paraId="7C816ADA" w14:textId="77777777" w:rsidR="00B267DA" w:rsidRDefault="00B267DA" w:rsidP="00B267DA">
      <w:pPr>
        <w:rPr>
          <w:rFonts w:cs="Arial"/>
          <w:lang w:val="de-CH"/>
        </w:rPr>
      </w:pPr>
    </w:p>
    <w:p w14:paraId="0BED344B" w14:textId="77777777" w:rsidR="00B267DA" w:rsidRDefault="00B267DA" w:rsidP="00B267DA">
      <w:pPr>
        <w:rPr>
          <w:rFonts w:cs="Arial"/>
          <w:lang w:val="de-CH"/>
        </w:rPr>
      </w:pPr>
    </w:p>
    <w:p w14:paraId="25FBE7E8" w14:textId="77777777" w:rsidR="00B267DA" w:rsidRDefault="00B267DA" w:rsidP="00B267DA">
      <w:pPr>
        <w:rPr>
          <w:rFonts w:cs="Arial"/>
          <w:lang w:val="de-CH"/>
        </w:rPr>
      </w:pPr>
    </w:p>
    <w:p w14:paraId="4BFC6DC5" w14:textId="77777777" w:rsidR="00B267DA" w:rsidRDefault="00B267DA" w:rsidP="00B267DA">
      <w:pPr>
        <w:rPr>
          <w:rFonts w:cs="Arial"/>
          <w:lang w:val="de-CH"/>
        </w:rPr>
      </w:pPr>
      <w:r>
        <w:rPr>
          <w:rFonts w:cs="Arial"/>
          <w:lang w:val="de-CH"/>
        </w:rPr>
        <w:t>Welcher Umstand kann bei einer Satellitenverbindung zu Problemen führen?</w:t>
      </w:r>
    </w:p>
    <w:p w14:paraId="2E0C0B24" w14:textId="77777777" w:rsidR="00B267DA" w:rsidRDefault="00B267DA" w:rsidP="00B267DA">
      <w:pPr>
        <w:rPr>
          <w:rFonts w:cs="Arial"/>
          <w:lang w:val="de-CH"/>
        </w:rPr>
      </w:pPr>
      <w:r>
        <w:rPr>
          <w:rFonts w:cs="Arial"/>
          <w:lang w:val="de-CH"/>
        </w:rPr>
        <w:br w:type="page"/>
      </w:r>
    </w:p>
    <w:p w14:paraId="1F141F20" w14:textId="77777777" w:rsidR="00B267DA" w:rsidRPr="005D36FB" w:rsidRDefault="00B267DA" w:rsidP="00B267DA">
      <w:pPr>
        <w:rPr>
          <w:rFonts w:cs="Arial"/>
          <w:lang w:val="de-CH"/>
        </w:rPr>
      </w:pPr>
    </w:p>
    <w:p w14:paraId="61FAC732" w14:textId="77777777" w:rsidR="00B267DA" w:rsidRPr="005D36FB" w:rsidRDefault="00B267DA" w:rsidP="00B267DA">
      <w:pPr>
        <w:pStyle w:val="berschrift1"/>
        <w:numPr>
          <w:ilvl w:val="0"/>
          <w:numId w:val="1"/>
        </w:numPr>
        <w:rPr>
          <w:lang w:val="de-CH"/>
        </w:rPr>
      </w:pPr>
      <w:bookmarkStart w:id="42" w:name="_Toc17297284"/>
      <w:bookmarkStart w:id="43" w:name="_Toc32745171"/>
      <w:r w:rsidRPr="005D36FB">
        <w:rPr>
          <w:lang w:val="de-CH"/>
        </w:rPr>
        <w:t>Betriebsarten von Netzwerken</w:t>
      </w:r>
      <w:bookmarkEnd w:id="42"/>
      <w:bookmarkEnd w:id="43"/>
    </w:p>
    <w:p w14:paraId="6CB8A852" w14:textId="77777777" w:rsidR="00B267DA" w:rsidRPr="005D36FB" w:rsidRDefault="00B267DA" w:rsidP="00B267DA">
      <w:pPr>
        <w:rPr>
          <w:rFonts w:cs="Arial"/>
          <w:lang w:val="de-CH"/>
        </w:rPr>
      </w:pPr>
    </w:p>
    <w:p w14:paraId="031E45DB"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1A62CF0A" wp14:editId="5BAD7EFC">
            <wp:extent cx="6483350" cy="3550285"/>
            <wp:effectExtent l="0" t="0" r="0" b="0"/>
            <wp:docPr id="14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3350" cy="3550285"/>
                    </a:xfrm>
                    <a:prstGeom prst="rect">
                      <a:avLst/>
                    </a:prstGeom>
                    <a:noFill/>
                    <a:ln>
                      <a:noFill/>
                    </a:ln>
                  </pic:spPr>
                </pic:pic>
              </a:graphicData>
            </a:graphic>
          </wp:inline>
        </w:drawing>
      </w:r>
    </w:p>
    <w:p w14:paraId="3B6AA3F9" w14:textId="77777777" w:rsidR="00B267DA" w:rsidRDefault="00B267DA" w:rsidP="00B267DA">
      <w:pPr>
        <w:rPr>
          <w:rFonts w:cs="Arial"/>
          <w:lang w:val="de-CH"/>
        </w:rPr>
      </w:pPr>
      <w:r w:rsidRPr="005D36FB">
        <w:rPr>
          <w:rFonts w:cs="Arial"/>
          <w:lang w:val="de-CH"/>
        </w:rPr>
        <w:br w:type="page"/>
      </w:r>
    </w:p>
    <w:p w14:paraId="052150E5" w14:textId="77777777" w:rsidR="00B267DA" w:rsidRPr="005D36FB" w:rsidRDefault="00B267DA" w:rsidP="00B267DA">
      <w:pPr>
        <w:pStyle w:val="berschrift1"/>
        <w:numPr>
          <w:ilvl w:val="0"/>
          <w:numId w:val="1"/>
        </w:numPr>
      </w:pPr>
      <w:bookmarkStart w:id="44" w:name="_Toc17297285"/>
      <w:bookmarkStart w:id="45" w:name="_Toc32745172"/>
      <w:r w:rsidRPr="005D36FB">
        <w:lastRenderedPageBreak/>
        <w:t>Peer-to-Peer Netzwerk</w:t>
      </w:r>
      <w:bookmarkEnd w:id="44"/>
      <w:bookmarkEnd w:id="45"/>
    </w:p>
    <w:p w14:paraId="6A29059B" w14:textId="77777777" w:rsidR="00B267DA" w:rsidRPr="005D36FB" w:rsidRDefault="00B267DA" w:rsidP="00B267DA">
      <w:pPr>
        <w:spacing w:before="5"/>
        <w:rPr>
          <w:rFonts w:eastAsia="Calibri" w:cs="Arial"/>
          <w:b/>
          <w:bCs/>
          <w:sz w:val="23"/>
          <w:szCs w:val="23"/>
          <w:lang w:val="de-CH"/>
        </w:rPr>
      </w:pPr>
    </w:p>
    <w:p w14:paraId="42C8EFCA" w14:textId="77777777" w:rsidR="00B267DA" w:rsidRPr="005D36FB" w:rsidRDefault="00B267DA" w:rsidP="00B267DA">
      <w:pPr>
        <w:tabs>
          <w:tab w:val="left" w:pos="4772"/>
        </w:tabs>
        <w:spacing w:line="2928" w:lineRule="exact"/>
        <w:ind w:left="990"/>
        <w:rPr>
          <w:rFonts w:eastAsia="Calibri" w:cs="Arial"/>
          <w:lang w:val="de-CH"/>
        </w:rPr>
      </w:pPr>
      <w:r w:rsidRPr="005D36FB">
        <w:rPr>
          <w:rFonts w:cs="Arial"/>
          <w:noProof/>
          <w:position w:val="-58"/>
          <w:lang w:val="de-CH" w:eastAsia="de-CH"/>
        </w:rPr>
        <w:drawing>
          <wp:inline distT="0" distB="0" distL="0" distR="0" wp14:anchorId="29ED66E9" wp14:editId="1391B890">
            <wp:extent cx="1801272" cy="1859279"/>
            <wp:effectExtent l="0" t="0" r="0" b="0"/>
            <wp:docPr id="4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jpeg"/>
                    <pic:cNvPicPr/>
                  </pic:nvPicPr>
                  <pic:blipFill>
                    <a:blip r:embed="rId41" cstate="print"/>
                    <a:stretch>
                      <a:fillRect/>
                    </a:stretch>
                  </pic:blipFill>
                  <pic:spPr>
                    <a:xfrm>
                      <a:off x="0" y="0"/>
                      <a:ext cx="1801272" cy="1859279"/>
                    </a:xfrm>
                    <a:prstGeom prst="rect">
                      <a:avLst/>
                    </a:prstGeom>
                  </pic:spPr>
                </pic:pic>
              </a:graphicData>
            </a:graphic>
          </wp:inline>
        </w:drawing>
      </w:r>
      <w:r w:rsidRPr="005D36FB">
        <w:rPr>
          <w:rFonts w:cs="Arial"/>
          <w:position w:val="-58"/>
          <w:lang w:val="de-CH"/>
        </w:rPr>
        <w:tab/>
      </w:r>
      <w:r w:rsidRPr="005D36FB">
        <w:rPr>
          <w:rFonts w:cs="Arial"/>
          <w:noProof/>
          <w:position w:val="-29"/>
          <w:lang w:val="de-CH" w:eastAsia="de-CH"/>
        </w:rPr>
        <w:drawing>
          <wp:inline distT="0" distB="0" distL="0" distR="0" wp14:anchorId="58621D77" wp14:editId="47113E10">
            <wp:extent cx="1497263" cy="1219200"/>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jpeg"/>
                    <pic:cNvPicPr/>
                  </pic:nvPicPr>
                  <pic:blipFill>
                    <a:blip r:embed="rId42" cstate="print"/>
                    <a:stretch>
                      <a:fillRect/>
                    </a:stretch>
                  </pic:blipFill>
                  <pic:spPr>
                    <a:xfrm>
                      <a:off x="0" y="0"/>
                      <a:ext cx="1497263" cy="1219200"/>
                    </a:xfrm>
                    <a:prstGeom prst="rect">
                      <a:avLst/>
                    </a:prstGeom>
                  </pic:spPr>
                </pic:pic>
              </a:graphicData>
            </a:graphic>
          </wp:inline>
        </w:drawing>
      </w:r>
    </w:p>
    <w:p w14:paraId="31A3E21D" w14:textId="77777777" w:rsidR="00B267DA" w:rsidRPr="005D36FB" w:rsidRDefault="00B267DA" w:rsidP="00B267DA">
      <w:pPr>
        <w:spacing w:before="7"/>
        <w:rPr>
          <w:rFonts w:eastAsia="Calibri" w:cs="Arial"/>
          <w:b/>
          <w:bCs/>
          <w:sz w:val="19"/>
          <w:szCs w:val="19"/>
          <w:lang w:val="de-CH"/>
        </w:rPr>
      </w:pPr>
    </w:p>
    <w:p w14:paraId="7726422E" w14:textId="77777777" w:rsidR="00B267DA" w:rsidRPr="001D548B" w:rsidRDefault="00B267DA" w:rsidP="00B267DA">
      <w:pPr>
        <w:spacing w:line="216" w:lineRule="auto"/>
        <w:rPr>
          <w:w w:val="95"/>
        </w:rPr>
      </w:pPr>
      <w:r w:rsidRPr="001D548B">
        <w:rPr>
          <w:w w:val="95"/>
        </w:rPr>
        <w:t>Wenn alle Computer im Netzwerk gleichberechtigt sind und ihre Ressourcen wie Daten, Drucker und weitere Peripherie frei zur Verfügung stellen können, spricht man von einem Peer-to-Peer (jeder mit jedem) Netzwerk.</w:t>
      </w:r>
    </w:p>
    <w:p w14:paraId="11C5E223" w14:textId="77777777" w:rsidR="00B267DA" w:rsidRPr="001D548B" w:rsidRDefault="00B267DA" w:rsidP="00B267DA">
      <w:pPr>
        <w:spacing w:line="216" w:lineRule="auto"/>
        <w:rPr>
          <w:w w:val="95"/>
        </w:rPr>
      </w:pPr>
    </w:p>
    <w:p w14:paraId="6F812344" w14:textId="77777777" w:rsidR="00B267DA" w:rsidRPr="001D548B" w:rsidRDefault="00B267DA" w:rsidP="00B267DA">
      <w:pPr>
        <w:spacing w:line="216" w:lineRule="auto"/>
        <w:rPr>
          <w:w w:val="95"/>
        </w:rPr>
      </w:pPr>
      <w:r w:rsidRPr="001D548B">
        <w:rPr>
          <w:w w:val="95"/>
        </w:rPr>
        <w:t>Peer-to-Peer (P2P) Connection (von englisch peer ‚Gleichgestellter‘, ‚Ebenbürtiger‘) und Rechner-Rechner- Verbindung sind synonyme Bezeichnungen für eine Kommunikation unter Gleichen, hier bezogen auf ein Rechnernetz. In einigen Kontexten spricht man auch von Querkommunikation.</w:t>
      </w:r>
    </w:p>
    <w:p w14:paraId="4832DDA4" w14:textId="77777777" w:rsidR="00B267DA" w:rsidRPr="001D548B" w:rsidRDefault="00B267DA" w:rsidP="00B267DA">
      <w:pPr>
        <w:spacing w:line="216" w:lineRule="auto"/>
        <w:rPr>
          <w:w w:val="95"/>
        </w:rPr>
      </w:pPr>
    </w:p>
    <w:p w14:paraId="626DB2D2" w14:textId="77777777" w:rsidR="00B267DA" w:rsidRPr="001D548B" w:rsidRDefault="00B267DA" w:rsidP="00B267DA">
      <w:pPr>
        <w:spacing w:line="216" w:lineRule="auto"/>
        <w:rPr>
          <w:w w:val="95"/>
        </w:rPr>
      </w:pPr>
      <w:r w:rsidRPr="001D548B">
        <w:rPr>
          <w:w w:val="95"/>
        </w:rPr>
        <w:t>Die Koordination erfolgt durch alle Teilnehmer, die vollen Zugriff auf ihre Ressourcen und Geräte haben. Das erfordert einen entsprechenden Aufwand, der bis zu ca. zehn Clients sinnvoll geleistet werden kann. Im Microsoftumfeld spricht man von sogenannten Arbeitsgruppen (engl. Workgroup, Heimnetz ab Windows 7). Peer-to-Peer findet man deshalb im Allgemeinen nur bei kleineren Netzwerken oder wenn bewusst auf zentrale Dienste verzichtet werden soll.</w:t>
      </w:r>
    </w:p>
    <w:p w14:paraId="2571FEC1" w14:textId="77777777" w:rsidR="00B267DA" w:rsidRPr="001D548B" w:rsidRDefault="00B267DA" w:rsidP="00B267DA">
      <w:pPr>
        <w:spacing w:line="216" w:lineRule="auto"/>
        <w:rPr>
          <w:w w:val="95"/>
        </w:rPr>
      </w:pPr>
    </w:p>
    <w:p w14:paraId="2146EB23" w14:textId="77777777" w:rsidR="00B267DA" w:rsidRPr="001D548B" w:rsidRDefault="00B267DA" w:rsidP="00B267DA">
      <w:pPr>
        <w:spacing w:line="216" w:lineRule="auto"/>
        <w:rPr>
          <w:w w:val="95"/>
        </w:rPr>
      </w:pPr>
      <w:r w:rsidRPr="001D548B">
        <w:rPr>
          <w:w w:val="95"/>
        </w:rPr>
        <w:t>In einem reinen Peer-to-Peer-Netz sind alle Computer gleichberechtigt und können sowohl Dienste in Anspruch nehmen, als auch zur Verfügung stellen. In modernen P2P-Netzwerken werden die Netzwerkteilnehmer jedoch häufig abhängig von ihrer Qualifikation in verschiedene Gruppen eingeteilt, die spezifische Aufgaben übernehmen. Kernkomponente aller modernen Peer-to-Peer-Architekturen, die meist bereits als Overlay-Netzwerk auf dem Internet realisiert werden, ist daher ein zweites internes Overlay-Netzwerk, welches normalerweise aus den besten Computern des Netzwerks besteht und die Organisation der anderen Computer sowie die Bereitstellung der Such-Funktion übernimmt.</w:t>
      </w:r>
    </w:p>
    <w:p w14:paraId="38B759F5" w14:textId="77777777" w:rsidR="00B267DA" w:rsidRPr="001D548B" w:rsidRDefault="00B267DA" w:rsidP="00B267DA">
      <w:pPr>
        <w:spacing w:line="216" w:lineRule="auto"/>
        <w:rPr>
          <w:w w:val="95"/>
        </w:rPr>
      </w:pPr>
    </w:p>
    <w:p w14:paraId="6D02E757" w14:textId="77777777" w:rsidR="00B267DA" w:rsidRPr="001D548B" w:rsidRDefault="00B267DA" w:rsidP="00B267DA">
      <w:pPr>
        <w:spacing w:line="216" w:lineRule="auto"/>
        <w:rPr>
          <w:w w:val="95"/>
        </w:rPr>
      </w:pPr>
      <w:r w:rsidRPr="001D548B">
        <w:rPr>
          <w:w w:val="95"/>
        </w:rPr>
        <w:t>Mit der Lookup-Operation können Peers im Netzwerk diejenigen Peers identifizieren, die für eine bestimmte Objektkennung (Object-ID) zuständig sind. In diesem Fall ist die Verantwortlichkeit für jedes einzelne Objekt mindestens einem Peer fest zugeteilt, man spricht daher von strukturierten Overlays. Mittels der Such-Operation können die Peers nach Objekten im Netzwerk suchen, die gewisse Kriterien erfüllen (z. B. Datei- oder Buddynamen-Übereinstimmung). In diesem Fall gibt es für die Objekte im P2P- System keine Zuordnungsstruktur, man spricht also von unstrukturierten Overlays.</w:t>
      </w:r>
    </w:p>
    <w:p w14:paraId="2371DE8E" w14:textId="77777777" w:rsidR="00B267DA" w:rsidRPr="001D548B" w:rsidRDefault="00B267DA" w:rsidP="00B267DA">
      <w:pPr>
        <w:spacing w:line="216" w:lineRule="auto"/>
        <w:rPr>
          <w:w w:val="95"/>
        </w:rPr>
      </w:pPr>
    </w:p>
    <w:p w14:paraId="6273C16E" w14:textId="77777777" w:rsidR="00B267DA" w:rsidRPr="001D548B" w:rsidRDefault="00B267DA" w:rsidP="00B267DA">
      <w:pPr>
        <w:spacing w:line="216" w:lineRule="auto"/>
        <w:rPr>
          <w:w w:val="95"/>
        </w:rPr>
      </w:pPr>
      <w:r w:rsidRPr="001D548B">
        <w:rPr>
          <w:w w:val="95"/>
        </w:rPr>
        <w:t>Sobald die Peers, die die gesuchten Objekte halten, in dem P2P-System identifiziert wurden, wird die Datei (in Dateitauschbörsen) direkt, d. h. von Peer zu Peer, übertragen. Es existieren verschiedene Verteilungsstrategien, welche Teile der Datei von welchem Peer heruntergeladen werden soll, z. B. BitTorrent.</w:t>
      </w:r>
    </w:p>
    <w:p w14:paraId="0DD07C9E" w14:textId="77777777" w:rsidR="00B267DA" w:rsidRPr="001D548B" w:rsidRDefault="00B267DA" w:rsidP="00B267DA">
      <w:pPr>
        <w:spacing w:line="216" w:lineRule="auto"/>
        <w:rPr>
          <w:w w:val="95"/>
        </w:rPr>
      </w:pPr>
    </w:p>
    <w:p w14:paraId="12498335" w14:textId="77777777" w:rsidR="00B267DA" w:rsidRPr="005D36FB" w:rsidRDefault="00B267DA" w:rsidP="00B267DA">
      <w:pPr>
        <w:spacing w:line="216" w:lineRule="auto"/>
        <w:rPr>
          <w:rFonts w:cs="Arial"/>
          <w:lang w:val="de-CH"/>
        </w:rPr>
        <w:sectPr w:rsidR="00B267DA" w:rsidRPr="005D36FB">
          <w:headerReference w:type="default" r:id="rId43"/>
          <w:footerReference w:type="default" r:id="rId44"/>
          <w:pgSz w:w="11910" w:h="16840"/>
          <w:pgMar w:top="1260" w:right="420" w:bottom="900" w:left="1280" w:header="413" w:footer="715" w:gutter="0"/>
          <w:cols w:space="720"/>
        </w:sectPr>
      </w:pPr>
      <w:r w:rsidRPr="001D548B">
        <w:rPr>
          <w:w w:val="95"/>
        </w:rPr>
        <w:t>Der Gegensatz zum Peer-to-Peer-Modell ist das Client-Server-Modell. Bei diesem bietet ein Server einen Dienst an und ein Client nutzt diesen Dienst. In Peer-to-Peer-Netzen ist diese Rollenverteilung aufgehoben. Jeder Teilnehmer ist ein peer, denn er kann einen Dienst gleichermaßen nutzen und selbst anbieten.</w:t>
      </w:r>
    </w:p>
    <w:p w14:paraId="293B3882" w14:textId="77777777" w:rsidR="00B267DA" w:rsidRPr="005D36FB" w:rsidRDefault="00B267DA" w:rsidP="00B267DA">
      <w:pPr>
        <w:pStyle w:val="berschrift2"/>
        <w:numPr>
          <w:ilvl w:val="1"/>
          <w:numId w:val="1"/>
        </w:numPr>
        <w:rPr>
          <w:bCs/>
          <w:lang w:val="de-CH"/>
        </w:rPr>
      </w:pPr>
      <w:bookmarkStart w:id="46" w:name="_Toc17297286"/>
      <w:bookmarkStart w:id="47" w:name="_Toc32745173"/>
      <w:r w:rsidRPr="005D36FB">
        <w:rPr>
          <w:lang w:val="de-CH"/>
        </w:rPr>
        <w:lastRenderedPageBreak/>
        <w:t>Charakterisierung von Peer-to-Peer</w:t>
      </w:r>
      <w:r w:rsidRPr="005D36FB">
        <w:rPr>
          <w:spacing w:val="-5"/>
          <w:lang w:val="de-CH"/>
        </w:rPr>
        <w:t xml:space="preserve"> </w:t>
      </w:r>
      <w:r w:rsidRPr="005D36FB">
        <w:rPr>
          <w:lang w:val="de-CH"/>
        </w:rPr>
        <w:t>Netzwerken</w:t>
      </w:r>
      <w:bookmarkEnd w:id="46"/>
      <w:bookmarkEnd w:id="47"/>
    </w:p>
    <w:p w14:paraId="5FF3AC2A" w14:textId="77777777" w:rsidR="00B267DA" w:rsidRPr="005D36FB" w:rsidRDefault="00B267DA" w:rsidP="00B267DA">
      <w:pPr>
        <w:spacing w:before="6"/>
        <w:rPr>
          <w:rFonts w:eastAsia="Calibri" w:cs="Arial"/>
          <w:b/>
          <w:bCs/>
          <w:lang w:val="de-CH"/>
        </w:rPr>
      </w:pPr>
    </w:p>
    <w:p w14:paraId="2220B867" w14:textId="77777777" w:rsidR="00B267DA" w:rsidRPr="005D36FB" w:rsidRDefault="00B267DA" w:rsidP="00B267DA">
      <w:r w:rsidRPr="005D36FB">
        <w:rPr>
          <w:w w:val="95"/>
        </w:rPr>
        <w:t>Typische, aber nicht notwendige Charakteristika von Peer-to-Peer-Systemen</w:t>
      </w:r>
      <w:r w:rsidRPr="005D36FB">
        <w:rPr>
          <w:spacing w:val="-2"/>
          <w:w w:val="95"/>
        </w:rPr>
        <w:t xml:space="preserve"> </w:t>
      </w:r>
      <w:r w:rsidRPr="005D36FB">
        <w:rPr>
          <w:w w:val="95"/>
        </w:rPr>
        <w:t>sind:</w:t>
      </w:r>
    </w:p>
    <w:p w14:paraId="5C4F0588" w14:textId="77777777" w:rsidR="00B267DA" w:rsidRPr="005D36FB" w:rsidRDefault="00B267DA" w:rsidP="00B267DA">
      <w:pPr>
        <w:rPr>
          <w:rFonts w:eastAsia="Calibri"/>
          <w:sz w:val="17"/>
          <w:szCs w:val="17"/>
          <w:lang w:val="de-CH"/>
        </w:rPr>
      </w:pPr>
    </w:p>
    <w:p w14:paraId="5E94227F"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weisen eine hohe Heterogenität bezüglich der Bandbreite, Rechenkraft, Online-Zeit, … auf.</w:t>
      </w:r>
    </w:p>
    <w:p w14:paraId="73FC5825"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Die Verfügbarkeit/Verbindungsqualität der Peers kann nicht vorausgesetzt werden („Churn“).</w:t>
      </w:r>
    </w:p>
    <w:p w14:paraId="32CE86DE"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bieten Dienste und Ressourcen an und nehmen Dienste anderer Peers in Anspruch (Client- Server-Funktionalität).</w:t>
      </w:r>
    </w:p>
    <w:p w14:paraId="3818BD34"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Dienste und Ressourcen können zwischen allen teilnehmenden Peers ausgetauscht werden.</w:t>
      </w:r>
    </w:p>
    <w:p w14:paraId="281F4377"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bilden ein Overlay-Netzwerk und stellen damit zusätzliche Such/Lookup-Funktionen zur Verfügung.</w:t>
      </w:r>
    </w:p>
    <w:p w14:paraId="526C0253"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haben eine signifikante Autonomie (über die Ressourcenbereitstellung).</w:t>
      </w:r>
    </w:p>
    <w:p w14:paraId="14A1F8AE"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Das P2P-System ist selbstorganisierend.</w:t>
      </w:r>
    </w:p>
    <w:p w14:paraId="24CDEC7A" w14:textId="77777777" w:rsidR="00B267DA" w:rsidRPr="001D548B" w:rsidRDefault="00B267DA" w:rsidP="00B267DA">
      <w:pPr>
        <w:pStyle w:val="Listenabsatz"/>
        <w:numPr>
          <w:ilvl w:val="0"/>
          <w:numId w:val="39"/>
        </w:numPr>
        <w:rPr>
          <w:rFonts w:ascii="Calibri" w:eastAsia="Calibri" w:hAnsi="Calibri" w:cs="Arial"/>
        </w:rPr>
      </w:pPr>
      <w:r w:rsidRPr="001D548B">
        <w:rPr>
          <w:rFonts w:ascii="Calibri" w:eastAsia="Calibri" w:hAnsi="Calibri"/>
          <w:szCs w:val="22"/>
        </w:rPr>
        <w:t>Alle übrigen Systeme bleiben konstant intakt und nicht skaliert.</w:t>
      </w:r>
    </w:p>
    <w:p w14:paraId="0AF5BFD1" w14:textId="77777777" w:rsidR="00B267DA" w:rsidRPr="005D36FB" w:rsidRDefault="00B267DA" w:rsidP="00B267DA">
      <w:pPr>
        <w:pStyle w:val="berschrift2"/>
        <w:numPr>
          <w:ilvl w:val="1"/>
          <w:numId w:val="1"/>
        </w:numPr>
        <w:rPr>
          <w:bCs/>
          <w:lang w:val="de-CH"/>
        </w:rPr>
      </w:pPr>
      <w:bookmarkStart w:id="48" w:name="_Toc17297287"/>
      <w:bookmarkStart w:id="49" w:name="_Toc32745174"/>
      <w:r w:rsidRPr="005D36FB">
        <w:rPr>
          <w:lang w:val="de-CH"/>
        </w:rPr>
        <w:t>Typen von</w:t>
      </w:r>
      <w:r w:rsidRPr="005D36FB">
        <w:rPr>
          <w:spacing w:val="-3"/>
          <w:lang w:val="de-CH"/>
        </w:rPr>
        <w:t xml:space="preserve"> </w:t>
      </w:r>
      <w:r w:rsidRPr="005D36FB">
        <w:rPr>
          <w:lang w:val="de-CH"/>
        </w:rPr>
        <w:t>Peer-to-Peer</w:t>
      </w:r>
      <w:bookmarkEnd w:id="48"/>
      <w:bookmarkEnd w:id="49"/>
    </w:p>
    <w:p w14:paraId="10CC70F2" w14:textId="77777777" w:rsidR="00B267DA" w:rsidRPr="005D36FB" w:rsidRDefault="00B267DA" w:rsidP="00B267DA">
      <w:pPr>
        <w:spacing w:before="6"/>
        <w:rPr>
          <w:rFonts w:eastAsia="Calibri" w:cs="Arial"/>
          <w:b/>
          <w:bCs/>
          <w:lang w:val="de-CH"/>
        </w:rPr>
      </w:pPr>
    </w:p>
    <w:p w14:paraId="0E15BA5A" w14:textId="77777777" w:rsidR="00B267DA" w:rsidRPr="005D36FB" w:rsidRDefault="00B267DA" w:rsidP="00B267DA">
      <w:r w:rsidRPr="005D36FB">
        <w:rPr>
          <w:w w:val="95"/>
        </w:rPr>
        <w:t>P2P-Systeme lassen sich in unstrukturierte und strukturierte P2P-Systeme</w:t>
      </w:r>
      <w:r w:rsidRPr="005D36FB">
        <w:rPr>
          <w:spacing w:val="-11"/>
          <w:w w:val="95"/>
        </w:rPr>
        <w:t xml:space="preserve"> </w:t>
      </w:r>
      <w:r w:rsidRPr="005D36FB">
        <w:rPr>
          <w:w w:val="95"/>
        </w:rPr>
        <w:t>unterteilen.</w:t>
      </w:r>
    </w:p>
    <w:p w14:paraId="729AB847" w14:textId="77777777" w:rsidR="00B267DA" w:rsidRPr="005D36FB" w:rsidRDefault="00B267DA" w:rsidP="00B267DA">
      <w:pPr>
        <w:rPr>
          <w:rFonts w:eastAsia="Calibri"/>
          <w:sz w:val="17"/>
          <w:szCs w:val="17"/>
          <w:lang w:val="de-CH"/>
        </w:rPr>
      </w:pPr>
    </w:p>
    <w:p w14:paraId="349C74BA" w14:textId="77777777" w:rsidR="00B267DA" w:rsidRPr="005D36FB" w:rsidRDefault="00B267DA" w:rsidP="00B267DA">
      <w:r w:rsidRPr="005D36FB">
        <w:rPr>
          <w:w w:val="95"/>
        </w:rPr>
        <w:t>Unstrukturierte</w:t>
      </w:r>
      <w:r w:rsidRPr="005D36FB">
        <w:rPr>
          <w:spacing w:val="-5"/>
          <w:w w:val="95"/>
        </w:rPr>
        <w:t xml:space="preserve"> </w:t>
      </w:r>
      <w:r w:rsidRPr="005D36FB">
        <w:rPr>
          <w:w w:val="95"/>
        </w:rPr>
        <w:t>P2P-Systeme</w:t>
      </w:r>
      <w:r w:rsidRPr="005D36FB">
        <w:rPr>
          <w:spacing w:val="-5"/>
          <w:w w:val="95"/>
        </w:rPr>
        <w:t xml:space="preserve"> </w:t>
      </w:r>
      <w:r w:rsidRPr="005D36FB">
        <w:rPr>
          <w:w w:val="95"/>
        </w:rPr>
        <w:t>unterteilen</w:t>
      </w:r>
      <w:r w:rsidRPr="005D36FB">
        <w:rPr>
          <w:spacing w:val="-3"/>
          <w:w w:val="95"/>
        </w:rPr>
        <w:t xml:space="preserve"> </w:t>
      </w:r>
      <w:r w:rsidRPr="005D36FB">
        <w:rPr>
          <w:w w:val="95"/>
        </w:rPr>
        <w:t>sich</w:t>
      </w:r>
      <w:r w:rsidRPr="005D36FB">
        <w:rPr>
          <w:spacing w:val="-5"/>
          <w:w w:val="95"/>
        </w:rPr>
        <w:t xml:space="preserve"> </w:t>
      </w:r>
      <w:r w:rsidRPr="005D36FB">
        <w:rPr>
          <w:w w:val="95"/>
        </w:rPr>
        <w:t>nochmals</w:t>
      </w:r>
      <w:r w:rsidRPr="005D36FB">
        <w:rPr>
          <w:spacing w:val="-5"/>
          <w:w w:val="95"/>
        </w:rPr>
        <w:t xml:space="preserve"> </w:t>
      </w:r>
      <w:r w:rsidRPr="005D36FB">
        <w:rPr>
          <w:w w:val="95"/>
        </w:rPr>
        <w:t>nach</w:t>
      </w:r>
      <w:r w:rsidRPr="005D36FB">
        <w:rPr>
          <w:spacing w:val="-5"/>
          <w:w w:val="95"/>
        </w:rPr>
        <w:t xml:space="preserve"> </w:t>
      </w:r>
      <w:r w:rsidRPr="005D36FB">
        <w:rPr>
          <w:w w:val="95"/>
        </w:rPr>
        <w:t>der</w:t>
      </w:r>
      <w:r w:rsidRPr="005D36FB">
        <w:rPr>
          <w:spacing w:val="-5"/>
          <w:w w:val="95"/>
        </w:rPr>
        <w:t xml:space="preserve"> </w:t>
      </w:r>
      <w:r w:rsidRPr="005D36FB">
        <w:rPr>
          <w:w w:val="95"/>
        </w:rPr>
        <w:t>Art</w:t>
      </w:r>
      <w:r w:rsidRPr="005D36FB">
        <w:rPr>
          <w:spacing w:val="-5"/>
          <w:w w:val="95"/>
        </w:rPr>
        <w:t xml:space="preserve"> </w:t>
      </w:r>
      <w:r w:rsidRPr="005D36FB">
        <w:rPr>
          <w:w w:val="95"/>
        </w:rPr>
        <w:t>ihres</w:t>
      </w:r>
      <w:r w:rsidRPr="005D36FB">
        <w:rPr>
          <w:spacing w:val="-5"/>
          <w:w w:val="95"/>
        </w:rPr>
        <w:t xml:space="preserve"> </w:t>
      </w:r>
      <w:r w:rsidRPr="005D36FB">
        <w:rPr>
          <w:w w:val="95"/>
        </w:rPr>
        <w:t>Aufbaus.</w:t>
      </w:r>
      <w:r w:rsidRPr="005D36FB">
        <w:rPr>
          <w:spacing w:val="-5"/>
          <w:w w:val="95"/>
        </w:rPr>
        <w:t xml:space="preserve"> </w:t>
      </w:r>
      <w:r w:rsidRPr="005D36FB">
        <w:rPr>
          <w:w w:val="95"/>
        </w:rPr>
        <w:t>Man</w:t>
      </w:r>
      <w:r w:rsidRPr="005D36FB">
        <w:rPr>
          <w:spacing w:val="-5"/>
          <w:w w:val="95"/>
        </w:rPr>
        <w:t xml:space="preserve"> </w:t>
      </w:r>
      <w:r w:rsidRPr="005D36FB">
        <w:rPr>
          <w:w w:val="95"/>
        </w:rPr>
        <w:t>unterscheidet:</w:t>
      </w:r>
    </w:p>
    <w:p w14:paraId="7136E400" w14:textId="77777777" w:rsidR="00B267DA" w:rsidRPr="005D36FB" w:rsidRDefault="00B267DA" w:rsidP="00B267DA">
      <w:pPr>
        <w:rPr>
          <w:rFonts w:eastAsia="Calibri"/>
          <w:lang w:val="de-CH"/>
        </w:rPr>
      </w:pPr>
    </w:p>
    <w:p w14:paraId="61D5CB6F" w14:textId="77777777" w:rsidR="00B267DA" w:rsidRPr="001D548B" w:rsidRDefault="00B267DA" w:rsidP="00B267DA">
      <w:pPr>
        <w:pStyle w:val="Listenabsatz"/>
        <w:numPr>
          <w:ilvl w:val="0"/>
          <w:numId w:val="38"/>
        </w:numPr>
        <w:rPr>
          <w:rFonts w:ascii="Calibri" w:hAnsi="Calibri"/>
          <w:w w:val="95"/>
          <w:szCs w:val="22"/>
        </w:rPr>
      </w:pPr>
      <w:r w:rsidRPr="001D548B">
        <w:rPr>
          <w:rFonts w:ascii="Calibri" w:hAnsi="Calibri"/>
          <w:w w:val="95"/>
          <w:szCs w:val="22"/>
        </w:rPr>
        <w:t>Zentralisierte P2P-Systeme (Beispiel: Napster), welche einen zentralen Server zur Verwaltung benötigen, um zu funktionieren</w:t>
      </w:r>
    </w:p>
    <w:p w14:paraId="61EA4FD7" w14:textId="77777777" w:rsidR="00B267DA" w:rsidRPr="001D548B" w:rsidRDefault="00B267DA" w:rsidP="00B267DA">
      <w:pPr>
        <w:pStyle w:val="Listenabsatz"/>
        <w:numPr>
          <w:ilvl w:val="0"/>
          <w:numId w:val="38"/>
        </w:numPr>
        <w:rPr>
          <w:rFonts w:ascii="Calibri" w:hAnsi="Calibri"/>
          <w:w w:val="95"/>
          <w:szCs w:val="22"/>
        </w:rPr>
      </w:pPr>
      <w:r w:rsidRPr="001D548B">
        <w:rPr>
          <w:rFonts w:ascii="Calibri" w:hAnsi="Calibri"/>
          <w:w w:val="95"/>
          <w:szCs w:val="22"/>
        </w:rPr>
        <w:t>Reine P2P-Systeme ohne zentrale Instanz (Beispiele: Gnutella 0.4, Freenet) Eine spezielle Art eines reinen, dezentralen Netzwerkes bildet das friend-to-friend- oder Web-of-Trust-Netzwerk, bei dem keinerlei Verbindungen zu unbekannten IP-Adressen unterhalten werden, sondern ausschließlich Verbindungen zu Freunden (trusted friends) etabliert werden.</w:t>
      </w:r>
    </w:p>
    <w:p w14:paraId="7505E83C" w14:textId="77777777" w:rsidR="00B267DA" w:rsidRPr="001D548B" w:rsidRDefault="00B267DA" w:rsidP="00B267DA">
      <w:pPr>
        <w:pStyle w:val="Listenabsatz"/>
        <w:numPr>
          <w:ilvl w:val="0"/>
          <w:numId w:val="38"/>
        </w:numPr>
        <w:rPr>
          <w:rFonts w:ascii="Calibri" w:hAnsi="Calibri"/>
          <w:w w:val="95"/>
          <w:szCs w:val="22"/>
        </w:rPr>
      </w:pPr>
      <w:r w:rsidRPr="001D548B">
        <w:rPr>
          <w:rFonts w:ascii="Calibri" w:hAnsi="Calibri"/>
          <w:w w:val="95"/>
          <w:szCs w:val="22"/>
        </w:rPr>
        <w:t>Hybride bzw. Hierarchische P2P-Systeme, welche dynamisch mehrere zentrale Server („Superknoten“) zur Verwaltung bestimmen (Beispiele: Gnutella 0.6, Gnutella2 (G2), JXTA)</w:t>
      </w:r>
    </w:p>
    <w:p w14:paraId="7EAB2CAC" w14:textId="77777777" w:rsidR="00B267DA" w:rsidRPr="001D548B" w:rsidRDefault="00B267DA" w:rsidP="00B267DA">
      <w:pPr>
        <w:pStyle w:val="Listenabsatz"/>
        <w:numPr>
          <w:ilvl w:val="0"/>
          <w:numId w:val="38"/>
        </w:numPr>
        <w:rPr>
          <w:sz w:val="20"/>
        </w:rPr>
      </w:pPr>
      <w:r w:rsidRPr="001D548B">
        <w:rPr>
          <w:rFonts w:ascii="Calibri" w:hAnsi="Calibri"/>
          <w:w w:val="95"/>
          <w:szCs w:val="22"/>
        </w:rPr>
        <w:t>Zentralisierte und reine P2P-Systeme bezeichnet man als Systeme erster Generation während dezentrale Systeme als Systeme zweiter Generation bezeichnet werden. Systeme, die Dateien über nicht-direkte Verbindungen weiterreichen, sind Systeme dritter Generation. Siehe dazu auch ausführlich den Begriff Filesharing.</w:t>
      </w:r>
      <w:r w:rsidRPr="001D548B">
        <w:rPr>
          <w:rFonts w:ascii="Calibri" w:hAnsi="Calibri"/>
          <w:sz w:val="20"/>
          <w:szCs w:val="20"/>
        </w:rPr>
        <w:br w:type="page"/>
      </w:r>
    </w:p>
    <w:p w14:paraId="07DDAB76" w14:textId="77777777" w:rsidR="00B267DA" w:rsidRPr="005D36FB" w:rsidRDefault="00B267DA" w:rsidP="00B267DA">
      <w:pPr>
        <w:pStyle w:val="berschrift2"/>
        <w:numPr>
          <w:ilvl w:val="1"/>
          <w:numId w:val="1"/>
        </w:numPr>
        <w:rPr>
          <w:bCs/>
          <w:lang w:val="de-CH"/>
        </w:rPr>
      </w:pPr>
      <w:bookmarkStart w:id="50" w:name="_Toc17297288"/>
      <w:bookmarkStart w:id="51" w:name="_Toc32745175"/>
      <w:r w:rsidRPr="005D36FB">
        <w:rPr>
          <w:lang w:val="de-CH"/>
        </w:rPr>
        <w:lastRenderedPageBreak/>
        <w:t>Vor-/Nachteile von</w:t>
      </w:r>
      <w:r w:rsidRPr="005D36FB">
        <w:rPr>
          <w:spacing w:val="-3"/>
          <w:lang w:val="de-CH"/>
        </w:rPr>
        <w:t xml:space="preserve"> </w:t>
      </w:r>
      <w:r w:rsidRPr="005D36FB">
        <w:rPr>
          <w:lang w:val="de-CH"/>
        </w:rPr>
        <w:t>Peer-to-Peer</w:t>
      </w:r>
      <w:bookmarkEnd w:id="50"/>
      <w:bookmarkEnd w:id="51"/>
    </w:p>
    <w:p w14:paraId="5E0793C6" w14:textId="77777777" w:rsidR="00B267DA" w:rsidRPr="005D36FB" w:rsidRDefault="00B267DA" w:rsidP="00B267DA">
      <w:pPr>
        <w:spacing w:before="11"/>
        <w:rPr>
          <w:rFonts w:eastAsia="Calibri" w:cs="Arial"/>
          <w:b/>
          <w:bCs/>
          <w:sz w:val="23"/>
          <w:szCs w:val="23"/>
          <w:lang w:val="de-CH"/>
        </w:rPr>
      </w:pPr>
    </w:p>
    <w:p w14:paraId="63BCFED3" w14:textId="77777777" w:rsidR="00B267DA" w:rsidRPr="005D36FB" w:rsidRDefault="00B267DA" w:rsidP="00B267DA">
      <w:r w:rsidRPr="005D36FB">
        <w:rPr>
          <w:w w:val="95"/>
        </w:rPr>
        <w:t>Überlegen</w:t>
      </w:r>
      <w:r w:rsidRPr="005D36FB">
        <w:rPr>
          <w:spacing w:val="-5"/>
          <w:w w:val="95"/>
        </w:rPr>
        <w:t xml:space="preserve"> </w:t>
      </w:r>
      <w:r w:rsidRPr="005D36FB">
        <w:rPr>
          <w:w w:val="95"/>
        </w:rPr>
        <w:t>Sie</w:t>
      </w:r>
      <w:r w:rsidRPr="005D36FB">
        <w:rPr>
          <w:spacing w:val="-3"/>
          <w:w w:val="95"/>
        </w:rPr>
        <w:t xml:space="preserve"> </w:t>
      </w:r>
      <w:r w:rsidRPr="005D36FB">
        <w:rPr>
          <w:w w:val="95"/>
        </w:rPr>
        <w:t>sich,</w:t>
      </w:r>
      <w:r w:rsidRPr="005D36FB">
        <w:rPr>
          <w:spacing w:val="-5"/>
          <w:w w:val="95"/>
        </w:rPr>
        <w:t xml:space="preserve"> </w:t>
      </w:r>
      <w:r w:rsidRPr="005D36FB">
        <w:rPr>
          <w:w w:val="95"/>
        </w:rPr>
        <w:t>welche</w:t>
      </w:r>
      <w:r w:rsidRPr="005D36FB">
        <w:rPr>
          <w:spacing w:val="-3"/>
          <w:w w:val="95"/>
        </w:rPr>
        <w:t xml:space="preserve"> </w:t>
      </w:r>
      <w:r w:rsidRPr="005D36FB">
        <w:rPr>
          <w:w w:val="95"/>
        </w:rPr>
        <w:t>Vorteile</w:t>
      </w:r>
      <w:r w:rsidRPr="005D36FB">
        <w:rPr>
          <w:spacing w:val="-3"/>
          <w:w w:val="95"/>
        </w:rPr>
        <w:t xml:space="preserve"> </w:t>
      </w:r>
      <w:r w:rsidRPr="005D36FB">
        <w:rPr>
          <w:w w:val="95"/>
        </w:rPr>
        <w:t>sprechen</w:t>
      </w:r>
      <w:r w:rsidRPr="005D36FB">
        <w:rPr>
          <w:spacing w:val="-5"/>
          <w:w w:val="95"/>
        </w:rPr>
        <w:t xml:space="preserve"> </w:t>
      </w:r>
      <w:r w:rsidRPr="005D36FB">
        <w:rPr>
          <w:w w:val="95"/>
        </w:rPr>
        <w:t>für</w:t>
      </w:r>
      <w:r w:rsidRPr="005D36FB">
        <w:rPr>
          <w:spacing w:val="-5"/>
          <w:w w:val="95"/>
        </w:rPr>
        <w:t xml:space="preserve"> </w:t>
      </w:r>
      <w:r w:rsidRPr="005D36FB">
        <w:rPr>
          <w:w w:val="95"/>
        </w:rPr>
        <w:t>ein</w:t>
      </w:r>
      <w:r w:rsidRPr="005D36FB">
        <w:rPr>
          <w:spacing w:val="-5"/>
          <w:w w:val="95"/>
        </w:rPr>
        <w:t xml:space="preserve"> </w:t>
      </w:r>
      <w:r w:rsidRPr="005D36FB">
        <w:rPr>
          <w:w w:val="95"/>
        </w:rPr>
        <w:t>Peer-to-Peer</w:t>
      </w:r>
      <w:r w:rsidRPr="005D36FB">
        <w:rPr>
          <w:spacing w:val="-3"/>
          <w:w w:val="95"/>
        </w:rPr>
        <w:t xml:space="preserve"> </w:t>
      </w:r>
      <w:r w:rsidRPr="005D36FB">
        <w:rPr>
          <w:w w:val="95"/>
        </w:rPr>
        <w:t>Netzwerk,</w:t>
      </w:r>
      <w:r w:rsidRPr="005D36FB">
        <w:rPr>
          <w:spacing w:val="-5"/>
          <w:w w:val="95"/>
        </w:rPr>
        <w:t xml:space="preserve"> </w:t>
      </w:r>
      <w:r w:rsidRPr="005D36FB">
        <w:rPr>
          <w:w w:val="95"/>
        </w:rPr>
        <w:t>welche</w:t>
      </w:r>
      <w:r w:rsidRPr="005D36FB">
        <w:rPr>
          <w:spacing w:val="-3"/>
          <w:w w:val="95"/>
        </w:rPr>
        <w:t xml:space="preserve"> </w:t>
      </w:r>
      <w:r w:rsidRPr="005D36FB">
        <w:rPr>
          <w:w w:val="95"/>
        </w:rPr>
        <w:t>Nachteile</w:t>
      </w:r>
      <w:r w:rsidRPr="005D36FB">
        <w:rPr>
          <w:spacing w:val="-5"/>
          <w:w w:val="95"/>
        </w:rPr>
        <w:t xml:space="preserve"> </w:t>
      </w:r>
      <w:r w:rsidRPr="005D36FB">
        <w:rPr>
          <w:w w:val="95"/>
        </w:rPr>
        <w:t>können</w:t>
      </w:r>
      <w:r w:rsidRPr="005D36FB">
        <w:rPr>
          <w:w w:val="93"/>
        </w:rPr>
        <w:t xml:space="preserve"> </w:t>
      </w:r>
      <w:r w:rsidRPr="005D36FB">
        <w:t>entstehen?</w:t>
      </w:r>
    </w:p>
    <w:p w14:paraId="6488D412" w14:textId="77777777" w:rsidR="00B267DA" w:rsidRPr="005D36FB" w:rsidRDefault="00B267DA" w:rsidP="00B267DA">
      <w:pPr>
        <w:spacing w:before="9"/>
        <w:rPr>
          <w:rFonts w:eastAsia="Calibri" w:cs="Arial"/>
          <w:sz w:val="19"/>
          <w:szCs w:val="19"/>
          <w:lang w:val="de-CH"/>
        </w:rPr>
      </w:pPr>
    </w:p>
    <w:tbl>
      <w:tblPr>
        <w:tblStyle w:val="TableNormal"/>
        <w:tblW w:w="0" w:type="auto"/>
        <w:tblInd w:w="138" w:type="dxa"/>
        <w:tblLayout w:type="fixed"/>
        <w:tblLook w:val="01E0" w:firstRow="1" w:lastRow="1" w:firstColumn="1" w:lastColumn="1" w:noHBand="0" w:noVBand="0"/>
      </w:tblPr>
      <w:tblGrid>
        <w:gridCol w:w="4530"/>
        <w:gridCol w:w="4530"/>
      </w:tblGrid>
      <w:tr w:rsidR="00B267DA" w:rsidRPr="005D36FB" w14:paraId="415F9E88" w14:textId="77777777" w:rsidTr="00165C4B">
        <w:trPr>
          <w:trHeight w:hRule="exact" w:val="1210"/>
        </w:trPr>
        <w:tc>
          <w:tcPr>
            <w:tcW w:w="4530" w:type="dxa"/>
            <w:tcBorders>
              <w:top w:val="single" w:sz="4" w:space="0" w:color="000000"/>
              <w:left w:val="single" w:sz="4" w:space="0" w:color="000000"/>
              <w:bottom w:val="single" w:sz="4" w:space="0" w:color="000000"/>
              <w:right w:val="single" w:sz="4" w:space="0" w:color="000000"/>
            </w:tcBorders>
          </w:tcPr>
          <w:p w14:paraId="703C9432" w14:textId="77777777" w:rsidR="00B267DA" w:rsidRPr="005D36FB" w:rsidRDefault="00B267DA" w:rsidP="00165C4B">
            <w:pPr>
              <w:pStyle w:val="TableParagraph"/>
              <w:spacing w:line="1171" w:lineRule="exact"/>
              <w:ind w:left="1675"/>
              <w:rPr>
                <w:rFonts w:ascii="Calibri" w:eastAsia="Calibri" w:hAnsi="Calibri" w:cs="Arial"/>
                <w:sz w:val="20"/>
                <w:szCs w:val="20"/>
              </w:rPr>
            </w:pPr>
            <w:r w:rsidRPr="005D36FB">
              <w:rPr>
                <w:rFonts w:ascii="Calibri" w:eastAsia="Calibri" w:hAnsi="Calibri" w:cs="Arial"/>
                <w:noProof/>
                <w:position w:val="-22"/>
                <w:sz w:val="20"/>
                <w:szCs w:val="20"/>
                <w:lang w:eastAsia="de-CH"/>
              </w:rPr>
              <w:drawing>
                <wp:inline distT="0" distB="0" distL="0" distR="0" wp14:anchorId="7B86D1DD" wp14:editId="7E2DF442">
                  <wp:extent cx="744678" cy="743711"/>
                  <wp:effectExtent l="0" t="0" r="0" b="0"/>
                  <wp:docPr id="48"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jpeg"/>
                          <pic:cNvPicPr/>
                        </pic:nvPicPr>
                        <pic:blipFill>
                          <a:blip r:embed="rId45" cstate="print"/>
                          <a:stretch>
                            <a:fillRect/>
                          </a:stretch>
                        </pic:blipFill>
                        <pic:spPr>
                          <a:xfrm>
                            <a:off x="0" y="0"/>
                            <a:ext cx="744678" cy="743711"/>
                          </a:xfrm>
                          <a:prstGeom prst="rect">
                            <a:avLst/>
                          </a:prstGeom>
                        </pic:spPr>
                      </pic:pic>
                    </a:graphicData>
                  </a:graphic>
                </wp:inline>
              </w:drawing>
            </w:r>
          </w:p>
        </w:tc>
        <w:tc>
          <w:tcPr>
            <w:tcW w:w="4530" w:type="dxa"/>
            <w:tcBorders>
              <w:top w:val="single" w:sz="4" w:space="0" w:color="000000"/>
              <w:left w:val="single" w:sz="4" w:space="0" w:color="000000"/>
              <w:bottom w:val="single" w:sz="4" w:space="0" w:color="000000"/>
              <w:right w:val="single" w:sz="4" w:space="0" w:color="000000"/>
            </w:tcBorders>
          </w:tcPr>
          <w:p w14:paraId="5F0E4450" w14:textId="77777777" w:rsidR="00B267DA" w:rsidRPr="005D36FB" w:rsidRDefault="00B267DA" w:rsidP="00165C4B">
            <w:pPr>
              <w:pStyle w:val="TableParagraph"/>
              <w:spacing w:line="1181" w:lineRule="exact"/>
              <w:ind w:left="1659"/>
              <w:rPr>
                <w:rFonts w:ascii="Calibri" w:eastAsia="Calibri" w:hAnsi="Calibri" w:cs="Arial"/>
                <w:sz w:val="20"/>
                <w:szCs w:val="20"/>
              </w:rPr>
            </w:pPr>
            <w:r w:rsidRPr="005D36FB">
              <w:rPr>
                <w:rFonts w:ascii="Calibri" w:eastAsia="Calibri" w:hAnsi="Calibri" w:cs="Arial"/>
                <w:noProof/>
                <w:position w:val="-23"/>
                <w:sz w:val="20"/>
                <w:szCs w:val="20"/>
                <w:lang w:eastAsia="de-CH"/>
              </w:rPr>
              <w:drawing>
                <wp:inline distT="0" distB="0" distL="0" distR="0" wp14:anchorId="4400743F" wp14:editId="607880DB">
                  <wp:extent cx="751615" cy="750093"/>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pic:cNvPicPr/>
                        </pic:nvPicPr>
                        <pic:blipFill>
                          <a:blip r:embed="rId46" cstate="print"/>
                          <a:stretch>
                            <a:fillRect/>
                          </a:stretch>
                        </pic:blipFill>
                        <pic:spPr>
                          <a:xfrm>
                            <a:off x="0" y="0"/>
                            <a:ext cx="751615" cy="750093"/>
                          </a:xfrm>
                          <a:prstGeom prst="rect">
                            <a:avLst/>
                          </a:prstGeom>
                        </pic:spPr>
                      </pic:pic>
                    </a:graphicData>
                  </a:graphic>
                </wp:inline>
              </w:drawing>
            </w:r>
          </w:p>
        </w:tc>
      </w:tr>
      <w:tr w:rsidR="00B267DA" w:rsidRPr="005D36FB" w14:paraId="720E7F3C"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0C51AFB6"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34CE869A" w14:textId="77777777" w:rsidR="00B267DA" w:rsidRPr="005D36FB" w:rsidRDefault="00B267DA" w:rsidP="00165C4B">
            <w:pPr>
              <w:rPr>
                <w:rFonts w:cs="Arial"/>
                <w:lang w:val="de-CH"/>
              </w:rPr>
            </w:pPr>
          </w:p>
        </w:tc>
      </w:tr>
      <w:tr w:rsidR="00B267DA" w:rsidRPr="005D36FB" w14:paraId="6445D124"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313410F7"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357BAA6C" w14:textId="77777777" w:rsidR="00B267DA" w:rsidRPr="005D36FB" w:rsidRDefault="00B267DA" w:rsidP="00165C4B">
            <w:pPr>
              <w:rPr>
                <w:rFonts w:cs="Arial"/>
                <w:lang w:val="de-CH"/>
              </w:rPr>
            </w:pPr>
          </w:p>
        </w:tc>
      </w:tr>
      <w:tr w:rsidR="00B267DA" w:rsidRPr="005D36FB" w14:paraId="21FF6B66"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65753F19"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5E0286EF" w14:textId="77777777" w:rsidR="00B267DA" w:rsidRPr="005D36FB" w:rsidRDefault="00B267DA" w:rsidP="00165C4B">
            <w:pPr>
              <w:rPr>
                <w:rFonts w:cs="Arial"/>
                <w:lang w:val="de-CH"/>
              </w:rPr>
            </w:pPr>
          </w:p>
        </w:tc>
      </w:tr>
      <w:tr w:rsidR="00B267DA" w:rsidRPr="005D36FB" w14:paraId="4213199D"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5EC7E319"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35601504" w14:textId="77777777" w:rsidR="00B267DA" w:rsidRPr="005D36FB" w:rsidRDefault="00B267DA" w:rsidP="00165C4B">
            <w:pPr>
              <w:rPr>
                <w:rFonts w:cs="Arial"/>
                <w:lang w:val="de-CH"/>
              </w:rPr>
            </w:pPr>
          </w:p>
        </w:tc>
      </w:tr>
      <w:tr w:rsidR="00B267DA" w:rsidRPr="005D36FB" w14:paraId="30627776"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71CA69BC"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7D4738FF" w14:textId="77777777" w:rsidR="00B267DA" w:rsidRPr="005D36FB" w:rsidRDefault="00B267DA" w:rsidP="00165C4B">
            <w:pPr>
              <w:rPr>
                <w:rFonts w:cs="Arial"/>
                <w:lang w:val="de-CH"/>
              </w:rPr>
            </w:pPr>
          </w:p>
        </w:tc>
      </w:tr>
    </w:tbl>
    <w:p w14:paraId="4C8DC834" w14:textId="77777777" w:rsidR="00B267DA" w:rsidRDefault="00B267DA" w:rsidP="00B267DA">
      <w:pPr>
        <w:rPr>
          <w:rFonts w:cs="Arial"/>
          <w:lang w:val="de-CH"/>
        </w:rPr>
      </w:pPr>
    </w:p>
    <w:p w14:paraId="764640AA" w14:textId="77777777" w:rsidR="00B267DA" w:rsidRDefault="00B267DA" w:rsidP="00B267DA">
      <w:pPr>
        <w:rPr>
          <w:rFonts w:cs="Arial"/>
          <w:lang w:val="de-CH"/>
        </w:rPr>
      </w:pPr>
      <w:r>
        <w:rPr>
          <w:rFonts w:cs="Arial"/>
          <w:lang w:val="de-CH"/>
        </w:rPr>
        <w:br w:type="page"/>
      </w:r>
    </w:p>
    <w:p w14:paraId="002BA86E" w14:textId="77777777" w:rsidR="00B267DA" w:rsidRPr="005D36FB" w:rsidRDefault="00B267DA" w:rsidP="00B267DA">
      <w:pPr>
        <w:pStyle w:val="berschrift1"/>
        <w:numPr>
          <w:ilvl w:val="0"/>
          <w:numId w:val="1"/>
        </w:numPr>
      </w:pPr>
      <w:bookmarkStart w:id="52" w:name="_Toc17297289"/>
      <w:bookmarkStart w:id="53" w:name="_Toc32745176"/>
      <w:r w:rsidRPr="005D36FB">
        <w:lastRenderedPageBreak/>
        <w:t>Client-Server Architektur</w:t>
      </w:r>
      <w:bookmarkEnd w:id="52"/>
      <w:bookmarkEnd w:id="53"/>
    </w:p>
    <w:p w14:paraId="25E94261" w14:textId="77777777" w:rsidR="00B267DA" w:rsidRPr="005D36FB" w:rsidRDefault="00B267DA" w:rsidP="00B267DA">
      <w:pPr>
        <w:spacing w:before="5"/>
        <w:rPr>
          <w:rFonts w:eastAsia="Calibri" w:cs="Arial"/>
          <w:b/>
          <w:bCs/>
          <w:sz w:val="3"/>
          <w:szCs w:val="3"/>
          <w:lang w:val="de-CH"/>
        </w:rPr>
      </w:pPr>
    </w:p>
    <w:p w14:paraId="00A4427C" w14:textId="77777777" w:rsidR="00B267DA" w:rsidRPr="005D36FB" w:rsidRDefault="00B267DA" w:rsidP="00B267DA">
      <w:pPr>
        <w:tabs>
          <w:tab w:val="left" w:pos="4772"/>
        </w:tabs>
        <w:spacing w:line="3763" w:lineRule="exact"/>
        <w:ind w:left="241"/>
        <w:rPr>
          <w:rFonts w:eastAsia="Calibri" w:cs="Arial"/>
          <w:lang w:val="de-CH"/>
        </w:rPr>
      </w:pPr>
      <w:r w:rsidRPr="005D36FB">
        <w:rPr>
          <w:rFonts w:cs="Arial"/>
          <w:noProof/>
          <w:position w:val="-10"/>
          <w:lang w:val="de-CH" w:eastAsia="de-CH"/>
        </w:rPr>
        <w:drawing>
          <wp:inline distT="0" distB="0" distL="0" distR="0" wp14:anchorId="09F447F3" wp14:editId="7B78E873">
            <wp:extent cx="1917093" cy="1981200"/>
            <wp:effectExtent l="0" t="0" r="0" b="0"/>
            <wp:docPr id="50"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jpeg"/>
                    <pic:cNvPicPr/>
                  </pic:nvPicPr>
                  <pic:blipFill>
                    <a:blip r:embed="rId47" cstate="print"/>
                    <a:stretch>
                      <a:fillRect/>
                    </a:stretch>
                  </pic:blipFill>
                  <pic:spPr>
                    <a:xfrm>
                      <a:off x="0" y="0"/>
                      <a:ext cx="1917093" cy="1981200"/>
                    </a:xfrm>
                    <a:prstGeom prst="rect">
                      <a:avLst/>
                    </a:prstGeom>
                  </pic:spPr>
                </pic:pic>
              </a:graphicData>
            </a:graphic>
          </wp:inline>
        </w:drawing>
      </w:r>
      <w:r w:rsidRPr="005D36FB">
        <w:rPr>
          <w:rFonts w:cs="Arial"/>
          <w:position w:val="-10"/>
          <w:lang w:val="de-CH"/>
        </w:rPr>
        <w:tab/>
      </w:r>
      <w:r w:rsidRPr="005D36FB">
        <w:rPr>
          <w:rFonts w:cs="Arial"/>
          <w:noProof/>
          <w:position w:val="-74"/>
          <w:lang w:val="de-CH" w:eastAsia="de-CH"/>
        </w:rPr>
        <w:drawing>
          <wp:inline distT="0" distB="0" distL="0" distR="0" wp14:anchorId="687A864D" wp14:editId="3F7F21FF">
            <wp:extent cx="1763993" cy="2389631"/>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eg"/>
                    <pic:cNvPicPr/>
                  </pic:nvPicPr>
                  <pic:blipFill>
                    <a:blip r:embed="rId48" cstate="print"/>
                    <a:stretch>
                      <a:fillRect/>
                    </a:stretch>
                  </pic:blipFill>
                  <pic:spPr>
                    <a:xfrm>
                      <a:off x="0" y="0"/>
                      <a:ext cx="1763993" cy="2389631"/>
                    </a:xfrm>
                    <a:prstGeom prst="rect">
                      <a:avLst/>
                    </a:prstGeom>
                  </pic:spPr>
                </pic:pic>
              </a:graphicData>
            </a:graphic>
          </wp:inline>
        </w:drawing>
      </w:r>
    </w:p>
    <w:p w14:paraId="3897363C" w14:textId="77777777" w:rsidR="00B267DA" w:rsidRPr="005D36FB" w:rsidRDefault="00B267DA" w:rsidP="00B267DA">
      <w:pPr>
        <w:rPr>
          <w:rFonts w:eastAsia="Calibri" w:cs="Arial"/>
          <w:b/>
          <w:bCs/>
          <w:sz w:val="24"/>
          <w:szCs w:val="24"/>
          <w:lang w:val="de-CH"/>
        </w:rPr>
      </w:pPr>
    </w:p>
    <w:p w14:paraId="1C087591" w14:textId="77777777" w:rsidR="00B267DA" w:rsidRPr="005D36FB" w:rsidRDefault="00B267DA" w:rsidP="00B267DA">
      <w:pPr>
        <w:spacing w:before="8"/>
        <w:rPr>
          <w:rFonts w:eastAsia="Calibri" w:cs="Arial"/>
          <w:b/>
          <w:bCs/>
          <w:sz w:val="33"/>
          <w:szCs w:val="33"/>
          <w:lang w:val="de-CH"/>
        </w:rPr>
      </w:pPr>
    </w:p>
    <w:p w14:paraId="0B92EB7C" w14:textId="77777777" w:rsidR="00B267DA" w:rsidRPr="005D36FB" w:rsidRDefault="00B267DA" w:rsidP="00B267DA">
      <w:pPr>
        <w:pStyle w:val="berschrift2"/>
        <w:numPr>
          <w:ilvl w:val="1"/>
          <w:numId w:val="1"/>
        </w:numPr>
        <w:rPr>
          <w:bCs/>
          <w:lang w:val="de-CH"/>
        </w:rPr>
      </w:pPr>
      <w:bookmarkStart w:id="54" w:name="_Toc17297290"/>
      <w:bookmarkStart w:id="55" w:name="_Toc32745177"/>
      <w:r w:rsidRPr="005D36FB">
        <w:rPr>
          <w:lang w:val="de-CH"/>
        </w:rPr>
        <w:t>Definitionen</w:t>
      </w:r>
      <w:bookmarkEnd w:id="54"/>
      <w:bookmarkEnd w:id="55"/>
    </w:p>
    <w:p w14:paraId="1E60A32E" w14:textId="77777777" w:rsidR="00B267DA" w:rsidRPr="005D36FB" w:rsidRDefault="00B267DA" w:rsidP="00B267DA">
      <w:pPr>
        <w:spacing w:before="6"/>
        <w:rPr>
          <w:rFonts w:eastAsia="Calibri" w:cs="Arial"/>
          <w:b/>
          <w:bCs/>
          <w:lang w:val="de-CH"/>
        </w:rPr>
      </w:pPr>
    </w:p>
    <w:p w14:paraId="7C60D8D9" w14:textId="77777777" w:rsidR="00B267DA" w:rsidRPr="001D548B" w:rsidRDefault="00B267DA" w:rsidP="00B267DA">
      <w:pPr>
        <w:rPr>
          <w:w w:val="95"/>
        </w:rPr>
      </w:pPr>
      <w:r w:rsidRPr="001D548B">
        <w:rPr>
          <w:b/>
          <w:w w:val="95"/>
        </w:rPr>
        <w:t>Server</w:t>
      </w:r>
      <w:r w:rsidRPr="001D548B">
        <w:rPr>
          <w:w w:val="95"/>
        </w:rPr>
        <w:t xml:space="preserve"> (deutsch: Bediener, Anbieter, Dienstleister, Bereitsteller, englisch: to serve)</w:t>
      </w:r>
    </w:p>
    <w:p w14:paraId="2A6C056E" w14:textId="77777777" w:rsidR="00B267DA" w:rsidRPr="001D548B" w:rsidRDefault="00B267DA" w:rsidP="00B267DA">
      <w:pPr>
        <w:rPr>
          <w:w w:val="95"/>
        </w:rPr>
      </w:pPr>
      <w:r w:rsidRPr="001D548B">
        <w:rPr>
          <w:w w:val="95"/>
        </w:rPr>
        <w:t>Ein Server ist ein Programm (Prozess), das mit einem anderen Programm (Prozess), dem Client (deutsch: Kunde), kommuniziert, um ihm Zugang zu einem Dienst zu verschaffen. Hierbei muss abgrenzend beachtet werden, dass es sich bei "Server" um eine Rolle handelt, nicht um einen Computer an sich. Ein Computer kann nämlich ein Server und Client zugleich sein, siehe: Peer-to-Peer.</w:t>
      </w:r>
    </w:p>
    <w:p w14:paraId="0D190589" w14:textId="77777777" w:rsidR="00B267DA" w:rsidRPr="001D548B" w:rsidRDefault="00B267DA" w:rsidP="00B267DA">
      <w:pPr>
        <w:rPr>
          <w:w w:val="95"/>
        </w:rPr>
      </w:pPr>
    </w:p>
    <w:p w14:paraId="13F61191" w14:textId="77777777" w:rsidR="00B267DA" w:rsidRPr="001D548B" w:rsidRDefault="00B267DA" w:rsidP="00B267DA">
      <w:pPr>
        <w:rPr>
          <w:w w:val="95"/>
        </w:rPr>
      </w:pPr>
      <w:r w:rsidRPr="001D548B">
        <w:rPr>
          <w:b/>
          <w:w w:val="95"/>
        </w:rPr>
        <w:t>Client</w:t>
      </w:r>
      <w:r w:rsidRPr="001D548B">
        <w:rPr>
          <w:w w:val="95"/>
        </w:rPr>
        <w:t xml:space="preserve"> (deutsch: Kunde, Dienstnutzer)</w:t>
      </w:r>
    </w:p>
    <w:p w14:paraId="620CB560" w14:textId="77777777" w:rsidR="00B267DA" w:rsidRPr="001D548B" w:rsidRDefault="00B267DA" w:rsidP="00B267DA">
      <w:pPr>
        <w:rPr>
          <w:w w:val="95"/>
        </w:rPr>
      </w:pPr>
      <w:r w:rsidRPr="001D548B">
        <w:rPr>
          <w:w w:val="95"/>
        </w:rPr>
        <w:t>Ein Client kann einen Dienst bei dem Server anfordern, welcher diesen Dienst bereitstellt.</w:t>
      </w:r>
    </w:p>
    <w:p w14:paraId="1C970B94" w14:textId="77777777" w:rsidR="00B267DA" w:rsidRPr="001D548B" w:rsidRDefault="00B267DA" w:rsidP="00B267DA">
      <w:pPr>
        <w:rPr>
          <w:w w:val="95"/>
        </w:rPr>
      </w:pPr>
    </w:p>
    <w:p w14:paraId="69A3EF3A" w14:textId="77777777" w:rsidR="00B267DA" w:rsidRPr="001D548B" w:rsidRDefault="00B267DA" w:rsidP="00B267DA">
      <w:pPr>
        <w:rPr>
          <w:w w:val="95"/>
        </w:rPr>
      </w:pPr>
      <w:r w:rsidRPr="001D548B">
        <w:rPr>
          <w:b/>
          <w:w w:val="95"/>
        </w:rPr>
        <w:t>Dienst</w:t>
      </w:r>
      <w:r w:rsidRPr="001D548B">
        <w:rPr>
          <w:w w:val="95"/>
        </w:rPr>
        <w:t xml:space="preserve"> (englisch: Service)</w:t>
      </w:r>
    </w:p>
    <w:p w14:paraId="511D6254" w14:textId="77777777" w:rsidR="00B267DA" w:rsidRPr="001D548B" w:rsidRDefault="00B267DA" w:rsidP="00B267DA">
      <w:pPr>
        <w:rPr>
          <w:w w:val="95"/>
        </w:rPr>
      </w:pPr>
      <w:r w:rsidRPr="001D548B">
        <w:rPr>
          <w:w w:val="95"/>
        </w:rPr>
        <w:t>Vereinbarung einer festgelegten Aufgabe, die der Server anbietet und der Client nutzen kann.</w:t>
      </w:r>
    </w:p>
    <w:p w14:paraId="6F521DAF" w14:textId="77777777" w:rsidR="00B267DA" w:rsidRPr="001D548B" w:rsidRDefault="00B267DA" w:rsidP="00B267DA">
      <w:pPr>
        <w:rPr>
          <w:w w:val="95"/>
        </w:rPr>
      </w:pPr>
    </w:p>
    <w:p w14:paraId="3C49B55D" w14:textId="77777777" w:rsidR="00B267DA" w:rsidRPr="001D548B" w:rsidRDefault="00B267DA" w:rsidP="00B267DA">
      <w:pPr>
        <w:rPr>
          <w:w w:val="95"/>
        </w:rPr>
      </w:pPr>
      <w:r w:rsidRPr="001D548B">
        <w:rPr>
          <w:b/>
          <w:w w:val="95"/>
        </w:rPr>
        <w:t>Request</w:t>
      </w:r>
      <w:r w:rsidRPr="001D548B">
        <w:rPr>
          <w:w w:val="95"/>
        </w:rPr>
        <w:t xml:space="preserve"> (deutsch: Anforderung, Anfrage)</w:t>
      </w:r>
    </w:p>
    <w:p w14:paraId="72BF951D" w14:textId="77777777" w:rsidR="00B267DA" w:rsidRPr="001D548B" w:rsidRDefault="00B267DA" w:rsidP="00B267DA">
      <w:pPr>
        <w:rPr>
          <w:w w:val="95"/>
        </w:rPr>
      </w:pPr>
      <w:r w:rsidRPr="001D548B">
        <w:rPr>
          <w:w w:val="95"/>
        </w:rPr>
        <w:t>Anforderung eines Clients an den Server, dessen Dienst er benötigt.</w:t>
      </w:r>
    </w:p>
    <w:p w14:paraId="3AC85BB1" w14:textId="77777777" w:rsidR="00B267DA" w:rsidRPr="001D548B" w:rsidRDefault="00B267DA" w:rsidP="00B267DA">
      <w:pPr>
        <w:rPr>
          <w:w w:val="95"/>
        </w:rPr>
      </w:pPr>
    </w:p>
    <w:p w14:paraId="33726D58" w14:textId="77777777" w:rsidR="00B267DA" w:rsidRPr="001D548B" w:rsidRDefault="00B267DA" w:rsidP="00B267DA">
      <w:pPr>
        <w:rPr>
          <w:w w:val="95"/>
        </w:rPr>
      </w:pPr>
      <w:r w:rsidRPr="001D548B">
        <w:rPr>
          <w:b/>
          <w:w w:val="95"/>
        </w:rPr>
        <w:t>Response</w:t>
      </w:r>
      <w:r w:rsidRPr="001D548B">
        <w:rPr>
          <w:w w:val="95"/>
        </w:rPr>
        <w:t xml:space="preserve"> (deutsch: Antwort)</w:t>
      </w:r>
    </w:p>
    <w:p w14:paraId="47D98CDB" w14:textId="77777777" w:rsidR="00B267DA" w:rsidRPr="005D36FB" w:rsidRDefault="00B267DA" w:rsidP="00B267DA">
      <w:pPr>
        <w:rPr>
          <w:rFonts w:eastAsia="Calibri" w:cs="Arial"/>
          <w:lang w:val="de-CH"/>
        </w:rPr>
      </w:pPr>
      <w:r w:rsidRPr="001D548B">
        <w:rPr>
          <w:w w:val="95"/>
        </w:rPr>
        <w:t>Antwort eines Servers auf eine Anforderung eines Clients</w:t>
      </w:r>
      <w:r w:rsidRPr="005D36FB">
        <w:rPr>
          <w:rFonts w:eastAsia="Calibri" w:cs="Arial"/>
          <w:lang w:val="de-CH"/>
        </w:rPr>
        <w:br w:type="page"/>
      </w:r>
    </w:p>
    <w:p w14:paraId="7FFD76C3" w14:textId="77777777" w:rsidR="00B267DA" w:rsidRPr="005D36FB" w:rsidRDefault="00B267DA" w:rsidP="00B267DA">
      <w:pPr>
        <w:pStyle w:val="berschrift2"/>
        <w:numPr>
          <w:ilvl w:val="1"/>
          <w:numId w:val="1"/>
        </w:numPr>
        <w:rPr>
          <w:bCs/>
          <w:lang w:val="de-CH"/>
        </w:rPr>
      </w:pPr>
      <w:bookmarkStart w:id="56" w:name="_Toc17297291"/>
      <w:bookmarkStart w:id="57" w:name="_Toc32745178"/>
      <w:r w:rsidRPr="005D36FB">
        <w:rPr>
          <w:lang w:val="de-CH"/>
        </w:rPr>
        <w:lastRenderedPageBreak/>
        <w:t>Client/Server</w:t>
      </w:r>
      <w:r w:rsidRPr="005D36FB">
        <w:rPr>
          <w:spacing w:val="-1"/>
          <w:lang w:val="de-CH"/>
        </w:rPr>
        <w:t xml:space="preserve"> </w:t>
      </w:r>
      <w:r w:rsidRPr="005D36FB">
        <w:rPr>
          <w:lang w:val="de-CH"/>
        </w:rPr>
        <w:t>Modell</w:t>
      </w:r>
      <w:bookmarkEnd w:id="56"/>
      <w:bookmarkEnd w:id="57"/>
    </w:p>
    <w:p w14:paraId="39C20270" w14:textId="77777777" w:rsidR="00B267DA" w:rsidRDefault="00B267DA" w:rsidP="00B267DA">
      <w:pPr>
        <w:rPr>
          <w:w w:val="90"/>
        </w:rPr>
      </w:pPr>
    </w:p>
    <w:p w14:paraId="62E4563B" w14:textId="77777777" w:rsidR="00B267DA" w:rsidRPr="001D548B" w:rsidRDefault="00B267DA" w:rsidP="00B267DA">
      <w:pPr>
        <w:rPr>
          <w:w w:val="90"/>
        </w:rPr>
      </w:pPr>
      <w:r w:rsidRPr="001D548B">
        <w:rPr>
          <w:w w:val="90"/>
        </w:rPr>
        <w:t>Das Client-Server-Modell ist das Standardkonzept für die Verteilung von Aufgaben innerhalb eines Netzwerks. Aufgaben werden mittels Server auf verschiedene Rechner verteilt und können bei Bedarf von mehreren Clients zur Lösung ihrer eigenen Aufgaben oder Teilen davon angefordert werden. Bei den Aufgaben kann es sich um Standardaufgaben (E-Mail-Versand, E-Mail-Empfang, Web-Zugriff, etc.) oder um spezifische Aufgaben einer Software oder eines Programms handeln. Eine Aufgabe wird im Client- Server-Modell als Dienst bezeichnet.</w:t>
      </w:r>
    </w:p>
    <w:p w14:paraId="6CCD0393" w14:textId="77777777" w:rsidR="00B267DA" w:rsidRPr="001D548B" w:rsidRDefault="00B267DA" w:rsidP="00B267DA">
      <w:pPr>
        <w:rPr>
          <w:w w:val="90"/>
        </w:rPr>
      </w:pPr>
    </w:p>
    <w:p w14:paraId="100F1F0F" w14:textId="77777777" w:rsidR="00B267DA" w:rsidRPr="001D548B" w:rsidRDefault="00B267DA" w:rsidP="00B267DA">
      <w:pPr>
        <w:rPr>
          <w:w w:val="90"/>
        </w:rPr>
      </w:pPr>
      <w:r w:rsidRPr="001D548B">
        <w:rPr>
          <w:w w:val="90"/>
        </w:rPr>
        <w:t>Ein Server ist ein Programm, das einen Dienst (Service) anbietet. Im Rahmen des Client-Server-Konzepts kann ein anderes Programm, der Client, diesen Dienst nutzen. Die Kommunikation zwischen Client und Server ist abhängig vom Dienst, d. h. der Dienst bestimmt, welche Daten zwischen beiden ausgetauscht werden. Der Server ist in Bereitschaft, um jederzeit auf die Kontaktaufnahme eines Clients reagieren zu können. Im Unterschied zum Client, der aktiv einen Dienst anfordert, verhält sich der Server passiv und wartet auf Anforderungen. Die Regeln der Kommunikation für einen Dienst (Format, Aufruf des Servers,</w:t>
      </w:r>
    </w:p>
    <w:p w14:paraId="2F273148" w14:textId="77777777" w:rsidR="00B267DA" w:rsidRPr="001D548B" w:rsidRDefault="00B267DA" w:rsidP="00B267DA">
      <w:pPr>
        <w:rPr>
          <w:w w:val="90"/>
        </w:rPr>
      </w:pPr>
    </w:p>
    <w:p w14:paraId="0D9A5ECB" w14:textId="77777777" w:rsidR="00B267DA" w:rsidRPr="001D548B" w:rsidRDefault="00B267DA" w:rsidP="00B267DA">
      <w:pPr>
        <w:rPr>
          <w:w w:val="90"/>
        </w:rPr>
      </w:pPr>
      <w:r w:rsidRPr="001D548B">
        <w:rPr>
          <w:w w:val="90"/>
        </w:rPr>
        <w:t>und die Bedeutung der zwischen Server und Client ausgetauschten Daten), werden durch ein für den jeweiligen Dienst spezifisches Protokoll festgelegt.</w:t>
      </w:r>
    </w:p>
    <w:p w14:paraId="763337BB" w14:textId="77777777" w:rsidR="00B267DA" w:rsidRPr="001D548B" w:rsidRDefault="00B267DA" w:rsidP="00B267DA">
      <w:pPr>
        <w:rPr>
          <w:w w:val="90"/>
        </w:rPr>
      </w:pPr>
    </w:p>
    <w:p w14:paraId="25EE04A9" w14:textId="77777777" w:rsidR="00B267DA" w:rsidRPr="001D548B" w:rsidRDefault="00B267DA" w:rsidP="00B267DA">
      <w:pPr>
        <w:rPr>
          <w:w w:val="90"/>
        </w:rPr>
      </w:pPr>
      <w:r w:rsidRPr="001D548B">
        <w:rPr>
          <w:w w:val="90"/>
        </w:rPr>
        <w:t>Clients und Server können als Programme auf verschiedenen Rechnern oder auf demselben Rechner ablaufen. Allgemein kann das Konzept ausgebaut werden zu einer Gruppe von Servern (Software), die eine Gruppe von Diensten anbietet. Beispiele: Mail-Server, (erweiterter) Web-Server, Anwendungsserver, Datenbank-Server.</w:t>
      </w:r>
    </w:p>
    <w:p w14:paraId="37358776" w14:textId="77777777" w:rsidR="00B267DA" w:rsidRPr="001D548B" w:rsidRDefault="00B267DA" w:rsidP="00B267DA">
      <w:pPr>
        <w:rPr>
          <w:w w:val="90"/>
        </w:rPr>
      </w:pPr>
    </w:p>
    <w:p w14:paraId="1B9A78F6" w14:textId="167D2383" w:rsidR="00B267DA" w:rsidRDefault="00B267DA" w:rsidP="00B267DA">
      <w:pPr>
        <w:rPr>
          <w:w w:val="90"/>
        </w:rPr>
      </w:pPr>
      <w:r w:rsidRPr="001D548B">
        <w:rPr>
          <w:w w:val="90"/>
        </w:rPr>
        <w:t xml:space="preserve">Da in der Praxis diese Server meist gesammelt auf bestimmten Rechnern laufen, hat es sich eingebürgert, diese Rechner </w:t>
      </w:r>
      <w:r w:rsidR="00AC53FA" w:rsidRPr="001D548B">
        <w:rPr>
          <w:w w:val="90"/>
        </w:rPr>
        <w:t>selbst</w:t>
      </w:r>
      <w:bookmarkStart w:id="58" w:name="_GoBack"/>
      <w:bookmarkEnd w:id="58"/>
      <w:r w:rsidRPr="001D548B">
        <w:rPr>
          <w:w w:val="90"/>
        </w:rPr>
        <w:t xml:space="preserve"> als Server zu bezeichnen. Die gleichen Beispiele: Mail-Server, Web-Server, Anwendungsserver,</w:t>
      </w:r>
      <w:r w:rsidR="00AC53FA">
        <w:rPr>
          <w:w w:val="90"/>
        </w:rPr>
        <w:t xml:space="preserve"> …</w:t>
      </w:r>
      <w:r w:rsidRPr="001D548B">
        <w:rPr>
          <w:w w:val="90"/>
        </w:rPr>
        <w:t>Datenbank-Server.</w:t>
      </w:r>
    </w:p>
    <w:p w14:paraId="101F2699" w14:textId="77777777" w:rsidR="00B267DA" w:rsidRDefault="00B267DA" w:rsidP="00B267DA">
      <w:pPr>
        <w:rPr>
          <w:w w:val="90"/>
        </w:rPr>
      </w:pPr>
      <w:r>
        <w:rPr>
          <w:w w:val="90"/>
        </w:rPr>
        <w:br w:type="page"/>
      </w:r>
    </w:p>
    <w:p w14:paraId="16187C06" w14:textId="77777777" w:rsidR="00B267DA" w:rsidRPr="005D36FB" w:rsidRDefault="00B267DA" w:rsidP="00B267DA">
      <w:pPr>
        <w:pStyle w:val="berschrift2"/>
        <w:numPr>
          <w:ilvl w:val="1"/>
          <w:numId w:val="1"/>
        </w:numPr>
        <w:rPr>
          <w:bCs/>
          <w:lang w:val="de-CH"/>
        </w:rPr>
      </w:pPr>
      <w:bookmarkStart w:id="59" w:name="_Toc17297292"/>
      <w:bookmarkStart w:id="60" w:name="_Toc32745179"/>
      <w:r w:rsidRPr="005D36FB">
        <w:rPr>
          <w:lang w:val="de-CH"/>
        </w:rPr>
        <w:lastRenderedPageBreak/>
        <w:t>Unterschiede zu</w:t>
      </w:r>
      <w:r w:rsidRPr="005D36FB">
        <w:rPr>
          <w:spacing w:val="-2"/>
          <w:lang w:val="de-CH"/>
        </w:rPr>
        <w:t xml:space="preserve"> </w:t>
      </w:r>
      <w:r w:rsidRPr="005D36FB">
        <w:rPr>
          <w:lang w:val="de-CH"/>
        </w:rPr>
        <w:t>Peer-to-Peer</w:t>
      </w:r>
      <w:bookmarkEnd w:id="59"/>
      <w:bookmarkEnd w:id="60"/>
    </w:p>
    <w:p w14:paraId="445AADBF" w14:textId="77777777" w:rsidR="00B267DA" w:rsidRPr="005D36FB" w:rsidRDefault="00B267DA" w:rsidP="00B267DA">
      <w:pPr>
        <w:spacing w:before="4"/>
        <w:rPr>
          <w:rFonts w:eastAsia="Calibri" w:cs="Arial"/>
          <w:b/>
          <w:bCs/>
          <w:sz w:val="24"/>
          <w:szCs w:val="24"/>
          <w:lang w:val="de-CH"/>
        </w:rPr>
      </w:pPr>
    </w:p>
    <w:p w14:paraId="65C861BC" w14:textId="77777777" w:rsidR="00B267DA" w:rsidRPr="005D36FB" w:rsidRDefault="00B267DA" w:rsidP="00B267DA">
      <w:pPr>
        <w:rPr>
          <w:rFonts w:eastAsia="Calibri" w:cs="Arial"/>
          <w:lang w:val="de-CH"/>
        </w:rPr>
      </w:pPr>
      <w:r w:rsidRPr="001D548B">
        <w:rPr>
          <w:w w:val="95"/>
        </w:rPr>
        <w:t>Im Unterschied zum Peer-to-Peer-Modell, bei dem ein beteiligtes Programm innerhalb des Netzwerkes gleichzeitig Client und Server darstellt, sind beim Client-Server-Modell die Komponenten Client und Server getrennt und auf verschiedene Programme verteilt.</w:t>
      </w:r>
    </w:p>
    <w:p w14:paraId="535A51F9" w14:textId="77777777" w:rsidR="00B267DA" w:rsidRPr="005D36FB" w:rsidRDefault="00B267DA" w:rsidP="00B267DA">
      <w:pPr>
        <w:pStyle w:val="berschrift2"/>
        <w:numPr>
          <w:ilvl w:val="1"/>
          <w:numId w:val="1"/>
        </w:numPr>
        <w:rPr>
          <w:bCs/>
          <w:lang w:val="de-CH"/>
        </w:rPr>
      </w:pPr>
      <w:bookmarkStart w:id="61" w:name="_Toc17297293"/>
      <w:bookmarkStart w:id="62" w:name="_Toc32745180"/>
      <w:r w:rsidRPr="005D36FB">
        <w:rPr>
          <w:lang w:val="de-CH"/>
        </w:rPr>
        <w:t>Client-Server</w:t>
      </w:r>
      <w:r w:rsidRPr="005D36FB">
        <w:rPr>
          <w:spacing w:val="-1"/>
          <w:lang w:val="de-CH"/>
        </w:rPr>
        <w:t xml:space="preserve"> </w:t>
      </w:r>
      <w:r w:rsidRPr="005D36FB">
        <w:rPr>
          <w:lang w:val="de-CH"/>
        </w:rPr>
        <w:t>System</w:t>
      </w:r>
      <w:bookmarkEnd w:id="61"/>
      <w:bookmarkEnd w:id="62"/>
    </w:p>
    <w:p w14:paraId="4B078DC8" w14:textId="77777777" w:rsidR="00B267DA" w:rsidRPr="005D36FB" w:rsidRDefault="00B267DA" w:rsidP="00B267DA">
      <w:pPr>
        <w:spacing w:before="4"/>
        <w:rPr>
          <w:rFonts w:eastAsia="Calibri" w:cs="Arial"/>
          <w:b/>
          <w:bCs/>
          <w:sz w:val="24"/>
          <w:szCs w:val="24"/>
          <w:lang w:val="de-CH"/>
        </w:rPr>
      </w:pPr>
    </w:p>
    <w:p w14:paraId="7BD700B4" w14:textId="77777777" w:rsidR="00B267DA" w:rsidRPr="005D36FB" w:rsidRDefault="00B267DA" w:rsidP="00B267DA">
      <w:pPr>
        <w:spacing w:before="2"/>
        <w:rPr>
          <w:rFonts w:eastAsia="Calibri" w:cs="Arial"/>
          <w:sz w:val="18"/>
          <w:szCs w:val="18"/>
          <w:lang w:val="de-CH"/>
        </w:rPr>
      </w:pPr>
      <w:r w:rsidRPr="001D548B">
        <w:t>Ein Client-Server-System ist eine Software (Anwendungssystem), welche für ihre Aufgaben und Funktionen vom Client-Server-Modell Gebrauch macht. Anders ausgedrückt wurde die Software so entwickelt, dass sie das Client-Server-Modell nutzen kann. Das System besteht daher mindestens aus zwei Teilen, einer Server- und einer Client-Komponente, die in der Regel auf  verschiedenen Rechnern ablaufen.</w:t>
      </w:r>
    </w:p>
    <w:p w14:paraId="0242EB70" w14:textId="77777777" w:rsidR="00B267DA" w:rsidRPr="005D36FB" w:rsidRDefault="00B267DA" w:rsidP="00B267DA">
      <w:pPr>
        <w:pStyle w:val="berschrift3"/>
        <w:numPr>
          <w:ilvl w:val="2"/>
          <w:numId w:val="1"/>
        </w:numPr>
      </w:pPr>
      <w:bookmarkStart w:id="63" w:name="_Toc17297294"/>
      <w:bookmarkStart w:id="64" w:name="_Toc32745181"/>
      <w:r w:rsidRPr="005D36FB">
        <w:t>Beispiel eines Client-Server-Systems mit zentralem Datenbankserver</w:t>
      </w:r>
      <w:bookmarkEnd w:id="63"/>
      <w:bookmarkEnd w:id="64"/>
    </w:p>
    <w:p w14:paraId="5C4EC67B" w14:textId="77777777" w:rsidR="00B267DA" w:rsidRPr="005D36FB" w:rsidRDefault="00B267DA" w:rsidP="00B267DA">
      <w:pPr>
        <w:spacing w:before="4"/>
        <w:rPr>
          <w:rFonts w:eastAsia="Calibri" w:cs="Arial"/>
          <w:b/>
          <w:bCs/>
          <w:sz w:val="19"/>
          <w:szCs w:val="19"/>
          <w:lang w:val="de-CH"/>
        </w:rPr>
      </w:pPr>
    </w:p>
    <w:p w14:paraId="55214FA0" w14:textId="77777777" w:rsidR="00B267DA" w:rsidRPr="001D548B" w:rsidRDefault="00B267DA" w:rsidP="00B267DA">
      <w:pPr>
        <w:rPr>
          <w:w w:val="95"/>
        </w:rPr>
      </w:pPr>
      <w:r w:rsidRPr="001D548B">
        <w:rPr>
          <w:w w:val="95"/>
        </w:rPr>
        <w:t>Das Client-Server-System bildet eine Netzwerkstruktur, bestehend aus dem zentralen Datenbankserver als Server-Komponente und mehreren Benutzer-Clients als Client-Komponente. Den Client bildet das Anwendungsprogramm, über dessen Benutzerschnittstelle der Benutzer über das Netzwerk auf Ressourcen des Datenbankservers zugreift. Er liest und pflegt die Daten in der Datenbank durch</w:t>
      </w:r>
    </w:p>
    <w:p w14:paraId="79F89007" w14:textId="77777777" w:rsidR="00B267DA" w:rsidRPr="005D36FB" w:rsidRDefault="00B267DA" w:rsidP="00B267DA">
      <w:pPr>
        <w:rPr>
          <w:rFonts w:eastAsia="Calibri" w:cs="Arial"/>
          <w:lang w:val="de-CH"/>
        </w:rPr>
      </w:pPr>
      <w:r w:rsidRPr="001D548B">
        <w:rPr>
          <w:w w:val="95"/>
        </w:rPr>
        <w:t>„Abschicken“ von SQL-Befehlen. Jeden SQL-Befehl sendet der Client als Anforderung an den Server um diesen ausführen zu lassen. Das Ergebnis (Daten oder Fehlermeldung) liefert der Server als Antwort an den Client zurück.</w:t>
      </w:r>
    </w:p>
    <w:p w14:paraId="4FBA53C1" w14:textId="77777777" w:rsidR="00B267DA" w:rsidRPr="005D36FB" w:rsidRDefault="00B267DA" w:rsidP="00B267DA">
      <w:pPr>
        <w:pStyle w:val="berschrift2"/>
        <w:numPr>
          <w:ilvl w:val="1"/>
          <w:numId w:val="1"/>
        </w:numPr>
        <w:rPr>
          <w:bCs/>
          <w:lang w:val="de-CH"/>
        </w:rPr>
      </w:pPr>
      <w:bookmarkStart w:id="65" w:name="_Toc17297295"/>
      <w:bookmarkStart w:id="66" w:name="_Toc32745182"/>
      <w:r w:rsidRPr="005D36FB">
        <w:rPr>
          <w:lang w:val="de-CH"/>
        </w:rPr>
        <w:t>Grundsätzliche</w:t>
      </w:r>
      <w:r w:rsidRPr="005D36FB">
        <w:rPr>
          <w:spacing w:val="-2"/>
          <w:lang w:val="de-CH"/>
        </w:rPr>
        <w:t xml:space="preserve"> </w:t>
      </w:r>
      <w:r w:rsidRPr="005D36FB">
        <w:rPr>
          <w:lang w:val="de-CH"/>
        </w:rPr>
        <w:t>Funktionsweise</w:t>
      </w:r>
      <w:bookmarkEnd w:id="65"/>
      <w:bookmarkEnd w:id="66"/>
    </w:p>
    <w:p w14:paraId="3A2BECA7" w14:textId="77777777" w:rsidR="00B267DA" w:rsidRPr="005D36FB" w:rsidRDefault="00B267DA" w:rsidP="00B267DA">
      <w:pPr>
        <w:spacing w:before="8"/>
        <w:rPr>
          <w:rFonts w:eastAsia="Calibri" w:cs="Arial"/>
          <w:b/>
          <w:bCs/>
          <w:lang w:val="de-CH"/>
        </w:rPr>
      </w:pPr>
    </w:p>
    <w:p w14:paraId="42229ED4" w14:textId="77777777" w:rsidR="00B267DA" w:rsidRPr="001D548B" w:rsidRDefault="00B267DA" w:rsidP="00B267DA">
      <w:pPr>
        <w:rPr>
          <w:w w:val="95"/>
        </w:rPr>
      </w:pPr>
      <w:r w:rsidRPr="001D548B">
        <w:rPr>
          <w:w w:val="95"/>
        </w:rPr>
        <w:t>Der Client stellt eine Anfrage an den Server. Der Server reagiert darauf mit einer Antwort.</w:t>
      </w:r>
    </w:p>
    <w:p w14:paraId="453414E4" w14:textId="77777777" w:rsidR="00B267DA" w:rsidRPr="001D548B" w:rsidRDefault="00B267DA" w:rsidP="00B267DA">
      <w:pPr>
        <w:rPr>
          <w:w w:val="95"/>
        </w:rPr>
      </w:pPr>
    </w:p>
    <w:p w14:paraId="7A123B8D" w14:textId="77777777" w:rsidR="00B267DA" w:rsidRDefault="00B267DA" w:rsidP="00B267DA">
      <w:pPr>
        <w:rPr>
          <w:rFonts w:cs="Arial"/>
          <w:b/>
          <w:iCs/>
          <w:kern w:val="32"/>
          <w:szCs w:val="24"/>
          <w:lang w:val="de-CH"/>
        </w:rPr>
      </w:pPr>
      <w:r w:rsidRPr="001D548B">
        <w:rPr>
          <w:w w:val="95"/>
        </w:rPr>
        <w:t>Bei Client/Server Netzwerken werden die Aufgaben den speziell dazu bestimmten Netzwerkteilnehmern zugeordnet. In Client/Server Netzwerken gibt es zwei Arten von Netzwerkteilnehmern: Arbeitsstationen (engl. Workstation oder Desktop), an denen die Benutzer arbeiten und mindestens einen Server, der die verlangten Serverdienste zur Verfügung stellt.</w:t>
      </w:r>
      <w:r>
        <w:rPr>
          <w:lang w:val="de-CH"/>
        </w:rPr>
        <w:br w:type="page"/>
      </w:r>
    </w:p>
    <w:p w14:paraId="2883906D" w14:textId="77777777" w:rsidR="00B267DA" w:rsidRPr="005D36FB" w:rsidRDefault="00B267DA" w:rsidP="00B267DA">
      <w:pPr>
        <w:pStyle w:val="berschrift2"/>
        <w:numPr>
          <w:ilvl w:val="1"/>
          <w:numId w:val="1"/>
        </w:numPr>
        <w:rPr>
          <w:bCs/>
          <w:lang w:val="de-CH"/>
        </w:rPr>
      </w:pPr>
      <w:bookmarkStart w:id="67" w:name="_Toc17297296"/>
      <w:bookmarkStart w:id="68" w:name="_Toc32745183"/>
      <w:r w:rsidRPr="005D36FB">
        <w:rPr>
          <w:lang w:val="de-CH"/>
        </w:rPr>
        <w:lastRenderedPageBreak/>
        <w:t>Vor-/Nachteile von Client/Server</w:t>
      </w:r>
      <w:r w:rsidRPr="005D36FB">
        <w:rPr>
          <w:spacing w:val="-6"/>
          <w:lang w:val="de-CH"/>
        </w:rPr>
        <w:t xml:space="preserve"> </w:t>
      </w:r>
      <w:r w:rsidRPr="005D36FB">
        <w:rPr>
          <w:lang w:val="de-CH"/>
        </w:rPr>
        <w:t>Modellen</w:t>
      </w:r>
      <w:bookmarkEnd w:id="67"/>
      <w:bookmarkEnd w:id="68"/>
    </w:p>
    <w:p w14:paraId="5A487758" w14:textId="77777777" w:rsidR="00B267DA" w:rsidRPr="005D36FB" w:rsidRDefault="00B267DA" w:rsidP="00B267DA">
      <w:pPr>
        <w:spacing w:before="11"/>
        <w:rPr>
          <w:rFonts w:eastAsia="Calibri" w:cs="Arial"/>
          <w:b/>
          <w:bCs/>
          <w:sz w:val="23"/>
          <w:szCs w:val="23"/>
          <w:lang w:val="de-CH"/>
        </w:rPr>
      </w:pPr>
    </w:p>
    <w:p w14:paraId="29174B54" w14:textId="77777777" w:rsidR="00B267DA" w:rsidRPr="005D36FB" w:rsidRDefault="00B267DA" w:rsidP="00B267DA">
      <w:r w:rsidRPr="005D36FB">
        <w:rPr>
          <w:w w:val="95"/>
        </w:rPr>
        <w:t>Überlegen Sie sich, welche Vorteile sprechen für ein Client/Server Modell, welche Nachteile</w:t>
      </w:r>
      <w:r w:rsidRPr="005D36FB">
        <w:rPr>
          <w:spacing w:val="-19"/>
          <w:w w:val="95"/>
        </w:rPr>
        <w:t xml:space="preserve"> </w:t>
      </w:r>
      <w:r w:rsidRPr="005D36FB">
        <w:rPr>
          <w:w w:val="95"/>
        </w:rPr>
        <w:t>können</w:t>
      </w:r>
      <w:r w:rsidRPr="005D36FB">
        <w:rPr>
          <w:w w:val="93"/>
        </w:rPr>
        <w:t xml:space="preserve"> </w:t>
      </w:r>
      <w:r w:rsidRPr="005D36FB">
        <w:t>entstehen?</w:t>
      </w:r>
    </w:p>
    <w:p w14:paraId="7DB19F9E" w14:textId="77777777" w:rsidR="00B267DA" w:rsidRPr="005D36FB" w:rsidRDefault="00B267DA" w:rsidP="00B267DA">
      <w:pPr>
        <w:spacing w:before="9"/>
        <w:rPr>
          <w:rFonts w:eastAsia="Calibri" w:cs="Arial"/>
          <w:sz w:val="19"/>
          <w:szCs w:val="19"/>
          <w:lang w:val="de-CH"/>
        </w:rPr>
      </w:pPr>
    </w:p>
    <w:tbl>
      <w:tblPr>
        <w:tblStyle w:val="TableNormal"/>
        <w:tblW w:w="0" w:type="auto"/>
        <w:tblInd w:w="138" w:type="dxa"/>
        <w:tblLayout w:type="fixed"/>
        <w:tblLook w:val="01E0" w:firstRow="1" w:lastRow="1" w:firstColumn="1" w:lastColumn="1" w:noHBand="0" w:noVBand="0"/>
      </w:tblPr>
      <w:tblGrid>
        <w:gridCol w:w="4530"/>
        <w:gridCol w:w="4530"/>
      </w:tblGrid>
      <w:tr w:rsidR="00B267DA" w:rsidRPr="005D36FB" w14:paraId="330BF5CC" w14:textId="77777777" w:rsidTr="00165C4B">
        <w:trPr>
          <w:trHeight w:hRule="exact" w:val="1210"/>
        </w:trPr>
        <w:tc>
          <w:tcPr>
            <w:tcW w:w="4530" w:type="dxa"/>
            <w:tcBorders>
              <w:top w:val="single" w:sz="4" w:space="0" w:color="000000"/>
              <w:left w:val="single" w:sz="4" w:space="0" w:color="000000"/>
              <w:bottom w:val="single" w:sz="4" w:space="0" w:color="000000"/>
              <w:right w:val="single" w:sz="4" w:space="0" w:color="000000"/>
            </w:tcBorders>
          </w:tcPr>
          <w:p w14:paraId="224562E4" w14:textId="77777777" w:rsidR="00B267DA" w:rsidRPr="005D36FB" w:rsidRDefault="00B267DA" w:rsidP="00165C4B">
            <w:pPr>
              <w:pStyle w:val="TableParagraph"/>
              <w:spacing w:line="1171" w:lineRule="exact"/>
              <w:ind w:left="1675"/>
              <w:rPr>
                <w:rFonts w:ascii="Calibri" w:eastAsia="Calibri" w:hAnsi="Calibri" w:cs="Arial"/>
                <w:sz w:val="20"/>
                <w:szCs w:val="20"/>
              </w:rPr>
            </w:pPr>
            <w:r w:rsidRPr="005D36FB">
              <w:rPr>
                <w:rFonts w:ascii="Calibri" w:eastAsia="Calibri" w:hAnsi="Calibri" w:cs="Arial"/>
                <w:noProof/>
                <w:position w:val="-22"/>
                <w:sz w:val="20"/>
                <w:szCs w:val="20"/>
                <w:lang w:eastAsia="de-CH"/>
              </w:rPr>
              <w:drawing>
                <wp:inline distT="0" distB="0" distL="0" distR="0" wp14:anchorId="0B480E4E" wp14:editId="66597191">
                  <wp:extent cx="744678" cy="743711"/>
                  <wp:effectExtent l="0" t="0" r="0" b="0"/>
                  <wp:docPr id="52"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jpeg"/>
                          <pic:cNvPicPr/>
                        </pic:nvPicPr>
                        <pic:blipFill>
                          <a:blip r:embed="rId45" cstate="print"/>
                          <a:stretch>
                            <a:fillRect/>
                          </a:stretch>
                        </pic:blipFill>
                        <pic:spPr>
                          <a:xfrm>
                            <a:off x="0" y="0"/>
                            <a:ext cx="744678" cy="743711"/>
                          </a:xfrm>
                          <a:prstGeom prst="rect">
                            <a:avLst/>
                          </a:prstGeom>
                        </pic:spPr>
                      </pic:pic>
                    </a:graphicData>
                  </a:graphic>
                </wp:inline>
              </w:drawing>
            </w:r>
          </w:p>
        </w:tc>
        <w:tc>
          <w:tcPr>
            <w:tcW w:w="4530" w:type="dxa"/>
            <w:tcBorders>
              <w:top w:val="single" w:sz="4" w:space="0" w:color="000000"/>
              <w:left w:val="single" w:sz="4" w:space="0" w:color="000000"/>
              <w:bottom w:val="single" w:sz="4" w:space="0" w:color="000000"/>
              <w:right w:val="single" w:sz="4" w:space="0" w:color="000000"/>
            </w:tcBorders>
          </w:tcPr>
          <w:p w14:paraId="5AEF8D48" w14:textId="77777777" w:rsidR="00B267DA" w:rsidRPr="005D36FB" w:rsidRDefault="00B267DA" w:rsidP="00165C4B">
            <w:pPr>
              <w:pStyle w:val="TableParagraph"/>
              <w:spacing w:line="1181" w:lineRule="exact"/>
              <w:ind w:left="1659"/>
              <w:rPr>
                <w:rFonts w:ascii="Calibri" w:eastAsia="Calibri" w:hAnsi="Calibri" w:cs="Arial"/>
                <w:sz w:val="20"/>
                <w:szCs w:val="20"/>
              </w:rPr>
            </w:pPr>
            <w:r w:rsidRPr="005D36FB">
              <w:rPr>
                <w:rFonts w:ascii="Calibri" w:eastAsia="Calibri" w:hAnsi="Calibri" w:cs="Arial"/>
                <w:noProof/>
                <w:position w:val="-23"/>
                <w:sz w:val="20"/>
                <w:szCs w:val="20"/>
                <w:lang w:eastAsia="de-CH"/>
              </w:rPr>
              <w:drawing>
                <wp:inline distT="0" distB="0" distL="0" distR="0" wp14:anchorId="1066C077" wp14:editId="50F24136">
                  <wp:extent cx="751615" cy="750093"/>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pic:nvPicPr>
                        <pic:blipFill>
                          <a:blip r:embed="rId46" cstate="print"/>
                          <a:stretch>
                            <a:fillRect/>
                          </a:stretch>
                        </pic:blipFill>
                        <pic:spPr>
                          <a:xfrm>
                            <a:off x="0" y="0"/>
                            <a:ext cx="751615" cy="750093"/>
                          </a:xfrm>
                          <a:prstGeom prst="rect">
                            <a:avLst/>
                          </a:prstGeom>
                        </pic:spPr>
                      </pic:pic>
                    </a:graphicData>
                  </a:graphic>
                </wp:inline>
              </w:drawing>
            </w:r>
          </w:p>
        </w:tc>
      </w:tr>
      <w:tr w:rsidR="00B267DA" w:rsidRPr="005D36FB" w14:paraId="77E877B1"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6CE16980"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1E993DE7" w14:textId="77777777" w:rsidR="00B267DA" w:rsidRPr="005D36FB" w:rsidRDefault="00B267DA" w:rsidP="00165C4B">
            <w:pPr>
              <w:rPr>
                <w:rFonts w:cs="Arial"/>
                <w:lang w:val="de-CH"/>
              </w:rPr>
            </w:pPr>
          </w:p>
        </w:tc>
      </w:tr>
      <w:tr w:rsidR="00B267DA" w:rsidRPr="005D36FB" w14:paraId="73E00003"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2C44CB05"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662D5342" w14:textId="77777777" w:rsidR="00B267DA" w:rsidRPr="005D36FB" w:rsidRDefault="00B267DA" w:rsidP="00165C4B">
            <w:pPr>
              <w:rPr>
                <w:rFonts w:cs="Arial"/>
                <w:lang w:val="de-CH"/>
              </w:rPr>
            </w:pPr>
          </w:p>
        </w:tc>
      </w:tr>
      <w:tr w:rsidR="00B267DA" w:rsidRPr="005D36FB" w14:paraId="15CB953C"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736D68A6"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4754A85B" w14:textId="77777777" w:rsidR="00B267DA" w:rsidRPr="005D36FB" w:rsidRDefault="00B267DA" w:rsidP="00165C4B">
            <w:pPr>
              <w:rPr>
                <w:rFonts w:cs="Arial"/>
                <w:lang w:val="de-CH"/>
              </w:rPr>
            </w:pPr>
          </w:p>
        </w:tc>
      </w:tr>
      <w:tr w:rsidR="00B267DA" w:rsidRPr="005D36FB" w14:paraId="6388D04B"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3E28E109"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414DDFA0" w14:textId="77777777" w:rsidR="00B267DA" w:rsidRPr="005D36FB" w:rsidRDefault="00B267DA" w:rsidP="00165C4B">
            <w:pPr>
              <w:rPr>
                <w:rFonts w:cs="Arial"/>
                <w:lang w:val="de-CH"/>
              </w:rPr>
            </w:pPr>
          </w:p>
        </w:tc>
      </w:tr>
      <w:tr w:rsidR="00B267DA" w:rsidRPr="005D36FB" w14:paraId="4BD78461"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12ABBEEA"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61C7DF89" w14:textId="77777777" w:rsidR="00B267DA" w:rsidRPr="005D36FB" w:rsidRDefault="00B267DA" w:rsidP="00165C4B">
            <w:pPr>
              <w:rPr>
                <w:rFonts w:cs="Arial"/>
                <w:lang w:val="de-CH"/>
              </w:rPr>
            </w:pPr>
          </w:p>
        </w:tc>
      </w:tr>
    </w:tbl>
    <w:p w14:paraId="25FE4F83" w14:textId="77777777" w:rsidR="00B267DA" w:rsidRDefault="00B267DA" w:rsidP="00B267DA">
      <w:pPr>
        <w:rPr>
          <w:lang w:val="de-CH"/>
        </w:rPr>
      </w:pPr>
    </w:p>
    <w:p w14:paraId="283D1900" w14:textId="77777777" w:rsidR="00B267DA" w:rsidRDefault="00B267DA" w:rsidP="00B267DA">
      <w:pPr>
        <w:rPr>
          <w:lang w:val="de-CH"/>
        </w:rPr>
      </w:pPr>
    </w:p>
    <w:p w14:paraId="4AF4E89F" w14:textId="77777777" w:rsidR="00B267DA" w:rsidRDefault="00B267DA" w:rsidP="00B267DA">
      <w:pPr>
        <w:rPr>
          <w:lang w:val="de-CH"/>
        </w:rPr>
      </w:pPr>
    </w:p>
    <w:p w14:paraId="308CEA83" w14:textId="77777777" w:rsidR="00B267DA" w:rsidRDefault="00B267DA" w:rsidP="00B267DA">
      <w:pPr>
        <w:rPr>
          <w:lang w:val="de-CH"/>
        </w:rPr>
      </w:pPr>
    </w:p>
    <w:p w14:paraId="290D79C2" w14:textId="77777777" w:rsidR="00B267DA" w:rsidRDefault="00B267DA" w:rsidP="00B267DA">
      <w:pPr>
        <w:rPr>
          <w:lang w:val="de-CH"/>
        </w:rPr>
      </w:pPr>
    </w:p>
    <w:p w14:paraId="0504DCF9" w14:textId="77777777" w:rsidR="00B267DA" w:rsidRDefault="00B267DA" w:rsidP="00B267DA">
      <w:pPr>
        <w:pStyle w:val="berschrift2"/>
        <w:numPr>
          <w:ilvl w:val="1"/>
          <w:numId w:val="1"/>
        </w:numPr>
        <w:shd w:val="clear" w:color="auto" w:fill="D9D9D9" w:themeFill="background1" w:themeFillShade="D9"/>
        <w:rPr>
          <w:lang w:val="de-CH"/>
        </w:rPr>
      </w:pPr>
      <w:bookmarkStart w:id="69" w:name="_Toc17297297"/>
      <w:bookmarkStart w:id="70" w:name="_Toc32745184"/>
      <w:r>
        <w:rPr>
          <w:lang w:val="de-CH"/>
        </w:rPr>
        <w:t>Zusammenfassung</w:t>
      </w:r>
      <w:bookmarkEnd w:id="69"/>
      <w:bookmarkEnd w:id="70"/>
    </w:p>
    <w:p w14:paraId="269DF99A" w14:textId="77777777" w:rsidR="00B267DA" w:rsidRDefault="00B267DA" w:rsidP="00B267DA">
      <w:pPr>
        <w:shd w:val="clear" w:color="auto" w:fill="D9D9D9" w:themeFill="background1" w:themeFillShade="D9"/>
        <w:rPr>
          <w:lang w:val="de-CH"/>
        </w:rPr>
      </w:pPr>
    </w:p>
    <w:p w14:paraId="157D44D1" w14:textId="77777777" w:rsidR="00B267DA" w:rsidRDefault="00B267DA" w:rsidP="00B267DA">
      <w:pPr>
        <w:shd w:val="clear" w:color="auto" w:fill="D9D9D9" w:themeFill="background1" w:themeFillShade="D9"/>
        <w:rPr>
          <w:lang w:val="de-CH"/>
        </w:rPr>
      </w:pPr>
      <w:r>
        <w:rPr>
          <w:lang w:val="de-CH"/>
        </w:rPr>
        <w:t>Im Grunde spricht nichts gegen den Einsatz von Peer-to-Peer Netzwerken. Der Betrieb eines LANs als reines P2P Netz scheint sogar auf den ersten Blick recht einfach und unproblematisch zu sein. Dennoch muss die Wahl dieser Betriebsart gut überlegt sein, da man sich möglicherweise Probleme einhandelt, die auf den ersten Blick nicht erkennbar waren, aber später umso aufwendiger zu beheben sind. Ein Peer-to-Peer Netz eignet sich erfahrungsgemäss nur für Umgebungen mit sehr wenigen Benutzern.</w:t>
      </w:r>
    </w:p>
    <w:p w14:paraId="01C5BE6D" w14:textId="77777777" w:rsidR="00B267DA" w:rsidRDefault="00B267DA" w:rsidP="00B267DA">
      <w:pPr>
        <w:shd w:val="clear" w:color="auto" w:fill="D9D9D9" w:themeFill="background1" w:themeFillShade="D9"/>
        <w:rPr>
          <w:lang w:val="de-CH"/>
        </w:rPr>
      </w:pPr>
    </w:p>
    <w:p w14:paraId="1A270D6D" w14:textId="77777777" w:rsidR="00B267DA" w:rsidRPr="00381A37" w:rsidRDefault="00B267DA" w:rsidP="00B267DA">
      <w:pPr>
        <w:shd w:val="clear" w:color="auto" w:fill="D9D9D9" w:themeFill="background1" w:themeFillShade="D9"/>
        <w:rPr>
          <w:lang w:val="de-CH"/>
        </w:rPr>
      </w:pPr>
      <w:r>
        <w:rPr>
          <w:lang w:val="de-CH"/>
        </w:rPr>
        <w:t>Client-Server Netzwerke hingegen eignes sich auch für Umgebungen mit wenigen Benutzern, aber auch für Netze mit mehreren Tausend Benutzern. So oder so muss vor der Wahl der optimalen Betriebsart eine gründliche Analyse der Anforderungen an das Netzwerk erfolgen.</w:t>
      </w:r>
    </w:p>
    <w:p w14:paraId="673AE06B" w14:textId="77777777" w:rsidR="00B267DA" w:rsidRDefault="00B267DA" w:rsidP="00B267DA">
      <w:pPr>
        <w:rPr>
          <w:rFonts w:cs="Arial"/>
          <w:b/>
          <w:iCs/>
          <w:kern w:val="32"/>
          <w:szCs w:val="24"/>
          <w:lang w:val="de-CH"/>
        </w:rPr>
      </w:pPr>
      <w:r>
        <w:rPr>
          <w:lang w:val="de-CH"/>
        </w:rPr>
        <w:br w:type="page"/>
      </w:r>
    </w:p>
    <w:p w14:paraId="58C06733" w14:textId="77777777" w:rsidR="00B267DA" w:rsidRPr="005D36FB" w:rsidRDefault="00B267DA" w:rsidP="00B267DA">
      <w:pPr>
        <w:pStyle w:val="berschrift2"/>
        <w:numPr>
          <w:ilvl w:val="1"/>
          <w:numId w:val="1"/>
        </w:numPr>
        <w:rPr>
          <w:bCs/>
          <w:lang w:val="de-CH"/>
        </w:rPr>
      </w:pPr>
      <w:bookmarkStart w:id="71" w:name="_Toc17297298"/>
      <w:bookmarkStart w:id="72" w:name="_Toc32745185"/>
      <w:r w:rsidRPr="000A4239">
        <w:rPr>
          <w:lang w:val="de-CH"/>
        </w:rPr>
        <w:lastRenderedPageBreak/>
        <w:t>Abschlussfragen</w:t>
      </w:r>
      <w:bookmarkEnd w:id="71"/>
      <w:bookmarkEnd w:id="72"/>
    </w:p>
    <w:p w14:paraId="6843F2CE" w14:textId="77777777" w:rsidR="00B267DA" w:rsidRPr="005D36FB" w:rsidRDefault="00B267DA" w:rsidP="00B267DA">
      <w:pPr>
        <w:spacing w:before="11"/>
        <w:rPr>
          <w:rFonts w:eastAsia="Calibri" w:cs="Arial"/>
          <w:b/>
          <w:bCs/>
          <w:sz w:val="23"/>
          <w:szCs w:val="23"/>
          <w:lang w:val="de-CH"/>
        </w:rPr>
      </w:pPr>
    </w:p>
    <w:p w14:paraId="11C6BC87" w14:textId="77777777" w:rsidR="00B267DA" w:rsidRPr="005D36FB" w:rsidRDefault="00B267DA" w:rsidP="00B267DA">
      <w:r w:rsidRPr="005D36FB">
        <w:rPr>
          <w:w w:val="95"/>
        </w:rPr>
        <w:t>Bis zu welcher Anzahl von Rechnern kann ein Peer-to-Peer Netzwerk vernünftig betrieben werden</w:t>
      </w:r>
      <w:r w:rsidRPr="005D36FB">
        <w:rPr>
          <w:spacing w:val="-15"/>
          <w:w w:val="95"/>
        </w:rPr>
        <w:t xml:space="preserve"> </w:t>
      </w:r>
      <w:r w:rsidRPr="005D36FB">
        <w:rPr>
          <w:w w:val="95"/>
        </w:rPr>
        <w:t>(im</w:t>
      </w:r>
      <w:r w:rsidRPr="005D36FB">
        <w:rPr>
          <w:w w:val="98"/>
        </w:rPr>
        <w:t xml:space="preserve"> </w:t>
      </w:r>
      <w:r w:rsidRPr="005D36FB">
        <w:rPr>
          <w:w w:val="95"/>
        </w:rPr>
        <w:t>geschäftlichen Sinn, nicht Torrent</w:t>
      </w:r>
      <w:r w:rsidRPr="005D36FB">
        <w:rPr>
          <w:spacing w:val="5"/>
          <w:w w:val="95"/>
        </w:rPr>
        <w:t xml:space="preserve"> </w:t>
      </w:r>
      <w:r w:rsidRPr="005D36FB">
        <w:rPr>
          <w:w w:val="95"/>
        </w:rPr>
        <w:t>Netzwerke)?</w:t>
      </w:r>
    </w:p>
    <w:p w14:paraId="103B4BE8" w14:textId="77777777" w:rsidR="00B267DA" w:rsidRPr="005D36FB" w:rsidRDefault="00B267DA" w:rsidP="00B267DA">
      <w:pPr>
        <w:rPr>
          <w:rFonts w:eastAsia="Calibri"/>
          <w:lang w:val="de-CH"/>
        </w:rPr>
      </w:pPr>
    </w:p>
    <w:p w14:paraId="4DDBB3FC" w14:textId="77777777" w:rsidR="00B267DA" w:rsidRPr="005D36FB" w:rsidRDefault="00B267DA" w:rsidP="00B267DA">
      <w:pPr>
        <w:rPr>
          <w:rFonts w:eastAsia="Calibri"/>
          <w:lang w:val="de-CH"/>
        </w:rPr>
      </w:pPr>
    </w:p>
    <w:p w14:paraId="0094A6F0" w14:textId="77777777" w:rsidR="00B267DA" w:rsidRPr="005D36FB" w:rsidRDefault="00B267DA" w:rsidP="00B267DA">
      <w:pPr>
        <w:rPr>
          <w:rFonts w:eastAsia="Calibri"/>
          <w:lang w:val="de-CH"/>
        </w:rPr>
      </w:pPr>
    </w:p>
    <w:p w14:paraId="61D4F73D" w14:textId="77777777" w:rsidR="00B267DA" w:rsidRPr="005D36FB" w:rsidRDefault="00B267DA" w:rsidP="00B267DA">
      <w:pPr>
        <w:rPr>
          <w:rFonts w:eastAsia="Calibri"/>
          <w:lang w:val="de-CH"/>
        </w:rPr>
      </w:pPr>
    </w:p>
    <w:p w14:paraId="421DC5E3" w14:textId="77777777" w:rsidR="00B267DA" w:rsidRPr="005D36FB" w:rsidRDefault="00B267DA" w:rsidP="00B267DA">
      <w:pPr>
        <w:rPr>
          <w:rFonts w:eastAsia="Calibri"/>
          <w:lang w:val="de-CH"/>
        </w:rPr>
      </w:pPr>
    </w:p>
    <w:p w14:paraId="0B3D7BE5" w14:textId="77777777" w:rsidR="00B267DA" w:rsidRPr="005D36FB" w:rsidRDefault="00B267DA" w:rsidP="00B267DA">
      <w:pPr>
        <w:rPr>
          <w:rFonts w:eastAsia="Calibri"/>
          <w:lang w:val="de-CH"/>
        </w:rPr>
      </w:pPr>
    </w:p>
    <w:p w14:paraId="50C6BF48" w14:textId="77777777" w:rsidR="00B267DA" w:rsidRPr="005D36FB" w:rsidRDefault="00B267DA" w:rsidP="00B267DA">
      <w:pPr>
        <w:rPr>
          <w:rFonts w:eastAsia="Calibri"/>
          <w:lang w:val="de-CH"/>
        </w:rPr>
      </w:pPr>
    </w:p>
    <w:p w14:paraId="73A504BF" w14:textId="77777777" w:rsidR="00B267DA" w:rsidRPr="005D36FB" w:rsidRDefault="00B267DA" w:rsidP="00B267DA">
      <w:pPr>
        <w:rPr>
          <w:rFonts w:eastAsia="Calibri"/>
          <w:lang w:val="de-CH"/>
        </w:rPr>
      </w:pPr>
    </w:p>
    <w:p w14:paraId="1CB3FA31" w14:textId="77777777" w:rsidR="00B267DA" w:rsidRPr="005D36FB" w:rsidRDefault="00B267DA" w:rsidP="00B267DA">
      <w:r w:rsidRPr="005D36FB">
        <w:rPr>
          <w:w w:val="95"/>
        </w:rPr>
        <w:t>Nennen</w:t>
      </w:r>
      <w:r w:rsidRPr="005D36FB">
        <w:rPr>
          <w:spacing w:val="-8"/>
          <w:w w:val="95"/>
        </w:rPr>
        <w:t xml:space="preserve"> </w:t>
      </w:r>
      <w:r w:rsidRPr="005D36FB">
        <w:rPr>
          <w:w w:val="95"/>
        </w:rPr>
        <w:t>Sie</w:t>
      </w:r>
      <w:r w:rsidRPr="005D36FB">
        <w:rPr>
          <w:spacing w:val="-8"/>
          <w:w w:val="95"/>
        </w:rPr>
        <w:t xml:space="preserve"> </w:t>
      </w:r>
      <w:r w:rsidRPr="005D36FB">
        <w:rPr>
          <w:w w:val="95"/>
        </w:rPr>
        <w:t>zwei</w:t>
      </w:r>
      <w:r w:rsidRPr="005D36FB">
        <w:rPr>
          <w:spacing w:val="-8"/>
          <w:w w:val="95"/>
        </w:rPr>
        <w:t xml:space="preserve"> </w:t>
      </w:r>
      <w:r w:rsidRPr="005D36FB">
        <w:rPr>
          <w:w w:val="95"/>
        </w:rPr>
        <w:t>Unterschiede</w:t>
      </w:r>
      <w:r w:rsidRPr="005D36FB">
        <w:rPr>
          <w:spacing w:val="-8"/>
          <w:w w:val="95"/>
        </w:rPr>
        <w:t xml:space="preserve"> </w:t>
      </w:r>
      <w:r w:rsidRPr="005D36FB">
        <w:rPr>
          <w:w w:val="95"/>
        </w:rPr>
        <w:t>zwischen</w:t>
      </w:r>
      <w:r w:rsidRPr="005D36FB">
        <w:rPr>
          <w:spacing w:val="-6"/>
          <w:w w:val="95"/>
        </w:rPr>
        <w:t xml:space="preserve"> </w:t>
      </w:r>
      <w:r w:rsidRPr="005D36FB">
        <w:rPr>
          <w:w w:val="95"/>
        </w:rPr>
        <w:t>Peer-to-Peer</w:t>
      </w:r>
      <w:r w:rsidRPr="005D36FB">
        <w:rPr>
          <w:spacing w:val="-7"/>
          <w:w w:val="95"/>
        </w:rPr>
        <w:t xml:space="preserve"> </w:t>
      </w:r>
      <w:r w:rsidRPr="005D36FB">
        <w:rPr>
          <w:w w:val="95"/>
        </w:rPr>
        <w:t>und</w:t>
      </w:r>
      <w:r w:rsidRPr="005D36FB">
        <w:rPr>
          <w:spacing w:val="-8"/>
          <w:w w:val="95"/>
        </w:rPr>
        <w:t xml:space="preserve"> </w:t>
      </w:r>
      <w:r w:rsidRPr="005D36FB">
        <w:rPr>
          <w:w w:val="95"/>
        </w:rPr>
        <w:t>Client/Server</w:t>
      </w:r>
      <w:r w:rsidRPr="005D36FB">
        <w:rPr>
          <w:spacing w:val="-8"/>
          <w:w w:val="95"/>
        </w:rPr>
        <w:t xml:space="preserve"> </w:t>
      </w:r>
      <w:r w:rsidRPr="005D36FB">
        <w:rPr>
          <w:w w:val="95"/>
        </w:rPr>
        <w:t>Netzwerken.</w:t>
      </w:r>
    </w:p>
    <w:p w14:paraId="3F91E55E" w14:textId="77777777" w:rsidR="00B267DA" w:rsidRPr="005D36FB" w:rsidRDefault="00B267DA" w:rsidP="00B267DA">
      <w:pPr>
        <w:rPr>
          <w:rFonts w:eastAsia="Calibri"/>
          <w:lang w:val="de-CH"/>
        </w:rPr>
      </w:pPr>
    </w:p>
    <w:p w14:paraId="5B19307F" w14:textId="77777777" w:rsidR="00B267DA" w:rsidRPr="005D36FB" w:rsidRDefault="00B267DA" w:rsidP="00B267DA">
      <w:pPr>
        <w:rPr>
          <w:rFonts w:eastAsia="Calibri"/>
          <w:lang w:val="de-CH"/>
        </w:rPr>
      </w:pPr>
    </w:p>
    <w:p w14:paraId="706660CF" w14:textId="77777777" w:rsidR="00B267DA" w:rsidRPr="005D36FB" w:rsidRDefault="00B267DA" w:rsidP="00B267DA">
      <w:pPr>
        <w:rPr>
          <w:rFonts w:eastAsia="Calibri"/>
          <w:lang w:val="de-CH"/>
        </w:rPr>
      </w:pPr>
    </w:p>
    <w:p w14:paraId="229CDBE3" w14:textId="77777777" w:rsidR="00B267DA" w:rsidRPr="005D36FB" w:rsidRDefault="00B267DA" w:rsidP="00B267DA">
      <w:pPr>
        <w:rPr>
          <w:rFonts w:eastAsia="Calibri"/>
          <w:lang w:val="de-CH"/>
        </w:rPr>
      </w:pPr>
    </w:p>
    <w:p w14:paraId="76AC6283" w14:textId="77777777" w:rsidR="00B267DA" w:rsidRPr="005D36FB" w:rsidRDefault="00B267DA" w:rsidP="00B267DA">
      <w:pPr>
        <w:rPr>
          <w:rFonts w:eastAsia="Calibri"/>
          <w:lang w:val="de-CH"/>
        </w:rPr>
      </w:pPr>
    </w:p>
    <w:p w14:paraId="4E4C2DA1" w14:textId="77777777" w:rsidR="00B267DA" w:rsidRPr="005D36FB" w:rsidRDefault="00B267DA" w:rsidP="00B267DA">
      <w:pPr>
        <w:rPr>
          <w:rFonts w:eastAsia="Calibri"/>
          <w:lang w:val="de-CH"/>
        </w:rPr>
      </w:pPr>
    </w:p>
    <w:p w14:paraId="5B7F6502" w14:textId="77777777" w:rsidR="00B267DA" w:rsidRPr="005D36FB" w:rsidRDefault="00B267DA" w:rsidP="00B267DA">
      <w:pPr>
        <w:rPr>
          <w:rFonts w:eastAsia="Calibri"/>
          <w:lang w:val="de-CH"/>
        </w:rPr>
      </w:pPr>
    </w:p>
    <w:p w14:paraId="4152F0AB" w14:textId="77777777" w:rsidR="00B267DA" w:rsidRPr="005D36FB" w:rsidRDefault="00B267DA" w:rsidP="00B267DA">
      <w:pPr>
        <w:rPr>
          <w:rFonts w:eastAsia="Calibri"/>
          <w:lang w:val="de-CH"/>
        </w:rPr>
      </w:pPr>
    </w:p>
    <w:p w14:paraId="25E79C06" w14:textId="77777777" w:rsidR="00B267DA" w:rsidRPr="005D36FB" w:rsidRDefault="00B267DA" w:rsidP="00B267DA">
      <w:pPr>
        <w:rPr>
          <w:rFonts w:eastAsia="Calibri"/>
          <w:lang w:val="de-CH"/>
        </w:rPr>
      </w:pPr>
    </w:p>
    <w:p w14:paraId="41596C18" w14:textId="77777777" w:rsidR="00B267DA" w:rsidRPr="005D36FB" w:rsidRDefault="00B267DA" w:rsidP="00B267DA">
      <w:r w:rsidRPr="005D36FB">
        <w:rPr>
          <w:w w:val="95"/>
        </w:rPr>
        <w:t>Bei welchem Typ von Netzwerken erfolgt die Administration</w:t>
      </w:r>
      <w:r w:rsidRPr="005D36FB">
        <w:rPr>
          <w:spacing w:val="21"/>
          <w:w w:val="95"/>
        </w:rPr>
        <w:t xml:space="preserve"> </w:t>
      </w:r>
      <w:r w:rsidRPr="005D36FB">
        <w:rPr>
          <w:w w:val="95"/>
        </w:rPr>
        <w:t>zentral?</w:t>
      </w:r>
    </w:p>
    <w:p w14:paraId="1E94AD5C" w14:textId="77777777" w:rsidR="00B267DA" w:rsidRPr="005D36FB" w:rsidRDefault="00B267DA" w:rsidP="00B267DA">
      <w:pPr>
        <w:rPr>
          <w:rFonts w:eastAsia="Calibri"/>
          <w:lang w:val="de-CH"/>
        </w:rPr>
      </w:pPr>
    </w:p>
    <w:p w14:paraId="48CB77B1" w14:textId="77777777" w:rsidR="00B267DA" w:rsidRPr="005D36FB" w:rsidRDefault="00B267DA" w:rsidP="00B267DA">
      <w:pPr>
        <w:rPr>
          <w:rFonts w:eastAsia="Calibri"/>
          <w:lang w:val="de-CH"/>
        </w:rPr>
      </w:pPr>
    </w:p>
    <w:p w14:paraId="40BB8FE7" w14:textId="77777777" w:rsidR="00B267DA" w:rsidRPr="005D36FB" w:rsidRDefault="00B267DA" w:rsidP="00B267DA">
      <w:pPr>
        <w:rPr>
          <w:rFonts w:eastAsia="Calibri"/>
          <w:lang w:val="de-CH"/>
        </w:rPr>
      </w:pPr>
    </w:p>
    <w:p w14:paraId="768C5925" w14:textId="77777777" w:rsidR="00B267DA" w:rsidRPr="005D36FB" w:rsidRDefault="00B267DA" w:rsidP="00B267DA">
      <w:pPr>
        <w:rPr>
          <w:rFonts w:eastAsia="Calibri"/>
          <w:lang w:val="de-CH"/>
        </w:rPr>
      </w:pPr>
    </w:p>
    <w:p w14:paraId="0144E48B" w14:textId="77777777" w:rsidR="00B267DA" w:rsidRPr="005D36FB" w:rsidRDefault="00B267DA" w:rsidP="00B267DA">
      <w:pPr>
        <w:rPr>
          <w:rFonts w:eastAsia="Calibri"/>
          <w:lang w:val="de-CH"/>
        </w:rPr>
      </w:pPr>
    </w:p>
    <w:p w14:paraId="4B0064F6" w14:textId="77777777" w:rsidR="00B267DA" w:rsidRPr="005D36FB" w:rsidRDefault="00B267DA" w:rsidP="00B267DA">
      <w:pPr>
        <w:rPr>
          <w:rFonts w:eastAsia="Calibri"/>
          <w:lang w:val="de-CH"/>
        </w:rPr>
      </w:pPr>
    </w:p>
    <w:p w14:paraId="692E219C" w14:textId="77777777" w:rsidR="00B267DA" w:rsidRPr="005D36FB" w:rsidRDefault="00B267DA" w:rsidP="00B267DA">
      <w:pPr>
        <w:rPr>
          <w:rFonts w:eastAsia="Calibri"/>
          <w:lang w:val="de-CH"/>
        </w:rPr>
      </w:pPr>
    </w:p>
    <w:p w14:paraId="29CC46B9" w14:textId="77777777" w:rsidR="00B267DA" w:rsidRPr="005D36FB" w:rsidRDefault="00B267DA" w:rsidP="00B267DA">
      <w:r w:rsidRPr="005D36FB">
        <w:rPr>
          <w:w w:val="95"/>
        </w:rPr>
        <w:t>Wie viele Computer sind im Minimum für ein Client/Server-Netzwerk</w:t>
      </w:r>
      <w:r w:rsidRPr="005D36FB">
        <w:rPr>
          <w:spacing w:val="8"/>
          <w:w w:val="95"/>
        </w:rPr>
        <w:t xml:space="preserve"> </w:t>
      </w:r>
      <w:r w:rsidRPr="005D36FB">
        <w:rPr>
          <w:w w:val="95"/>
        </w:rPr>
        <w:t>nötig?</w:t>
      </w:r>
    </w:p>
    <w:p w14:paraId="1CC1F403" w14:textId="77777777" w:rsidR="00B267DA" w:rsidRPr="005D36FB" w:rsidRDefault="00B267DA" w:rsidP="00B267DA">
      <w:pPr>
        <w:rPr>
          <w:rFonts w:eastAsia="Calibri"/>
          <w:lang w:val="de-CH"/>
        </w:rPr>
      </w:pPr>
    </w:p>
    <w:p w14:paraId="57BAD188" w14:textId="77777777" w:rsidR="00B267DA" w:rsidRPr="005D36FB" w:rsidRDefault="00B267DA" w:rsidP="00B267DA">
      <w:pPr>
        <w:rPr>
          <w:rFonts w:eastAsia="Calibri"/>
          <w:lang w:val="de-CH"/>
        </w:rPr>
      </w:pPr>
    </w:p>
    <w:p w14:paraId="35054252" w14:textId="77777777" w:rsidR="00B267DA" w:rsidRPr="005D36FB" w:rsidRDefault="00B267DA" w:rsidP="00B267DA">
      <w:pPr>
        <w:rPr>
          <w:rFonts w:eastAsia="Calibri"/>
          <w:lang w:val="de-CH"/>
        </w:rPr>
      </w:pPr>
    </w:p>
    <w:p w14:paraId="25CE1D8E" w14:textId="77777777" w:rsidR="00B267DA" w:rsidRPr="005D36FB" w:rsidRDefault="00B267DA" w:rsidP="00B267DA">
      <w:pPr>
        <w:rPr>
          <w:rFonts w:eastAsia="Calibri"/>
          <w:lang w:val="de-CH"/>
        </w:rPr>
      </w:pPr>
    </w:p>
    <w:p w14:paraId="6F509B49" w14:textId="77777777" w:rsidR="00B267DA" w:rsidRPr="005D36FB" w:rsidRDefault="00B267DA" w:rsidP="00B267DA">
      <w:pPr>
        <w:rPr>
          <w:rFonts w:eastAsia="Calibri"/>
          <w:sz w:val="18"/>
          <w:szCs w:val="18"/>
          <w:lang w:val="de-CH"/>
        </w:rPr>
      </w:pPr>
    </w:p>
    <w:p w14:paraId="02624366" w14:textId="77777777" w:rsidR="00B267DA" w:rsidRPr="005D36FB" w:rsidRDefault="00B267DA" w:rsidP="00B267DA">
      <w:pPr>
        <w:rPr>
          <w:lang w:val="de-CH"/>
        </w:rPr>
      </w:pPr>
      <w:r w:rsidRPr="005D36FB">
        <w:t>Welchen</w:t>
      </w:r>
      <w:r w:rsidRPr="005D36FB">
        <w:rPr>
          <w:spacing w:val="-27"/>
        </w:rPr>
        <w:t xml:space="preserve"> </w:t>
      </w:r>
      <w:r w:rsidRPr="005D36FB">
        <w:t>Netzwerktyp</w:t>
      </w:r>
      <w:r w:rsidRPr="005D36FB">
        <w:rPr>
          <w:spacing w:val="-27"/>
        </w:rPr>
        <w:t xml:space="preserve"> </w:t>
      </w:r>
      <w:r w:rsidRPr="005D36FB">
        <w:t>setzen</w:t>
      </w:r>
      <w:r w:rsidRPr="005D36FB">
        <w:rPr>
          <w:spacing w:val="-27"/>
        </w:rPr>
        <w:t xml:space="preserve"> </w:t>
      </w:r>
      <w:r w:rsidRPr="005D36FB">
        <w:t>Sie</w:t>
      </w:r>
      <w:r w:rsidRPr="005D36FB">
        <w:rPr>
          <w:spacing w:val="-27"/>
        </w:rPr>
        <w:t xml:space="preserve"> </w:t>
      </w:r>
      <w:r w:rsidRPr="005D36FB">
        <w:t>bei</w:t>
      </w:r>
      <w:r w:rsidRPr="005D36FB">
        <w:rPr>
          <w:spacing w:val="-27"/>
        </w:rPr>
        <w:t xml:space="preserve"> </w:t>
      </w:r>
      <w:r w:rsidRPr="005D36FB">
        <w:t>sich</w:t>
      </w:r>
      <w:r w:rsidRPr="005D36FB">
        <w:rPr>
          <w:spacing w:val="-26"/>
        </w:rPr>
        <w:t xml:space="preserve"> </w:t>
      </w:r>
      <w:r w:rsidRPr="005D36FB">
        <w:t>zu</w:t>
      </w:r>
      <w:r w:rsidRPr="005D36FB">
        <w:rPr>
          <w:spacing w:val="-27"/>
        </w:rPr>
        <w:t xml:space="preserve"> </w:t>
      </w:r>
      <w:r w:rsidRPr="005D36FB">
        <w:t>Hause</w:t>
      </w:r>
      <w:r w:rsidRPr="005D36FB">
        <w:rPr>
          <w:spacing w:val="-26"/>
        </w:rPr>
        <w:t xml:space="preserve"> </w:t>
      </w:r>
      <w:r w:rsidRPr="005D36FB">
        <w:t>ein?</w:t>
      </w:r>
      <w:r w:rsidRPr="005D36FB">
        <w:rPr>
          <w:spacing w:val="-27"/>
        </w:rPr>
        <w:t xml:space="preserve"> </w:t>
      </w:r>
      <w:r w:rsidRPr="005D36FB">
        <w:t>Zeichnen</w:t>
      </w:r>
      <w:r w:rsidRPr="005D36FB">
        <w:rPr>
          <w:spacing w:val="-27"/>
        </w:rPr>
        <w:t xml:space="preserve"> </w:t>
      </w:r>
      <w:r w:rsidRPr="005D36FB">
        <w:t>Sie</w:t>
      </w:r>
      <w:r w:rsidRPr="005D36FB">
        <w:rPr>
          <w:spacing w:val="-26"/>
        </w:rPr>
        <w:t xml:space="preserve"> </w:t>
      </w:r>
      <w:r w:rsidRPr="005D36FB">
        <w:t>einen</w:t>
      </w:r>
      <w:r w:rsidRPr="005D36FB">
        <w:rPr>
          <w:spacing w:val="-27"/>
        </w:rPr>
        <w:t xml:space="preserve"> </w:t>
      </w:r>
      <w:r w:rsidRPr="005D36FB">
        <w:t>möglichen</w:t>
      </w:r>
      <w:r w:rsidRPr="005D36FB">
        <w:rPr>
          <w:spacing w:val="-27"/>
        </w:rPr>
        <w:t xml:space="preserve"> </w:t>
      </w:r>
      <w:r w:rsidRPr="005D36FB">
        <w:t>Netzplan</w:t>
      </w:r>
      <w:r w:rsidRPr="005D36FB">
        <w:rPr>
          <w:spacing w:val="-27"/>
        </w:rPr>
        <w:t xml:space="preserve"> </w:t>
      </w:r>
      <w:r w:rsidRPr="005D36FB">
        <w:t>auf.</w:t>
      </w:r>
    </w:p>
    <w:p w14:paraId="67B9C29D" w14:textId="3D2DD80B" w:rsidR="00F134BC" w:rsidRDefault="00F134BC">
      <w:pPr>
        <w:rPr>
          <w:lang w:val="de-CH"/>
        </w:rPr>
      </w:pPr>
      <w:r>
        <w:rPr>
          <w:lang w:val="de-CH"/>
        </w:rPr>
        <w:br w:type="page"/>
      </w:r>
    </w:p>
    <w:p w14:paraId="560012FE" w14:textId="686437B3" w:rsidR="00632676" w:rsidRDefault="008E75F2" w:rsidP="00EC02BA">
      <w:pPr>
        <w:pStyle w:val="berschrift1"/>
        <w:rPr>
          <w:lang w:val="de-CH"/>
        </w:rPr>
      </w:pPr>
      <w:bookmarkStart w:id="73" w:name="_Toc32745186"/>
      <w:r>
        <w:rPr>
          <w:lang w:val="de-CH"/>
        </w:rPr>
        <w:lastRenderedPageBreak/>
        <w:t>Kabel- und Funktechnologie</w:t>
      </w:r>
      <w:bookmarkEnd w:id="73"/>
    </w:p>
    <w:p w14:paraId="560012FF" w14:textId="77777777" w:rsidR="008E75F2" w:rsidRDefault="008E75F2" w:rsidP="008E75F2">
      <w:pPr>
        <w:rPr>
          <w:lang w:val="de-CH"/>
        </w:rPr>
      </w:pPr>
    </w:p>
    <w:p w14:paraId="56001300" w14:textId="77777777" w:rsidR="008E75F2" w:rsidRDefault="008E75F2" w:rsidP="008E75F2">
      <w:pPr>
        <w:rPr>
          <w:lang w:val="de-CH" w:eastAsia="de-CH"/>
        </w:rPr>
      </w:pPr>
      <w:r>
        <w:rPr>
          <w:lang w:val="de-CH" w:eastAsia="de-CH"/>
        </w:rPr>
        <w:t>Beim Bau eines Netzwerks wird man zwangsläufig mit den unterschiedlichen Kabel- und Funktechnologien konfrontiert. Bei der Verwendung einer bestimmten Technolog sollte unbedingt darauf geachtet werden, dass diese auf einem international anerkannten und offenen Standard basiert. Bei Netzwerklösungen, die auf proprietären Standards basieren, besteht die Gefahr, dass Produkte (Komponenten) verschiedener Hersteller untereinander nicht funktionieren, sprich diese zueinander inkompatibel.</w:t>
      </w:r>
    </w:p>
    <w:p w14:paraId="56001301" w14:textId="77777777" w:rsidR="008E75F2" w:rsidRDefault="008E75F2" w:rsidP="008E75F2">
      <w:pPr>
        <w:rPr>
          <w:lang w:val="de-CH" w:eastAsia="de-CH"/>
        </w:rPr>
      </w:pPr>
    </w:p>
    <w:p w14:paraId="56001302" w14:textId="77777777" w:rsidR="008E75F2" w:rsidRDefault="008E75F2" w:rsidP="008E75F2">
      <w:pPr>
        <w:pStyle w:val="berschrift2"/>
        <w:rPr>
          <w:lang w:val="de-CH" w:eastAsia="de-CH"/>
        </w:rPr>
      </w:pPr>
      <w:bookmarkStart w:id="74" w:name="_Toc32745187"/>
      <w:r>
        <w:rPr>
          <w:lang w:val="de-CH" w:eastAsia="de-CH"/>
        </w:rPr>
        <w:t>Kabelbasierende Netzwerke</w:t>
      </w:r>
      <w:bookmarkEnd w:id="74"/>
    </w:p>
    <w:p w14:paraId="56001303" w14:textId="77777777" w:rsidR="008E75F2" w:rsidRDefault="008E75F2" w:rsidP="008E75F2">
      <w:pPr>
        <w:rPr>
          <w:lang w:val="de-CH" w:eastAsia="de-CH"/>
        </w:rPr>
      </w:pPr>
    </w:p>
    <w:p w14:paraId="56001304" w14:textId="77777777" w:rsidR="008E75F2" w:rsidRDefault="008E75F2" w:rsidP="008E75F2">
      <w:pPr>
        <w:rPr>
          <w:lang w:val="de-CH" w:eastAsia="de-CH"/>
        </w:rPr>
      </w:pPr>
      <w:r>
        <w:rPr>
          <w:lang w:val="de-CH" w:eastAsia="de-CH"/>
        </w:rPr>
        <w:t>Für die Übertragung der Daten in einem Netzwerk wird sog. Übertragungsmedium benötigt. Bei einem Netzwerk, das auf Kabeln basiert, spricht man in diesem Fall von einer</w:t>
      </w:r>
      <w:r w:rsidR="004F0564">
        <w:rPr>
          <w:lang w:val="de-CH" w:eastAsia="de-CH"/>
        </w:rPr>
        <w:t xml:space="preserve"> </w:t>
      </w:r>
      <w:r>
        <w:rPr>
          <w:lang w:val="de-CH" w:eastAsia="de-CH"/>
        </w:rPr>
        <w:t>«gebundenen» Übertragung. Die Datenübertragung wird mittels elektrischem Strom oder</w:t>
      </w:r>
      <w:r w:rsidR="004F0564">
        <w:rPr>
          <w:lang w:val="de-CH" w:eastAsia="de-CH"/>
        </w:rPr>
        <w:t xml:space="preserve"> </w:t>
      </w:r>
      <w:r>
        <w:rPr>
          <w:lang w:val="de-CH" w:eastAsia="de-CH"/>
        </w:rPr>
        <w:t>optischer Signale vorgenommen. Diese Signale sind auf das jeweilige Übertragung</w:t>
      </w:r>
      <w:r w:rsidR="004F0564">
        <w:rPr>
          <w:lang w:val="de-CH" w:eastAsia="de-CH"/>
        </w:rPr>
        <w:t>s</w:t>
      </w:r>
      <w:r>
        <w:rPr>
          <w:lang w:val="de-CH" w:eastAsia="de-CH"/>
        </w:rPr>
        <w:t>medium gebunden. Für die Realisation eines Netzwerks stehen verschiedene Kabeltypen zur Auswahl. Jeder Kabeltyp besitzt unterschiedliche spezifische Eigenschaften. Jede Übertragung im Kabel wird durch bestimmte Faktoren beeinflusst. Diese Faktoren müssen besonders beachtet werden:</w:t>
      </w:r>
    </w:p>
    <w:p w14:paraId="56001305" w14:textId="77777777" w:rsidR="008E75F2" w:rsidRDefault="008E75F2" w:rsidP="008E75F2">
      <w:pPr>
        <w:rPr>
          <w:lang w:val="de-CH" w:eastAsia="de-CH"/>
        </w:rPr>
      </w:pPr>
    </w:p>
    <w:p w14:paraId="56001306" w14:textId="77777777" w:rsidR="008E75F2" w:rsidRDefault="008E75F2" w:rsidP="008E75F2">
      <w:pPr>
        <w:rPr>
          <w:lang w:val="de-CH" w:eastAsia="de-CH"/>
        </w:rPr>
      </w:pPr>
      <w:r>
        <w:rPr>
          <w:lang w:val="de-CH" w:eastAsia="de-CH"/>
        </w:rPr>
        <w:t>Elektromagnetische Störungen (Magnetfelder)</w:t>
      </w:r>
    </w:p>
    <w:p w14:paraId="56001307" w14:textId="77777777" w:rsidR="008E75F2" w:rsidRDefault="008E75F2" w:rsidP="008E75F2">
      <w:pPr>
        <w:rPr>
          <w:lang w:val="de-CH" w:eastAsia="de-CH"/>
        </w:rPr>
      </w:pPr>
    </w:p>
    <w:p w14:paraId="56001308" w14:textId="77777777" w:rsidR="008E75F2" w:rsidRDefault="004F0564" w:rsidP="004F0564">
      <w:pPr>
        <w:tabs>
          <w:tab w:val="left" w:leader="dot" w:pos="8647"/>
        </w:tabs>
        <w:rPr>
          <w:lang w:val="de-CH" w:eastAsia="de-CH"/>
        </w:rPr>
      </w:pPr>
      <w:bookmarkStart w:id="75" w:name="OLE_LINK1"/>
      <w:bookmarkStart w:id="76" w:name="OLE_LINK2"/>
      <w:bookmarkStart w:id="77" w:name="OLE_LINK3"/>
      <w:r>
        <w:rPr>
          <w:lang w:val="de-CH" w:eastAsia="de-CH"/>
        </w:rPr>
        <w:tab/>
      </w:r>
    </w:p>
    <w:p w14:paraId="56001309" w14:textId="77777777" w:rsidR="004F0564" w:rsidRDefault="004F0564" w:rsidP="004F0564">
      <w:pPr>
        <w:tabs>
          <w:tab w:val="left" w:leader="dot" w:pos="8647"/>
        </w:tabs>
        <w:rPr>
          <w:lang w:val="de-CH" w:eastAsia="de-CH"/>
        </w:rPr>
      </w:pPr>
    </w:p>
    <w:p w14:paraId="5600130A" w14:textId="77777777" w:rsidR="004F0564" w:rsidRDefault="004F0564" w:rsidP="004F0564">
      <w:pPr>
        <w:tabs>
          <w:tab w:val="left" w:leader="dot" w:pos="8647"/>
        </w:tabs>
        <w:rPr>
          <w:lang w:val="de-CH" w:eastAsia="de-CH"/>
        </w:rPr>
      </w:pPr>
      <w:r>
        <w:rPr>
          <w:lang w:val="de-CH" w:eastAsia="de-CH"/>
        </w:rPr>
        <w:tab/>
      </w:r>
    </w:p>
    <w:p w14:paraId="5600130B" w14:textId="77777777" w:rsidR="004F0564" w:rsidRDefault="004F0564" w:rsidP="004F0564">
      <w:pPr>
        <w:tabs>
          <w:tab w:val="left" w:leader="dot" w:pos="8647"/>
        </w:tabs>
        <w:rPr>
          <w:lang w:val="de-CH" w:eastAsia="de-CH"/>
        </w:rPr>
      </w:pPr>
    </w:p>
    <w:p w14:paraId="5600130C" w14:textId="77777777" w:rsidR="004F0564" w:rsidRDefault="004F0564" w:rsidP="004F0564">
      <w:pPr>
        <w:tabs>
          <w:tab w:val="left" w:leader="dot" w:pos="8647"/>
        </w:tabs>
        <w:rPr>
          <w:lang w:val="de-CH" w:eastAsia="de-CH"/>
        </w:rPr>
      </w:pPr>
      <w:r>
        <w:rPr>
          <w:lang w:val="de-CH" w:eastAsia="de-CH"/>
        </w:rPr>
        <w:tab/>
      </w:r>
    </w:p>
    <w:p w14:paraId="5600130D" w14:textId="77777777" w:rsidR="004F0564" w:rsidRDefault="004F0564" w:rsidP="004F0564">
      <w:pPr>
        <w:tabs>
          <w:tab w:val="left" w:leader="dot" w:pos="8647"/>
        </w:tabs>
        <w:rPr>
          <w:lang w:val="de-CH" w:eastAsia="de-CH"/>
        </w:rPr>
      </w:pPr>
    </w:p>
    <w:p w14:paraId="5600130E" w14:textId="77777777" w:rsidR="004F0564" w:rsidRDefault="004F0564" w:rsidP="004F0564">
      <w:pPr>
        <w:tabs>
          <w:tab w:val="left" w:leader="dot" w:pos="8647"/>
        </w:tabs>
        <w:rPr>
          <w:lang w:val="de-CH" w:eastAsia="de-CH"/>
        </w:rPr>
      </w:pPr>
      <w:r>
        <w:rPr>
          <w:lang w:val="de-CH" w:eastAsia="de-CH"/>
        </w:rPr>
        <w:tab/>
      </w:r>
    </w:p>
    <w:p w14:paraId="5600130F" w14:textId="77777777" w:rsidR="004F0564" w:rsidRDefault="004F0564" w:rsidP="004F0564">
      <w:pPr>
        <w:tabs>
          <w:tab w:val="left" w:leader="dot" w:pos="8647"/>
        </w:tabs>
        <w:rPr>
          <w:lang w:val="de-CH" w:eastAsia="de-CH"/>
        </w:rPr>
      </w:pPr>
    </w:p>
    <w:p w14:paraId="56001310" w14:textId="77777777" w:rsidR="004F0564" w:rsidRDefault="004F0564" w:rsidP="004F0564">
      <w:pPr>
        <w:tabs>
          <w:tab w:val="left" w:leader="dot" w:pos="8647"/>
        </w:tabs>
        <w:rPr>
          <w:lang w:val="de-CH" w:eastAsia="de-CH"/>
        </w:rPr>
      </w:pPr>
      <w:r>
        <w:rPr>
          <w:lang w:val="de-CH" w:eastAsia="de-CH"/>
        </w:rPr>
        <w:tab/>
      </w:r>
    </w:p>
    <w:bookmarkEnd w:id="75"/>
    <w:bookmarkEnd w:id="76"/>
    <w:bookmarkEnd w:id="77"/>
    <w:p w14:paraId="56001311" w14:textId="77777777" w:rsidR="008E75F2" w:rsidRDefault="008E75F2" w:rsidP="008E75F2">
      <w:pPr>
        <w:rPr>
          <w:lang w:val="de-CH" w:eastAsia="de-CH"/>
        </w:rPr>
      </w:pPr>
    </w:p>
    <w:p w14:paraId="56001312" w14:textId="77777777" w:rsidR="004F0564" w:rsidRDefault="004F0564" w:rsidP="008E75F2">
      <w:pPr>
        <w:rPr>
          <w:lang w:val="de-CH" w:eastAsia="de-CH"/>
        </w:rPr>
      </w:pPr>
    </w:p>
    <w:p w14:paraId="56001313" w14:textId="77777777" w:rsidR="008E75F2" w:rsidRDefault="008E75F2" w:rsidP="008E75F2">
      <w:pPr>
        <w:rPr>
          <w:lang w:val="de-CH" w:eastAsia="de-CH"/>
        </w:rPr>
      </w:pPr>
      <w:r>
        <w:rPr>
          <w:lang w:val="de-CH" w:eastAsia="de-CH"/>
        </w:rPr>
        <w:t>Der Widerstand eines Übertragungsmediums (Dämpfung)</w:t>
      </w:r>
    </w:p>
    <w:p w14:paraId="56001314" w14:textId="77777777" w:rsidR="008E75F2" w:rsidRDefault="008E75F2" w:rsidP="008E75F2">
      <w:pPr>
        <w:rPr>
          <w:lang w:val="de-CH" w:eastAsia="de-CH"/>
        </w:rPr>
      </w:pPr>
      <w:bookmarkStart w:id="78" w:name="OLE_LINK4"/>
    </w:p>
    <w:p w14:paraId="56001315" w14:textId="77777777" w:rsidR="004F0564" w:rsidRDefault="004F0564" w:rsidP="004F0564">
      <w:pPr>
        <w:tabs>
          <w:tab w:val="left" w:leader="dot" w:pos="8647"/>
        </w:tabs>
        <w:rPr>
          <w:lang w:val="de-CH" w:eastAsia="de-CH"/>
        </w:rPr>
      </w:pPr>
      <w:r>
        <w:rPr>
          <w:lang w:val="de-CH" w:eastAsia="de-CH"/>
        </w:rPr>
        <w:tab/>
      </w:r>
    </w:p>
    <w:p w14:paraId="56001316" w14:textId="77777777" w:rsidR="004F0564" w:rsidRDefault="004F0564" w:rsidP="004F0564">
      <w:pPr>
        <w:tabs>
          <w:tab w:val="left" w:leader="dot" w:pos="8647"/>
        </w:tabs>
        <w:rPr>
          <w:lang w:val="de-CH" w:eastAsia="de-CH"/>
        </w:rPr>
      </w:pPr>
    </w:p>
    <w:p w14:paraId="56001317" w14:textId="77777777" w:rsidR="004F0564" w:rsidRDefault="004F0564" w:rsidP="004F0564">
      <w:pPr>
        <w:tabs>
          <w:tab w:val="left" w:leader="dot" w:pos="8647"/>
        </w:tabs>
        <w:rPr>
          <w:lang w:val="de-CH" w:eastAsia="de-CH"/>
        </w:rPr>
      </w:pPr>
      <w:r>
        <w:rPr>
          <w:lang w:val="de-CH" w:eastAsia="de-CH"/>
        </w:rPr>
        <w:tab/>
      </w:r>
    </w:p>
    <w:bookmarkEnd w:id="78"/>
    <w:p w14:paraId="56001318" w14:textId="77777777" w:rsidR="004F0564" w:rsidRDefault="004F0564" w:rsidP="004F0564">
      <w:pPr>
        <w:tabs>
          <w:tab w:val="left" w:leader="dot" w:pos="8647"/>
        </w:tabs>
        <w:rPr>
          <w:lang w:val="de-CH" w:eastAsia="de-CH"/>
        </w:rPr>
      </w:pPr>
    </w:p>
    <w:p w14:paraId="56001319" w14:textId="77777777" w:rsidR="004F0564" w:rsidRDefault="004F0564" w:rsidP="004F0564">
      <w:pPr>
        <w:tabs>
          <w:tab w:val="left" w:leader="dot" w:pos="8647"/>
        </w:tabs>
        <w:rPr>
          <w:lang w:val="de-CH" w:eastAsia="de-CH"/>
        </w:rPr>
      </w:pPr>
      <w:r>
        <w:rPr>
          <w:lang w:val="de-CH" w:eastAsia="de-CH"/>
        </w:rPr>
        <w:tab/>
      </w:r>
    </w:p>
    <w:p w14:paraId="5600131A" w14:textId="77777777" w:rsidR="004F0564" w:rsidRDefault="004F0564" w:rsidP="004F0564">
      <w:pPr>
        <w:tabs>
          <w:tab w:val="left" w:leader="dot" w:pos="8647"/>
        </w:tabs>
        <w:rPr>
          <w:lang w:val="de-CH" w:eastAsia="de-CH"/>
        </w:rPr>
      </w:pPr>
    </w:p>
    <w:p w14:paraId="5600131B" w14:textId="77777777" w:rsidR="004F0564" w:rsidRDefault="004F0564" w:rsidP="004F0564">
      <w:pPr>
        <w:tabs>
          <w:tab w:val="left" w:leader="dot" w:pos="8647"/>
        </w:tabs>
        <w:rPr>
          <w:lang w:val="de-CH" w:eastAsia="de-CH"/>
        </w:rPr>
      </w:pPr>
      <w:r>
        <w:rPr>
          <w:lang w:val="de-CH" w:eastAsia="de-CH"/>
        </w:rPr>
        <w:tab/>
      </w:r>
    </w:p>
    <w:p w14:paraId="5600131C" w14:textId="77777777" w:rsidR="004F0564" w:rsidRDefault="004F0564" w:rsidP="004F0564">
      <w:pPr>
        <w:tabs>
          <w:tab w:val="left" w:leader="dot" w:pos="8647"/>
        </w:tabs>
        <w:rPr>
          <w:lang w:val="de-CH" w:eastAsia="de-CH"/>
        </w:rPr>
      </w:pPr>
    </w:p>
    <w:p w14:paraId="5600131D" w14:textId="77777777" w:rsidR="004F0564" w:rsidRDefault="004F0564" w:rsidP="004F0564">
      <w:pPr>
        <w:tabs>
          <w:tab w:val="left" w:leader="dot" w:pos="8647"/>
        </w:tabs>
        <w:rPr>
          <w:lang w:val="de-CH" w:eastAsia="de-CH"/>
        </w:rPr>
      </w:pPr>
      <w:r>
        <w:rPr>
          <w:lang w:val="de-CH" w:eastAsia="de-CH"/>
        </w:rPr>
        <w:tab/>
      </w:r>
    </w:p>
    <w:p w14:paraId="5600131E" w14:textId="77777777" w:rsidR="008E75F2" w:rsidRDefault="008E75F2" w:rsidP="008E75F2">
      <w:pPr>
        <w:rPr>
          <w:lang w:val="de-CH" w:eastAsia="de-CH"/>
        </w:rPr>
      </w:pPr>
    </w:p>
    <w:p w14:paraId="5600131F" w14:textId="77777777" w:rsidR="008E75F2" w:rsidRDefault="008E75F2" w:rsidP="008E75F2">
      <w:pPr>
        <w:rPr>
          <w:lang w:val="de-CH" w:eastAsia="de-CH"/>
        </w:rPr>
      </w:pPr>
      <w:r>
        <w:rPr>
          <w:noProof/>
          <w:lang w:val="de-CH" w:eastAsia="de-CH"/>
        </w:rPr>
        <w:lastRenderedPageBreak/>
        <w:drawing>
          <wp:inline distT="0" distB="0" distL="0" distR="0" wp14:anchorId="56001563" wp14:editId="56001564">
            <wp:extent cx="4828571" cy="494285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8571" cy="4942857"/>
                    </a:xfrm>
                    <a:prstGeom prst="rect">
                      <a:avLst/>
                    </a:prstGeom>
                  </pic:spPr>
                </pic:pic>
              </a:graphicData>
            </a:graphic>
          </wp:inline>
        </w:drawing>
      </w:r>
    </w:p>
    <w:p w14:paraId="56001320" w14:textId="77777777" w:rsidR="008E75F2" w:rsidRDefault="008E75F2" w:rsidP="008E75F2">
      <w:pPr>
        <w:rPr>
          <w:lang w:val="de-CH" w:eastAsia="de-CH"/>
        </w:rPr>
      </w:pPr>
    </w:p>
    <w:p w14:paraId="56001321" w14:textId="77777777" w:rsidR="008E75F2" w:rsidRDefault="008E75F2" w:rsidP="008E75F2">
      <w:pPr>
        <w:rPr>
          <w:lang w:val="de-CH" w:eastAsia="de-CH"/>
        </w:rPr>
      </w:pPr>
    </w:p>
    <w:p w14:paraId="56001322" w14:textId="77777777" w:rsidR="008E75F2" w:rsidRDefault="008E75F2" w:rsidP="008E75F2">
      <w:pPr>
        <w:rPr>
          <w:lang w:val="de-CH" w:eastAsia="de-CH"/>
        </w:rPr>
      </w:pPr>
      <w:r>
        <w:rPr>
          <w:lang w:val="de-CH" w:eastAsia="de-CH"/>
        </w:rPr>
        <w:t>Massnahmen gegen elektromagnetische Störungen:</w:t>
      </w:r>
    </w:p>
    <w:p w14:paraId="56001323" w14:textId="77777777" w:rsidR="008E75F2" w:rsidRDefault="008E75F2" w:rsidP="008E75F2">
      <w:pPr>
        <w:rPr>
          <w:lang w:val="de-CH" w:eastAsia="de-CH"/>
        </w:rPr>
      </w:pPr>
    </w:p>
    <w:p w14:paraId="56001324" w14:textId="77777777" w:rsidR="008E75F2" w:rsidRDefault="008E75F2" w:rsidP="008E75F2">
      <w:pPr>
        <w:rPr>
          <w:lang w:val="de-CH" w:eastAsia="de-CH"/>
        </w:rPr>
      </w:pPr>
    </w:p>
    <w:p w14:paraId="56001325" w14:textId="77777777" w:rsidR="008E75F2" w:rsidRDefault="008E75F2" w:rsidP="008E75F2">
      <w:pPr>
        <w:rPr>
          <w:lang w:val="de-CH" w:eastAsia="de-CH"/>
        </w:rPr>
      </w:pPr>
    </w:p>
    <w:p w14:paraId="56001326" w14:textId="77777777" w:rsidR="008E75F2" w:rsidRDefault="008E75F2">
      <w:pPr>
        <w:rPr>
          <w:lang w:val="de-CH" w:eastAsia="de-CH"/>
        </w:rPr>
      </w:pPr>
      <w:r>
        <w:rPr>
          <w:lang w:val="de-CH" w:eastAsia="de-CH"/>
        </w:rPr>
        <w:br w:type="page"/>
      </w:r>
    </w:p>
    <w:p w14:paraId="56001327" w14:textId="77777777" w:rsidR="008E75F2" w:rsidRDefault="008E75F2" w:rsidP="00302F08">
      <w:pPr>
        <w:pStyle w:val="berschrift2"/>
        <w:rPr>
          <w:lang w:val="de-CH" w:eastAsia="de-CH"/>
        </w:rPr>
      </w:pPr>
      <w:bookmarkStart w:id="79" w:name="_Toc32745188"/>
      <w:r>
        <w:rPr>
          <w:lang w:val="de-CH" w:eastAsia="de-CH"/>
        </w:rPr>
        <w:lastRenderedPageBreak/>
        <w:t>Kabeltypen</w:t>
      </w:r>
      <w:bookmarkEnd w:id="79"/>
    </w:p>
    <w:p w14:paraId="56001328" w14:textId="77777777" w:rsidR="008E75F2" w:rsidRDefault="008E75F2" w:rsidP="008E75F2">
      <w:pPr>
        <w:rPr>
          <w:lang w:val="de-CH" w:eastAsia="de-CH"/>
        </w:rPr>
      </w:pPr>
    </w:p>
    <w:tbl>
      <w:tblPr>
        <w:tblStyle w:val="Tabellenraster"/>
        <w:tblW w:w="9750" w:type="dxa"/>
        <w:tblInd w:w="-289" w:type="dxa"/>
        <w:tblLook w:val="04A0" w:firstRow="1" w:lastRow="0" w:firstColumn="1" w:lastColumn="0" w:noHBand="0" w:noVBand="1"/>
      </w:tblPr>
      <w:tblGrid>
        <w:gridCol w:w="851"/>
        <w:gridCol w:w="4296"/>
        <w:gridCol w:w="1101"/>
        <w:gridCol w:w="1208"/>
        <w:gridCol w:w="743"/>
        <w:gridCol w:w="1551"/>
      </w:tblGrid>
      <w:tr w:rsidR="00302F08" w14:paraId="5600132F" w14:textId="77777777" w:rsidTr="00C91AA5">
        <w:tc>
          <w:tcPr>
            <w:tcW w:w="851" w:type="dxa"/>
            <w:shd w:val="clear" w:color="auto" w:fill="D9D9D9" w:themeFill="background1" w:themeFillShade="D9"/>
          </w:tcPr>
          <w:p w14:paraId="56001329" w14:textId="77777777" w:rsidR="008E75F2" w:rsidRDefault="008E75F2" w:rsidP="008E75F2">
            <w:pPr>
              <w:rPr>
                <w:lang w:val="de-CH" w:eastAsia="de-CH"/>
              </w:rPr>
            </w:pPr>
            <w:r>
              <w:rPr>
                <w:lang w:val="de-CH" w:eastAsia="de-CH"/>
              </w:rPr>
              <w:t>IEEE</w:t>
            </w:r>
          </w:p>
        </w:tc>
        <w:tc>
          <w:tcPr>
            <w:tcW w:w="4296" w:type="dxa"/>
            <w:shd w:val="clear" w:color="auto" w:fill="D9D9D9" w:themeFill="background1" w:themeFillShade="D9"/>
          </w:tcPr>
          <w:p w14:paraId="5600132A" w14:textId="77777777" w:rsidR="008E75F2" w:rsidRDefault="008E75F2" w:rsidP="008E75F2">
            <w:pPr>
              <w:rPr>
                <w:lang w:val="de-CH" w:eastAsia="de-CH"/>
              </w:rPr>
            </w:pPr>
            <w:r>
              <w:rPr>
                <w:lang w:val="de-CH" w:eastAsia="de-CH"/>
              </w:rPr>
              <w:t>Kabelbezeichnung</w:t>
            </w:r>
          </w:p>
        </w:tc>
        <w:tc>
          <w:tcPr>
            <w:tcW w:w="1101" w:type="dxa"/>
            <w:shd w:val="clear" w:color="auto" w:fill="D9D9D9" w:themeFill="background1" w:themeFillShade="D9"/>
          </w:tcPr>
          <w:p w14:paraId="5600132B" w14:textId="77777777" w:rsidR="008E75F2" w:rsidRDefault="008E75F2" w:rsidP="008E75F2">
            <w:pPr>
              <w:rPr>
                <w:lang w:val="de-CH" w:eastAsia="de-CH"/>
              </w:rPr>
            </w:pPr>
            <w:r>
              <w:rPr>
                <w:lang w:val="de-CH" w:eastAsia="de-CH"/>
              </w:rPr>
              <w:t>Topologie</w:t>
            </w:r>
          </w:p>
        </w:tc>
        <w:tc>
          <w:tcPr>
            <w:tcW w:w="1208" w:type="dxa"/>
            <w:shd w:val="clear" w:color="auto" w:fill="D9D9D9" w:themeFill="background1" w:themeFillShade="D9"/>
          </w:tcPr>
          <w:p w14:paraId="5600132C" w14:textId="77777777" w:rsidR="008E75F2" w:rsidRDefault="008E75F2" w:rsidP="008E75F2">
            <w:pPr>
              <w:rPr>
                <w:lang w:val="de-CH" w:eastAsia="de-CH"/>
              </w:rPr>
            </w:pPr>
            <w:r>
              <w:rPr>
                <w:lang w:val="de-CH" w:eastAsia="de-CH"/>
              </w:rPr>
              <w:t>Bandbreite</w:t>
            </w:r>
          </w:p>
        </w:tc>
        <w:tc>
          <w:tcPr>
            <w:tcW w:w="743" w:type="dxa"/>
            <w:shd w:val="clear" w:color="auto" w:fill="D9D9D9" w:themeFill="background1" w:themeFillShade="D9"/>
          </w:tcPr>
          <w:p w14:paraId="5600132D" w14:textId="77777777" w:rsidR="008E75F2" w:rsidRDefault="008E75F2" w:rsidP="008E75F2">
            <w:pPr>
              <w:rPr>
                <w:lang w:val="de-CH" w:eastAsia="de-CH"/>
              </w:rPr>
            </w:pPr>
            <w:r>
              <w:rPr>
                <w:lang w:val="de-CH" w:eastAsia="de-CH"/>
              </w:rPr>
              <w:t>Max. Länge</w:t>
            </w:r>
          </w:p>
        </w:tc>
        <w:tc>
          <w:tcPr>
            <w:tcW w:w="1551" w:type="dxa"/>
            <w:shd w:val="clear" w:color="auto" w:fill="D9D9D9" w:themeFill="background1" w:themeFillShade="D9"/>
          </w:tcPr>
          <w:p w14:paraId="5600132E" w14:textId="77777777" w:rsidR="008E75F2" w:rsidRDefault="008E75F2" w:rsidP="008E75F2">
            <w:pPr>
              <w:rPr>
                <w:lang w:val="de-CH" w:eastAsia="de-CH"/>
              </w:rPr>
            </w:pPr>
            <w:r>
              <w:rPr>
                <w:lang w:val="de-CH" w:eastAsia="de-CH"/>
              </w:rPr>
              <w:t>Bemerkung</w:t>
            </w:r>
          </w:p>
        </w:tc>
      </w:tr>
      <w:tr w:rsidR="008E75F2" w14:paraId="56001338" w14:textId="77777777" w:rsidTr="00302F08">
        <w:tc>
          <w:tcPr>
            <w:tcW w:w="851" w:type="dxa"/>
          </w:tcPr>
          <w:p w14:paraId="56001330" w14:textId="77777777" w:rsidR="008E75F2" w:rsidRDefault="008E75F2" w:rsidP="008E75F2">
            <w:pPr>
              <w:rPr>
                <w:lang w:val="de-CH" w:eastAsia="de-CH"/>
              </w:rPr>
            </w:pPr>
          </w:p>
        </w:tc>
        <w:tc>
          <w:tcPr>
            <w:tcW w:w="4296" w:type="dxa"/>
          </w:tcPr>
          <w:p w14:paraId="56001331" w14:textId="77777777" w:rsidR="00302F08" w:rsidRDefault="00302F08" w:rsidP="008E75F2">
            <w:pPr>
              <w:rPr>
                <w:lang w:val="de-CH" w:eastAsia="de-CH"/>
              </w:rPr>
            </w:pPr>
          </w:p>
          <w:p w14:paraId="56001332" w14:textId="77777777" w:rsidR="00302F08" w:rsidRDefault="00302F08" w:rsidP="008E75F2">
            <w:pPr>
              <w:rPr>
                <w:lang w:val="de-CH" w:eastAsia="de-CH"/>
              </w:rPr>
            </w:pPr>
          </w:p>
          <w:p w14:paraId="56001333" w14:textId="77777777" w:rsidR="008E75F2" w:rsidRDefault="008E75F2" w:rsidP="008E75F2">
            <w:pPr>
              <w:rPr>
                <w:lang w:val="de-CH" w:eastAsia="de-CH"/>
              </w:rPr>
            </w:pPr>
            <w:r>
              <w:rPr>
                <w:noProof/>
                <w:lang w:val="de-CH" w:eastAsia="de-CH"/>
              </w:rPr>
              <w:drawing>
                <wp:inline distT="0" distB="0" distL="0" distR="0" wp14:anchorId="56001565" wp14:editId="56001566">
                  <wp:extent cx="2590476" cy="2114286"/>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0476" cy="2114286"/>
                          </a:xfrm>
                          <a:prstGeom prst="rect">
                            <a:avLst/>
                          </a:prstGeom>
                        </pic:spPr>
                      </pic:pic>
                    </a:graphicData>
                  </a:graphic>
                </wp:inline>
              </w:drawing>
            </w:r>
          </w:p>
        </w:tc>
        <w:tc>
          <w:tcPr>
            <w:tcW w:w="1101" w:type="dxa"/>
          </w:tcPr>
          <w:p w14:paraId="56001334" w14:textId="77777777" w:rsidR="008E75F2" w:rsidRDefault="008E75F2" w:rsidP="008E75F2">
            <w:pPr>
              <w:rPr>
                <w:lang w:val="de-CH" w:eastAsia="de-CH"/>
              </w:rPr>
            </w:pPr>
          </w:p>
        </w:tc>
        <w:tc>
          <w:tcPr>
            <w:tcW w:w="1208" w:type="dxa"/>
          </w:tcPr>
          <w:p w14:paraId="56001335" w14:textId="77777777" w:rsidR="008E75F2" w:rsidRDefault="008E75F2" w:rsidP="008E75F2">
            <w:pPr>
              <w:rPr>
                <w:lang w:val="de-CH" w:eastAsia="de-CH"/>
              </w:rPr>
            </w:pPr>
          </w:p>
        </w:tc>
        <w:tc>
          <w:tcPr>
            <w:tcW w:w="743" w:type="dxa"/>
          </w:tcPr>
          <w:p w14:paraId="56001336" w14:textId="77777777" w:rsidR="008E75F2" w:rsidRDefault="008E75F2" w:rsidP="008E75F2">
            <w:pPr>
              <w:rPr>
                <w:lang w:val="de-CH" w:eastAsia="de-CH"/>
              </w:rPr>
            </w:pPr>
          </w:p>
        </w:tc>
        <w:tc>
          <w:tcPr>
            <w:tcW w:w="1551" w:type="dxa"/>
          </w:tcPr>
          <w:p w14:paraId="56001337" w14:textId="77777777" w:rsidR="008E75F2" w:rsidRDefault="008E75F2" w:rsidP="008E75F2">
            <w:pPr>
              <w:rPr>
                <w:lang w:val="de-CH" w:eastAsia="de-CH"/>
              </w:rPr>
            </w:pPr>
          </w:p>
        </w:tc>
      </w:tr>
      <w:tr w:rsidR="00302F08" w14:paraId="5600133F" w14:textId="77777777" w:rsidTr="00C91AA5">
        <w:tc>
          <w:tcPr>
            <w:tcW w:w="851" w:type="dxa"/>
            <w:shd w:val="clear" w:color="auto" w:fill="D9D9D9" w:themeFill="background1" w:themeFillShade="D9"/>
          </w:tcPr>
          <w:p w14:paraId="56001339" w14:textId="77777777" w:rsidR="00302F08" w:rsidRDefault="00302F08" w:rsidP="008E75F2">
            <w:pPr>
              <w:rPr>
                <w:lang w:val="de-CH" w:eastAsia="de-CH"/>
              </w:rPr>
            </w:pPr>
          </w:p>
        </w:tc>
        <w:tc>
          <w:tcPr>
            <w:tcW w:w="4296" w:type="dxa"/>
            <w:shd w:val="clear" w:color="auto" w:fill="D9D9D9" w:themeFill="background1" w:themeFillShade="D9"/>
          </w:tcPr>
          <w:p w14:paraId="5600133A" w14:textId="77777777" w:rsidR="00302F08" w:rsidRDefault="00302F08" w:rsidP="008E75F2">
            <w:pPr>
              <w:rPr>
                <w:lang w:val="de-CH" w:eastAsia="de-CH"/>
              </w:rPr>
            </w:pPr>
          </w:p>
        </w:tc>
        <w:tc>
          <w:tcPr>
            <w:tcW w:w="1101" w:type="dxa"/>
            <w:shd w:val="clear" w:color="auto" w:fill="D9D9D9" w:themeFill="background1" w:themeFillShade="D9"/>
          </w:tcPr>
          <w:p w14:paraId="5600133B" w14:textId="77777777" w:rsidR="00302F08" w:rsidRDefault="00302F08" w:rsidP="008E75F2">
            <w:pPr>
              <w:rPr>
                <w:lang w:val="de-CH" w:eastAsia="de-CH"/>
              </w:rPr>
            </w:pPr>
          </w:p>
        </w:tc>
        <w:tc>
          <w:tcPr>
            <w:tcW w:w="1208" w:type="dxa"/>
            <w:shd w:val="clear" w:color="auto" w:fill="D9D9D9" w:themeFill="background1" w:themeFillShade="D9"/>
          </w:tcPr>
          <w:p w14:paraId="5600133C" w14:textId="77777777" w:rsidR="00302F08" w:rsidRDefault="00302F08" w:rsidP="008E75F2">
            <w:pPr>
              <w:rPr>
                <w:lang w:val="de-CH" w:eastAsia="de-CH"/>
              </w:rPr>
            </w:pPr>
          </w:p>
        </w:tc>
        <w:tc>
          <w:tcPr>
            <w:tcW w:w="743" w:type="dxa"/>
            <w:shd w:val="clear" w:color="auto" w:fill="D9D9D9" w:themeFill="background1" w:themeFillShade="D9"/>
          </w:tcPr>
          <w:p w14:paraId="5600133D" w14:textId="77777777" w:rsidR="00302F08" w:rsidRDefault="00302F08" w:rsidP="008E75F2">
            <w:pPr>
              <w:rPr>
                <w:lang w:val="de-CH" w:eastAsia="de-CH"/>
              </w:rPr>
            </w:pPr>
          </w:p>
        </w:tc>
        <w:tc>
          <w:tcPr>
            <w:tcW w:w="1551" w:type="dxa"/>
            <w:shd w:val="clear" w:color="auto" w:fill="D9D9D9" w:themeFill="background1" w:themeFillShade="D9"/>
          </w:tcPr>
          <w:p w14:paraId="5600133E" w14:textId="77777777" w:rsidR="00302F08" w:rsidRDefault="00302F08" w:rsidP="008E75F2">
            <w:pPr>
              <w:rPr>
                <w:lang w:val="de-CH" w:eastAsia="de-CH"/>
              </w:rPr>
            </w:pPr>
          </w:p>
        </w:tc>
      </w:tr>
      <w:tr w:rsidR="00302F08" w14:paraId="56001348" w14:textId="77777777" w:rsidTr="00302F08">
        <w:tc>
          <w:tcPr>
            <w:tcW w:w="851" w:type="dxa"/>
          </w:tcPr>
          <w:p w14:paraId="56001340" w14:textId="77777777" w:rsidR="00302F08" w:rsidRDefault="00302F08" w:rsidP="008E75F2">
            <w:pPr>
              <w:rPr>
                <w:lang w:val="de-CH" w:eastAsia="de-CH"/>
              </w:rPr>
            </w:pPr>
          </w:p>
        </w:tc>
        <w:tc>
          <w:tcPr>
            <w:tcW w:w="4296" w:type="dxa"/>
          </w:tcPr>
          <w:p w14:paraId="56001341" w14:textId="77777777" w:rsidR="00302F08" w:rsidRDefault="00302F08" w:rsidP="008E75F2">
            <w:pPr>
              <w:rPr>
                <w:lang w:val="de-CH" w:eastAsia="de-CH"/>
              </w:rPr>
            </w:pPr>
          </w:p>
          <w:p w14:paraId="56001342" w14:textId="77777777" w:rsidR="00302F08" w:rsidRDefault="00302F08" w:rsidP="008E75F2">
            <w:pPr>
              <w:rPr>
                <w:lang w:val="de-CH" w:eastAsia="de-CH"/>
              </w:rPr>
            </w:pPr>
          </w:p>
          <w:p w14:paraId="56001343" w14:textId="77777777" w:rsidR="00302F08" w:rsidRDefault="00302F08" w:rsidP="008E75F2">
            <w:pPr>
              <w:rPr>
                <w:lang w:val="de-CH" w:eastAsia="de-CH"/>
              </w:rPr>
            </w:pPr>
            <w:r>
              <w:rPr>
                <w:noProof/>
                <w:lang w:val="de-CH" w:eastAsia="de-CH"/>
              </w:rPr>
              <w:drawing>
                <wp:inline distT="0" distB="0" distL="0" distR="0" wp14:anchorId="56001567" wp14:editId="56001568">
                  <wp:extent cx="2352381" cy="1942857"/>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2381" cy="1942857"/>
                          </a:xfrm>
                          <a:prstGeom prst="rect">
                            <a:avLst/>
                          </a:prstGeom>
                        </pic:spPr>
                      </pic:pic>
                    </a:graphicData>
                  </a:graphic>
                </wp:inline>
              </w:drawing>
            </w:r>
          </w:p>
        </w:tc>
        <w:tc>
          <w:tcPr>
            <w:tcW w:w="1101" w:type="dxa"/>
          </w:tcPr>
          <w:p w14:paraId="56001344" w14:textId="77777777" w:rsidR="00302F08" w:rsidRDefault="00302F08" w:rsidP="008E75F2">
            <w:pPr>
              <w:rPr>
                <w:lang w:val="de-CH" w:eastAsia="de-CH"/>
              </w:rPr>
            </w:pPr>
          </w:p>
        </w:tc>
        <w:tc>
          <w:tcPr>
            <w:tcW w:w="1208" w:type="dxa"/>
          </w:tcPr>
          <w:p w14:paraId="56001345" w14:textId="77777777" w:rsidR="00302F08" w:rsidRDefault="00302F08" w:rsidP="008E75F2">
            <w:pPr>
              <w:rPr>
                <w:lang w:val="de-CH" w:eastAsia="de-CH"/>
              </w:rPr>
            </w:pPr>
          </w:p>
        </w:tc>
        <w:tc>
          <w:tcPr>
            <w:tcW w:w="743" w:type="dxa"/>
          </w:tcPr>
          <w:p w14:paraId="56001346" w14:textId="77777777" w:rsidR="00302F08" w:rsidRDefault="00302F08" w:rsidP="008E75F2">
            <w:pPr>
              <w:rPr>
                <w:lang w:val="de-CH" w:eastAsia="de-CH"/>
              </w:rPr>
            </w:pPr>
          </w:p>
        </w:tc>
        <w:tc>
          <w:tcPr>
            <w:tcW w:w="1551" w:type="dxa"/>
          </w:tcPr>
          <w:p w14:paraId="56001347" w14:textId="77777777" w:rsidR="00302F08" w:rsidRDefault="00302F08" w:rsidP="008E75F2">
            <w:pPr>
              <w:rPr>
                <w:lang w:val="de-CH" w:eastAsia="de-CH"/>
              </w:rPr>
            </w:pPr>
          </w:p>
        </w:tc>
      </w:tr>
      <w:tr w:rsidR="00302F08" w14:paraId="5600134F" w14:textId="77777777" w:rsidTr="00C91AA5">
        <w:tc>
          <w:tcPr>
            <w:tcW w:w="851" w:type="dxa"/>
            <w:shd w:val="clear" w:color="auto" w:fill="D9D9D9" w:themeFill="background1" w:themeFillShade="D9"/>
          </w:tcPr>
          <w:p w14:paraId="56001349" w14:textId="77777777" w:rsidR="00302F08" w:rsidRDefault="00302F08" w:rsidP="008E75F2">
            <w:pPr>
              <w:rPr>
                <w:lang w:val="de-CH" w:eastAsia="de-CH"/>
              </w:rPr>
            </w:pPr>
          </w:p>
        </w:tc>
        <w:tc>
          <w:tcPr>
            <w:tcW w:w="4296" w:type="dxa"/>
            <w:shd w:val="clear" w:color="auto" w:fill="D9D9D9" w:themeFill="background1" w:themeFillShade="D9"/>
          </w:tcPr>
          <w:p w14:paraId="5600134A" w14:textId="77777777" w:rsidR="00302F08" w:rsidRDefault="00302F08" w:rsidP="008E75F2">
            <w:pPr>
              <w:rPr>
                <w:lang w:val="de-CH" w:eastAsia="de-CH"/>
              </w:rPr>
            </w:pPr>
          </w:p>
        </w:tc>
        <w:tc>
          <w:tcPr>
            <w:tcW w:w="1101" w:type="dxa"/>
            <w:shd w:val="clear" w:color="auto" w:fill="D9D9D9" w:themeFill="background1" w:themeFillShade="D9"/>
          </w:tcPr>
          <w:p w14:paraId="5600134B" w14:textId="77777777" w:rsidR="00302F08" w:rsidRDefault="00302F08" w:rsidP="008E75F2">
            <w:pPr>
              <w:rPr>
                <w:lang w:val="de-CH" w:eastAsia="de-CH"/>
              </w:rPr>
            </w:pPr>
          </w:p>
        </w:tc>
        <w:tc>
          <w:tcPr>
            <w:tcW w:w="1208" w:type="dxa"/>
            <w:shd w:val="clear" w:color="auto" w:fill="D9D9D9" w:themeFill="background1" w:themeFillShade="D9"/>
          </w:tcPr>
          <w:p w14:paraId="5600134C" w14:textId="77777777" w:rsidR="00302F08" w:rsidRDefault="00302F08" w:rsidP="008E75F2">
            <w:pPr>
              <w:rPr>
                <w:lang w:val="de-CH" w:eastAsia="de-CH"/>
              </w:rPr>
            </w:pPr>
          </w:p>
        </w:tc>
        <w:tc>
          <w:tcPr>
            <w:tcW w:w="743" w:type="dxa"/>
            <w:shd w:val="clear" w:color="auto" w:fill="D9D9D9" w:themeFill="background1" w:themeFillShade="D9"/>
          </w:tcPr>
          <w:p w14:paraId="5600134D" w14:textId="77777777" w:rsidR="00302F08" w:rsidRDefault="00302F08" w:rsidP="008E75F2">
            <w:pPr>
              <w:rPr>
                <w:lang w:val="de-CH" w:eastAsia="de-CH"/>
              </w:rPr>
            </w:pPr>
          </w:p>
        </w:tc>
        <w:tc>
          <w:tcPr>
            <w:tcW w:w="1551" w:type="dxa"/>
            <w:shd w:val="clear" w:color="auto" w:fill="D9D9D9" w:themeFill="background1" w:themeFillShade="D9"/>
          </w:tcPr>
          <w:p w14:paraId="5600134E" w14:textId="77777777" w:rsidR="00302F08" w:rsidRDefault="00302F08" w:rsidP="008E75F2">
            <w:pPr>
              <w:rPr>
                <w:lang w:val="de-CH" w:eastAsia="de-CH"/>
              </w:rPr>
            </w:pPr>
          </w:p>
        </w:tc>
      </w:tr>
      <w:tr w:rsidR="00302F08" w14:paraId="56001358" w14:textId="77777777" w:rsidTr="00302F08">
        <w:tc>
          <w:tcPr>
            <w:tcW w:w="851" w:type="dxa"/>
          </w:tcPr>
          <w:p w14:paraId="56001350" w14:textId="77777777" w:rsidR="00302F08" w:rsidRDefault="00302F08" w:rsidP="008E75F2">
            <w:pPr>
              <w:rPr>
                <w:lang w:val="de-CH" w:eastAsia="de-CH"/>
              </w:rPr>
            </w:pPr>
          </w:p>
        </w:tc>
        <w:tc>
          <w:tcPr>
            <w:tcW w:w="4296" w:type="dxa"/>
          </w:tcPr>
          <w:p w14:paraId="56001351" w14:textId="77777777" w:rsidR="00302F08" w:rsidRDefault="00302F08" w:rsidP="008E75F2">
            <w:pPr>
              <w:rPr>
                <w:lang w:val="de-CH" w:eastAsia="de-CH"/>
              </w:rPr>
            </w:pPr>
          </w:p>
          <w:p w14:paraId="56001352" w14:textId="77777777" w:rsidR="00302F08" w:rsidRDefault="00302F08" w:rsidP="008E75F2">
            <w:pPr>
              <w:rPr>
                <w:lang w:val="de-CH" w:eastAsia="de-CH"/>
              </w:rPr>
            </w:pPr>
          </w:p>
          <w:p w14:paraId="56001353" w14:textId="77777777" w:rsidR="00302F08" w:rsidRDefault="00302F08" w:rsidP="008E75F2">
            <w:pPr>
              <w:rPr>
                <w:lang w:val="de-CH" w:eastAsia="de-CH"/>
              </w:rPr>
            </w:pPr>
            <w:r>
              <w:rPr>
                <w:noProof/>
                <w:lang w:val="de-CH" w:eastAsia="de-CH"/>
              </w:rPr>
              <w:drawing>
                <wp:inline distT="0" distB="0" distL="0" distR="0" wp14:anchorId="56001569" wp14:editId="5600156A">
                  <wp:extent cx="2323809" cy="1904762"/>
                  <wp:effectExtent l="0" t="0" r="63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3809" cy="1904762"/>
                          </a:xfrm>
                          <a:prstGeom prst="rect">
                            <a:avLst/>
                          </a:prstGeom>
                        </pic:spPr>
                      </pic:pic>
                    </a:graphicData>
                  </a:graphic>
                </wp:inline>
              </w:drawing>
            </w:r>
          </w:p>
        </w:tc>
        <w:tc>
          <w:tcPr>
            <w:tcW w:w="1101" w:type="dxa"/>
          </w:tcPr>
          <w:p w14:paraId="56001354" w14:textId="77777777" w:rsidR="00302F08" w:rsidRDefault="00302F08" w:rsidP="008E75F2">
            <w:pPr>
              <w:rPr>
                <w:lang w:val="de-CH" w:eastAsia="de-CH"/>
              </w:rPr>
            </w:pPr>
          </w:p>
        </w:tc>
        <w:tc>
          <w:tcPr>
            <w:tcW w:w="1208" w:type="dxa"/>
          </w:tcPr>
          <w:p w14:paraId="56001355" w14:textId="77777777" w:rsidR="00302F08" w:rsidRDefault="00302F08" w:rsidP="008E75F2">
            <w:pPr>
              <w:rPr>
                <w:lang w:val="de-CH" w:eastAsia="de-CH"/>
              </w:rPr>
            </w:pPr>
          </w:p>
        </w:tc>
        <w:tc>
          <w:tcPr>
            <w:tcW w:w="743" w:type="dxa"/>
          </w:tcPr>
          <w:p w14:paraId="56001356" w14:textId="77777777" w:rsidR="00302F08" w:rsidRDefault="00302F08" w:rsidP="008E75F2">
            <w:pPr>
              <w:rPr>
                <w:lang w:val="de-CH" w:eastAsia="de-CH"/>
              </w:rPr>
            </w:pPr>
          </w:p>
        </w:tc>
        <w:tc>
          <w:tcPr>
            <w:tcW w:w="1551" w:type="dxa"/>
          </w:tcPr>
          <w:p w14:paraId="56001357" w14:textId="77777777" w:rsidR="00302F08" w:rsidRDefault="00302F08" w:rsidP="008E75F2">
            <w:pPr>
              <w:rPr>
                <w:lang w:val="de-CH" w:eastAsia="de-CH"/>
              </w:rPr>
            </w:pPr>
          </w:p>
        </w:tc>
      </w:tr>
    </w:tbl>
    <w:p w14:paraId="56001359" w14:textId="77777777" w:rsidR="00302F08" w:rsidRDefault="00302F08" w:rsidP="008E75F2">
      <w:pPr>
        <w:rPr>
          <w:lang w:val="de-CH" w:eastAsia="de-CH"/>
        </w:rPr>
      </w:pPr>
    </w:p>
    <w:p w14:paraId="5600135A" w14:textId="77777777" w:rsidR="00302F08" w:rsidRDefault="00302F08">
      <w:pPr>
        <w:rPr>
          <w:lang w:val="de-CH" w:eastAsia="de-CH"/>
        </w:rPr>
      </w:pPr>
      <w:r>
        <w:rPr>
          <w:lang w:val="de-CH" w:eastAsia="de-CH"/>
        </w:rPr>
        <w:br w:type="page"/>
      </w:r>
    </w:p>
    <w:p w14:paraId="5600135B" w14:textId="77777777" w:rsidR="008E75F2" w:rsidRDefault="00302F08" w:rsidP="0068178F">
      <w:pPr>
        <w:pStyle w:val="berschrift3"/>
        <w:rPr>
          <w:lang w:val="de-CH" w:eastAsia="de-CH"/>
        </w:rPr>
      </w:pPr>
      <w:bookmarkStart w:id="80" w:name="_Toc32745189"/>
      <w:r>
        <w:rPr>
          <w:lang w:val="de-CH" w:eastAsia="de-CH"/>
        </w:rPr>
        <w:lastRenderedPageBreak/>
        <w:t>Twisted-Pair-Kabel</w:t>
      </w:r>
      <w:bookmarkEnd w:id="80"/>
    </w:p>
    <w:p w14:paraId="5600135C" w14:textId="77777777" w:rsidR="00302F08" w:rsidRDefault="00302F08" w:rsidP="008E75F2">
      <w:pPr>
        <w:rPr>
          <w:lang w:val="de-CH" w:eastAsia="de-CH"/>
        </w:rPr>
      </w:pPr>
    </w:p>
    <w:tbl>
      <w:tblPr>
        <w:tblStyle w:val="Tabellenraster"/>
        <w:tblW w:w="0" w:type="auto"/>
        <w:tblLook w:val="04A0" w:firstRow="1" w:lastRow="0" w:firstColumn="1" w:lastColumn="0" w:noHBand="0" w:noVBand="1"/>
      </w:tblPr>
      <w:tblGrid>
        <w:gridCol w:w="2265"/>
        <w:gridCol w:w="2265"/>
        <w:gridCol w:w="2265"/>
        <w:gridCol w:w="2265"/>
      </w:tblGrid>
      <w:tr w:rsidR="00302F08" w14:paraId="56001361" w14:textId="77777777" w:rsidTr="00C91AA5">
        <w:tc>
          <w:tcPr>
            <w:tcW w:w="2265" w:type="dxa"/>
            <w:shd w:val="clear" w:color="auto" w:fill="D9D9D9" w:themeFill="background1" w:themeFillShade="D9"/>
          </w:tcPr>
          <w:p w14:paraId="5600135D" w14:textId="77777777" w:rsidR="00302F08" w:rsidRDefault="00302F08" w:rsidP="008E75F2">
            <w:pPr>
              <w:rPr>
                <w:lang w:val="de-CH" w:eastAsia="de-CH"/>
              </w:rPr>
            </w:pPr>
            <w:r>
              <w:rPr>
                <w:lang w:val="de-CH" w:eastAsia="de-CH"/>
              </w:rPr>
              <w:t>Bezeichnung</w:t>
            </w:r>
          </w:p>
        </w:tc>
        <w:tc>
          <w:tcPr>
            <w:tcW w:w="2265" w:type="dxa"/>
            <w:shd w:val="clear" w:color="auto" w:fill="D9D9D9" w:themeFill="background1" w:themeFillShade="D9"/>
          </w:tcPr>
          <w:p w14:paraId="5600135E" w14:textId="77777777" w:rsidR="00302F08" w:rsidRDefault="00302F08" w:rsidP="00C91AA5">
            <w:pPr>
              <w:rPr>
                <w:lang w:val="de-CH" w:eastAsia="de-CH"/>
              </w:rPr>
            </w:pPr>
            <w:r>
              <w:rPr>
                <w:lang w:val="de-CH" w:eastAsia="de-CH"/>
              </w:rPr>
              <w:t>Quersch</w:t>
            </w:r>
            <w:r w:rsidR="00C91AA5">
              <w:rPr>
                <w:lang w:val="de-CH" w:eastAsia="de-CH"/>
              </w:rPr>
              <w:t>nitt</w:t>
            </w:r>
          </w:p>
        </w:tc>
        <w:tc>
          <w:tcPr>
            <w:tcW w:w="2265" w:type="dxa"/>
            <w:shd w:val="clear" w:color="auto" w:fill="D9D9D9" w:themeFill="background1" w:themeFillShade="D9"/>
          </w:tcPr>
          <w:p w14:paraId="5600135F" w14:textId="77777777" w:rsidR="00302F08" w:rsidRDefault="00302F08" w:rsidP="008E75F2">
            <w:pPr>
              <w:rPr>
                <w:lang w:val="de-CH" w:eastAsia="de-CH"/>
              </w:rPr>
            </w:pPr>
            <w:r>
              <w:rPr>
                <w:lang w:val="de-CH" w:eastAsia="de-CH"/>
              </w:rPr>
              <w:t>Beschreibung</w:t>
            </w:r>
          </w:p>
        </w:tc>
        <w:tc>
          <w:tcPr>
            <w:tcW w:w="2265" w:type="dxa"/>
            <w:shd w:val="clear" w:color="auto" w:fill="D9D9D9" w:themeFill="background1" w:themeFillShade="D9"/>
          </w:tcPr>
          <w:p w14:paraId="56001360" w14:textId="77777777" w:rsidR="00302F08" w:rsidRDefault="00302F08" w:rsidP="008E75F2">
            <w:pPr>
              <w:rPr>
                <w:lang w:val="de-CH" w:eastAsia="de-CH"/>
              </w:rPr>
            </w:pPr>
            <w:r>
              <w:rPr>
                <w:lang w:val="de-CH" w:eastAsia="de-CH"/>
              </w:rPr>
              <w:t>Vor-/Nachteile</w:t>
            </w:r>
          </w:p>
        </w:tc>
      </w:tr>
      <w:tr w:rsidR="00302F08" w14:paraId="56001366" w14:textId="77777777" w:rsidTr="00C91AA5">
        <w:tc>
          <w:tcPr>
            <w:tcW w:w="2265" w:type="dxa"/>
            <w:shd w:val="clear" w:color="auto" w:fill="D9D9D9" w:themeFill="background1" w:themeFillShade="D9"/>
          </w:tcPr>
          <w:p w14:paraId="56001362" w14:textId="77777777" w:rsidR="00302F08" w:rsidRDefault="00302F08" w:rsidP="008E75F2">
            <w:pPr>
              <w:rPr>
                <w:lang w:val="de-CH" w:eastAsia="de-CH"/>
              </w:rPr>
            </w:pPr>
          </w:p>
        </w:tc>
        <w:tc>
          <w:tcPr>
            <w:tcW w:w="2265" w:type="dxa"/>
            <w:shd w:val="clear" w:color="auto" w:fill="D9D9D9" w:themeFill="background1" w:themeFillShade="D9"/>
          </w:tcPr>
          <w:p w14:paraId="56001363" w14:textId="77777777" w:rsidR="00302F08" w:rsidRDefault="00302F08" w:rsidP="008E75F2">
            <w:pPr>
              <w:rPr>
                <w:lang w:val="de-CH" w:eastAsia="de-CH"/>
              </w:rPr>
            </w:pPr>
          </w:p>
        </w:tc>
        <w:tc>
          <w:tcPr>
            <w:tcW w:w="2265" w:type="dxa"/>
            <w:shd w:val="clear" w:color="auto" w:fill="D9D9D9" w:themeFill="background1" w:themeFillShade="D9"/>
          </w:tcPr>
          <w:p w14:paraId="56001364" w14:textId="77777777" w:rsidR="00302F08" w:rsidRDefault="00302F08" w:rsidP="008E75F2">
            <w:pPr>
              <w:rPr>
                <w:lang w:val="de-CH" w:eastAsia="de-CH"/>
              </w:rPr>
            </w:pPr>
          </w:p>
        </w:tc>
        <w:tc>
          <w:tcPr>
            <w:tcW w:w="2265" w:type="dxa"/>
            <w:shd w:val="clear" w:color="auto" w:fill="D9D9D9" w:themeFill="background1" w:themeFillShade="D9"/>
          </w:tcPr>
          <w:p w14:paraId="56001365" w14:textId="77777777" w:rsidR="00302F08" w:rsidRDefault="00302F08" w:rsidP="008E75F2">
            <w:pPr>
              <w:rPr>
                <w:lang w:val="de-CH" w:eastAsia="de-CH"/>
              </w:rPr>
            </w:pPr>
          </w:p>
        </w:tc>
      </w:tr>
      <w:tr w:rsidR="00302F08" w14:paraId="5600136C" w14:textId="77777777" w:rsidTr="00302F08">
        <w:tc>
          <w:tcPr>
            <w:tcW w:w="2265" w:type="dxa"/>
          </w:tcPr>
          <w:p w14:paraId="56001367" w14:textId="77777777" w:rsidR="00302F08" w:rsidRDefault="00C91AA5" w:rsidP="008E75F2">
            <w:pPr>
              <w:rPr>
                <w:lang w:val="de-CH" w:eastAsia="de-CH"/>
              </w:rPr>
            </w:pPr>
            <w:r>
              <w:rPr>
                <w:lang w:val="de-CH" w:eastAsia="de-CH"/>
              </w:rPr>
              <w:t>U/UTP Kabel</w:t>
            </w:r>
          </w:p>
        </w:tc>
        <w:tc>
          <w:tcPr>
            <w:tcW w:w="2265" w:type="dxa"/>
          </w:tcPr>
          <w:p w14:paraId="56001368" w14:textId="77777777" w:rsidR="00302F08" w:rsidRDefault="00C91AA5" w:rsidP="008E75F2">
            <w:pPr>
              <w:rPr>
                <w:lang w:val="de-CH" w:eastAsia="de-CH"/>
              </w:rPr>
            </w:pPr>
            <w:r>
              <w:rPr>
                <w:noProof/>
                <w:lang w:val="de-CH" w:eastAsia="de-CH"/>
              </w:rPr>
              <w:drawing>
                <wp:inline distT="0" distB="0" distL="0" distR="0" wp14:anchorId="5600156B" wp14:editId="5600156C">
                  <wp:extent cx="1028571" cy="990476"/>
                  <wp:effectExtent l="0" t="0" r="63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28571" cy="990476"/>
                          </a:xfrm>
                          <a:prstGeom prst="rect">
                            <a:avLst/>
                          </a:prstGeom>
                        </pic:spPr>
                      </pic:pic>
                    </a:graphicData>
                  </a:graphic>
                </wp:inline>
              </w:drawing>
            </w:r>
          </w:p>
          <w:p w14:paraId="56001369" w14:textId="77777777" w:rsidR="00C91AA5" w:rsidRDefault="00C91AA5" w:rsidP="008E75F2">
            <w:pPr>
              <w:rPr>
                <w:lang w:val="de-CH" w:eastAsia="de-CH"/>
              </w:rPr>
            </w:pPr>
          </w:p>
        </w:tc>
        <w:tc>
          <w:tcPr>
            <w:tcW w:w="2265" w:type="dxa"/>
          </w:tcPr>
          <w:p w14:paraId="5600136A" w14:textId="77777777" w:rsidR="00302F08" w:rsidRDefault="00400404" w:rsidP="008E75F2">
            <w:pPr>
              <w:rPr>
                <w:lang w:val="de-CH" w:eastAsia="de-CH"/>
              </w:rPr>
            </w:pPr>
            <w:r>
              <w:rPr>
                <w:lang w:val="de-CH" w:eastAsia="de-CH"/>
              </w:rPr>
              <w:t>Bestehen aus je zwei Kupferadern, die ohne Abschirmung paar-weise verdrillt sind. Das Kabel verfügt über keinerlei Abschirmung</w:t>
            </w:r>
          </w:p>
        </w:tc>
        <w:tc>
          <w:tcPr>
            <w:tcW w:w="2265" w:type="dxa"/>
          </w:tcPr>
          <w:p w14:paraId="5600136B" w14:textId="77777777" w:rsidR="00302F08" w:rsidRDefault="00302F08" w:rsidP="008E75F2">
            <w:pPr>
              <w:rPr>
                <w:lang w:val="de-CH" w:eastAsia="de-CH"/>
              </w:rPr>
            </w:pPr>
          </w:p>
        </w:tc>
      </w:tr>
      <w:tr w:rsidR="00C91AA5" w14:paraId="56001371" w14:textId="77777777" w:rsidTr="00C91AA5">
        <w:tc>
          <w:tcPr>
            <w:tcW w:w="2265" w:type="dxa"/>
            <w:shd w:val="clear" w:color="auto" w:fill="D9D9D9" w:themeFill="background1" w:themeFillShade="D9"/>
          </w:tcPr>
          <w:p w14:paraId="5600136D" w14:textId="77777777" w:rsidR="00C91AA5" w:rsidRDefault="00C91AA5" w:rsidP="008E75F2">
            <w:pPr>
              <w:rPr>
                <w:lang w:val="de-CH" w:eastAsia="de-CH"/>
              </w:rPr>
            </w:pPr>
          </w:p>
        </w:tc>
        <w:tc>
          <w:tcPr>
            <w:tcW w:w="2265" w:type="dxa"/>
            <w:shd w:val="clear" w:color="auto" w:fill="D9D9D9" w:themeFill="background1" w:themeFillShade="D9"/>
          </w:tcPr>
          <w:p w14:paraId="5600136E" w14:textId="77777777" w:rsidR="00C91AA5" w:rsidRDefault="00C91AA5" w:rsidP="008E75F2">
            <w:pPr>
              <w:rPr>
                <w:lang w:val="de-CH" w:eastAsia="de-CH"/>
              </w:rPr>
            </w:pPr>
          </w:p>
        </w:tc>
        <w:tc>
          <w:tcPr>
            <w:tcW w:w="2265" w:type="dxa"/>
            <w:shd w:val="clear" w:color="auto" w:fill="D9D9D9" w:themeFill="background1" w:themeFillShade="D9"/>
          </w:tcPr>
          <w:p w14:paraId="5600136F" w14:textId="77777777" w:rsidR="00C91AA5" w:rsidRDefault="00C91AA5" w:rsidP="008E75F2">
            <w:pPr>
              <w:rPr>
                <w:lang w:val="de-CH" w:eastAsia="de-CH"/>
              </w:rPr>
            </w:pPr>
          </w:p>
        </w:tc>
        <w:tc>
          <w:tcPr>
            <w:tcW w:w="2265" w:type="dxa"/>
            <w:shd w:val="clear" w:color="auto" w:fill="D9D9D9" w:themeFill="background1" w:themeFillShade="D9"/>
          </w:tcPr>
          <w:p w14:paraId="56001370" w14:textId="77777777" w:rsidR="00C91AA5" w:rsidRDefault="00C91AA5" w:rsidP="008E75F2">
            <w:pPr>
              <w:rPr>
                <w:lang w:val="de-CH" w:eastAsia="de-CH"/>
              </w:rPr>
            </w:pPr>
          </w:p>
        </w:tc>
      </w:tr>
      <w:tr w:rsidR="00C91AA5" w14:paraId="56001377" w14:textId="77777777" w:rsidTr="00302F08">
        <w:tc>
          <w:tcPr>
            <w:tcW w:w="2265" w:type="dxa"/>
          </w:tcPr>
          <w:p w14:paraId="56001372" w14:textId="77777777" w:rsidR="00C91AA5" w:rsidRDefault="00C91AA5" w:rsidP="008E75F2">
            <w:pPr>
              <w:rPr>
                <w:lang w:val="de-CH" w:eastAsia="de-CH"/>
              </w:rPr>
            </w:pPr>
            <w:r>
              <w:rPr>
                <w:lang w:val="de-CH" w:eastAsia="de-CH"/>
              </w:rPr>
              <w:t>STP Kabel</w:t>
            </w:r>
          </w:p>
        </w:tc>
        <w:tc>
          <w:tcPr>
            <w:tcW w:w="2265" w:type="dxa"/>
          </w:tcPr>
          <w:p w14:paraId="56001373" w14:textId="77777777" w:rsidR="00C91AA5" w:rsidRDefault="00C91AA5" w:rsidP="008E75F2">
            <w:pPr>
              <w:rPr>
                <w:lang w:val="de-CH" w:eastAsia="de-CH"/>
              </w:rPr>
            </w:pPr>
            <w:r>
              <w:rPr>
                <w:noProof/>
                <w:lang w:val="de-CH" w:eastAsia="de-CH"/>
              </w:rPr>
              <w:drawing>
                <wp:inline distT="0" distB="0" distL="0" distR="0" wp14:anchorId="5600156D" wp14:editId="5600156E">
                  <wp:extent cx="1095238" cy="1085714"/>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95238" cy="1085714"/>
                          </a:xfrm>
                          <a:prstGeom prst="rect">
                            <a:avLst/>
                          </a:prstGeom>
                        </pic:spPr>
                      </pic:pic>
                    </a:graphicData>
                  </a:graphic>
                </wp:inline>
              </w:drawing>
            </w:r>
          </w:p>
          <w:p w14:paraId="56001374" w14:textId="77777777" w:rsidR="00C91AA5" w:rsidRDefault="00C91AA5" w:rsidP="008E75F2">
            <w:pPr>
              <w:rPr>
                <w:lang w:val="de-CH" w:eastAsia="de-CH"/>
              </w:rPr>
            </w:pPr>
          </w:p>
        </w:tc>
        <w:tc>
          <w:tcPr>
            <w:tcW w:w="2265" w:type="dxa"/>
          </w:tcPr>
          <w:p w14:paraId="56001375" w14:textId="77777777" w:rsidR="00C91AA5" w:rsidRDefault="00400404" w:rsidP="008E75F2">
            <w:pPr>
              <w:rPr>
                <w:lang w:val="de-CH" w:eastAsia="de-CH"/>
              </w:rPr>
            </w:pPr>
            <w:r>
              <w:rPr>
                <w:lang w:val="de-CH" w:eastAsia="de-CH"/>
              </w:rPr>
              <w:t>Besitzen einen Gesamtschirm aus einem Drahtgeflecht</w:t>
            </w:r>
          </w:p>
        </w:tc>
        <w:tc>
          <w:tcPr>
            <w:tcW w:w="2265" w:type="dxa"/>
          </w:tcPr>
          <w:p w14:paraId="56001376" w14:textId="77777777" w:rsidR="00C91AA5" w:rsidRDefault="00C91AA5" w:rsidP="008E75F2">
            <w:pPr>
              <w:rPr>
                <w:lang w:val="de-CH" w:eastAsia="de-CH"/>
              </w:rPr>
            </w:pPr>
          </w:p>
        </w:tc>
      </w:tr>
      <w:tr w:rsidR="00C91AA5" w14:paraId="5600137C" w14:textId="77777777" w:rsidTr="00C91AA5">
        <w:tc>
          <w:tcPr>
            <w:tcW w:w="2265" w:type="dxa"/>
            <w:shd w:val="clear" w:color="auto" w:fill="D9D9D9" w:themeFill="background1" w:themeFillShade="D9"/>
          </w:tcPr>
          <w:p w14:paraId="56001378" w14:textId="77777777" w:rsidR="00C91AA5" w:rsidRDefault="00C91AA5" w:rsidP="008E75F2">
            <w:pPr>
              <w:rPr>
                <w:lang w:val="de-CH" w:eastAsia="de-CH"/>
              </w:rPr>
            </w:pPr>
          </w:p>
        </w:tc>
        <w:tc>
          <w:tcPr>
            <w:tcW w:w="2265" w:type="dxa"/>
            <w:shd w:val="clear" w:color="auto" w:fill="D9D9D9" w:themeFill="background1" w:themeFillShade="D9"/>
          </w:tcPr>
          <w:p w14:paraId="56001379" w14:textId="77777777" w:rsidR="00C91AA5" w:rsidRDefault="00C91AA5" w:rsidP="008E75F2">
            <w:pPr>
              <w:rPr>
                <w:lang w:val="de-CH" w:eastAsia="de-CH"/>
              </w:rPr>
            </w:pPr>
          </w:p>
        </w:tc>
        <w:tc>
          <w:tcPr>
            <w:tcW w:w="2265" w:type="dxa"/>
            <w:shd w:val="clear" w:color="auto" w:fill="D9D9D9" w:themeFill="background1" w:themeFillShade="D9"/>
          </w:tcPr>
          <w:p w14:paraId="5600137A" w14:textId="77777777" w:rsidR="00C91AA5" w:rsidRDefault="00C91AA5" w:rsidP="008E75F2">
            <w:pPr>
              <w:rPr>
                <w:lang w:val="de-CH" w:eastAsia="de-CH"/>
              </w:rPr>
            </w:pPr>
          </w:p>
        </w:tc>
        <w:tc>
          <w:tcPr>
            <w:tcW w:w="2265" w:type="dxa"/>
            <w:shd w:val="clear" w:color="auto" w:fill="D9D9D9" w:themeFill="background1" w:themeFillShade="D9"/>
          </w:tcPr>
          <w:p w14:paraId="5600137B" w14:textId="77777777" w:rsidR="00C91AA5" w:rsidRDefault="00C91AA5" w:rsidP="008E75F2">
            <w:pPr>
              <w:rPr>
                <w:lang w:val="de-CH" w:eastAsia="de-CH"/>
              </w:rPr>
            </w:pPr>
          </w:p>
        </w:tc>
      </w:tr>
      <w:tr w:rsidR="00C91AA5" w14:paraId="56001382" w14:textId="77777777" w:rsidTr="00302F08">
        <w:tc>
          <w:tcPr>
            <w:tcW w:w="2265" w:type="dxa"/>
          </w:tcPr>
          <w:p w14:paraId="5600137D" w14:textId="77777777" w:rsidR="00C91AA5" w:rsidRDefault="00C91AA5" w:rsidP="008E75F2">
            <w:pPr>
              <w:rPr>
                <w:lang w:val="de-CH" w:eastAsia="de-CH"/>
              </w:rPr>
            </w:pPr>
            <w:r>
              <w:rPr>
                <w:lang w:val="de-CH" w:eastAsia="de-CH"/>
              </w:rPr>
              <w:t>FTP Kabel</w:t>
            </w:r>
          </w:p>
        </w:tc>
        <w:tc>
          <w:tcPr>
            <w:tcW w:w="2265" w:type="dxa"/>
          </w:tcPr>
          <w:p w14:paraId="5600137E" w14:textId="77777777" w:rsidR="00C91AA5" w:rsidRDefault="00C91AA5" w:rsidP="008E75F2">
            <w:pPr>
              <w:rPr>
                <w:lang w:val="de-CH" w:eastAsia="de-CH"/>
              </w:rPr>
            </w:pPr>
            <w:r>
              <w:rPr>
                <w:noProof/>
                <w:lang w:val="de-CH" w:eastAsia="de-CH"/>
              </w:rPr>
              <w:drawing>
                <wp:inline distT="0" distB="0" distL="0" distR="0" wp14:anchorId="5600156F" wp14:editId="56001570">
                  <wp:extent cx="1114286" cy="107619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4286" cy="1076190"/>
                          </a:xfrm>
                          <a:prstGeom prst="rect">
                            <a:avLst/>
                          </a:prstGeom>
                        </pic:spPr>
                      </pic:pic>
                    </a:graphicData>
                  </a:graphic>
                </wp:inline>
              </w:drawing>
            </w:r>
          </w:p>
          <w:p w14:paraId="5600137F" w14:textId="77777777" w:rsidR="00C91AA5" w:rsidRDefault="00C91AA5" w:rsidP="008E75F2">
            <w:pPr>
              <w:rPr>
                <w:lang w:val="de-CH" w:eastAsia="de-CH"/>
              </w:rPr>
            </w:pPr>
          </w:p>
        </w:tc>
        <w:tc>
          <w:tcPr>
            <w:tcW w:w="2265" w:type="dxa"/>
          </w:tcPr>
          <w:p w14:paraId="56001380" w14:textId="77777777" w:rsidR="00C91AA5" w:rsidRDefault="00400404" w:rsidP="008E75F2">
            <w:pPr>
              <w:rPr>
                <w:lang w:val="de-CH" w:eastAsia="de-CH"/>
              </w:rPr>
            </w:pPr>
            <w:r>
              <w:rPr>
                <w:lang w:val="de-CH" w:eastAsia="de-CH"/>
              </w:rPr>
              <w:t>Besitzen einen Gesamtschirm aus meist alukaschierter Kunststofffolie</w:t>
            </w:r>
          </w:p>
        </w:tc>
        <w:tc>
          <w:tcPr>
            <w:tcW w:w="2265" w:type="dxa"/>
          </w:tcPr>
          <w:p w14:paraId="56001381" w14:textId="77777777" w:rsidR="00C91AA5" w:rsidRDefault="00C91AA5" w:rsidP="008E75F2">
            <w:pPr>
              <w:rPr>
                <w:lang w:val="de-CH" w:eastAsia="de-CH"/>
              </w:rPr>
            </w:pPr>
          </w:p>
        </w:tc>
      </w:tr>
      <w:tr w:rsidR="00C91AA5" w14:paraId="56001387" w14:textId="77777777" w:rsidTr="00C91AA5">
        <w:tc>
          <w:tcPr>
            <w:tcW w:w="2265" w:type="dxa"/>
            <w:shd w:val="clear" w:color="auto" w:fill="D9D9D9" w:themeFill="background1" w:themeFillShade="D9"/>
          </w:tcPr>
          <w:p w14:paraId="56001383" w14:textId="77777777" w:rsidR="00C91AA5" w:rsidRDefault="00C91AA5" w:rsidP="008E75F2">
            <w:pPr>
              <w:rPr>
                <w:lang w:val="de-CH" w:eastAsia="de-CH"/>
              </w:rPr>
            </w:pPr>
          </w:p>
        </w:tc>
        <w:tc>
          <w:tcPr>
            <w:tcW w:w="2265" w:type="dxa"/>
            <w:shd w:val="clear" w:color="auto" w:fill="D9D9D9" w:themeFill="background1" w:themeFillShade="D9"/>
          </w:tcPr>
          <w:p w14:paraId="56001384" w14:textId="77777777" w:rsidR="00C91AA5" w:rsidRDefault="00C91AA5" w:rsidP="008E75F2">
            <w:pPr>
              <w:rPr>
                <w:lang w:val="de-CH" w:eastAsia="de-CH"/>
              </w:rPr>
            </w:pPr>
          </w:p>
        </w:tc>
        <w:tc>
          <w:tcPr>
            <w:tcW w:w="2265" w:type="dxa"/>
            <w:shd w:val="clear" w:color="auto" w:fill="D9D9D9" w:themeFill="background1" w:themeFillShade="D9"/>
          </w:tcPr>
          <w:p w14:paraId="56001385" w14:textId="77777777" w:rsidR="00C91AA5" w:rsidRDefault="00C91AA5" w:rsidP="008E75F2">
            <w:pPr>
              <w:rPr>
                <w:lang w:val="de-CH" w:eastAsia="de-CH"/>
              </w:rPr>
            </w:pPr>
          </w:p>
        </w:tc>
        <w:tc>
          <w:tcPr>
            <w:tcW w:w="2265" w:type="dxa"/>
            <w:shd w:val="clear" w:color="auto" w:fill="D9D9D9" w:themeFill="background1" w:themeFillShade="D9"/>
          </w:tcPr>
          <w:p w14:paraId="56001386" w14:textId="77777777" w:rsidR="00C91AA5" w:rsidRDefault="00C91AA5" w:rsidP="008E75F2">
            <w:pPr>
              <w:rPr>
                <w:lang w:val="de-CH" w:eastAsia="de-CH"/>
              </w:rPr>
            </w:pPr>
          </w:p>
        </w:tc>
      </w:tr>
      <w:tr w:rsidR="00C91AA5" w14:paraId="5600138D" w14:textId="77777777" w:rsidTr="00302F08">
        <w:tc>
          <w:tcPr>
            <w:tcW w:w="2265" w:type="dxa"/>
          </w:tcPr>
          <w:p w14:paraId="56001388" w14:textId="77777777" w:rsidR="00C91AA5" w:rsidRDefault="00C91AA5" w:rsidP="008E75F2">
            <w:pPr>
              <w:rPr>
                <w:lang w:val="de-CH" w:eastAsia="de-CH"/>
              </w:rPr>
            </w:pPr>
            <w:r>
              <w:rPr>
                <w:lang w:val="de-CH" w:eastAsia="de-CH"/>
              </w:rPr>
              <w:t>S/FTP Kabel</w:t>
            </w:r>
          </w:p>
        </w:tc>
        <w:tc>
          <w:tcPr>
            <w:tcW w:w="2265" w:type="dxa"/>
          </w:tcPr>
          <w:p w14:paraId="56001389" w14:textId="77777777" w:rsidR="00C91AA5" w:rsidRDefault="00C91AA5" w:rsidP="008E75F2">
            <w:pPr>
              <w:rPr>
                <w:lang w:val="de-CH" w:eastAsia="de-CH"/>
              </w:rPr>
            </w:pPr>
            <w:r>
              <w:rPr>
                <w:noProof/>
                <w:lang w:val="de-CH" w:eastAsia="de-CH"/>
              </w:rPr>
              <w:drawing>
                <wp:inline distT="0" distB="0" distL="0" distR="0" wp14:anchorId="56001571" wp14:editId="56001572">
                  <wp:extent cx="1152381" cy="116190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52381" cy="1161905"/>
                          </a:xfrm>
                          <a:prstGeom prst="rect">
                            <a:avLst/>
                          </a:prstGeom>
                        </pic:spPr>
                      </pic:pic>
                    </a:graphicData>
                  </a:graphic>
                </wp:inline>
              </w:drawing>
            </w:r>
          </w:p>
          <w:p w14:paraId="5600138A" w14:textId="77777777" w:rsidR="00C91AA5" w:rsidRDefault="00C91AA5" w:rsidP="008E75F2">
            <w:pPr>
              <w:rPr>
                <w:lang w:val="de-CH" w:eastAsia="de-CH"/>
              </w:rPr>
            </w:pPr>
          </w:p>
        </w:tc>
        <w:tc>
          <w:tcPr>
            <w:tcW w:w="2265" w:type="dxa"/>
          </w:tcPr>
          <w:p w14:paraId="5600138B" w14:textId="77777777" w:rsidR="00C91AA5" w:rsidRDefault="00400404" w:rsidP="008E75F2">
            <w:pPr>
              <w:rPr>
                <w:lang w:val="de-CH" w:eastAsia="de-CH"/>
              </w:rPr>
            </w:pPr>
            <w:r>
              <w:rPr>
                <w:lang w:val="de-CH" w:eastAsia="de-CH"/>
              </w:rPr>
              <w:t>Besitzen einen Gesamtschirm aus meist alukaschierter Polyesterfolie und darüber liegendem Kupfergeflecht</w:t>
            </w:r>
          </w:p>
        </w:tc>
        <w:tc>
          <w:tcPr>
            <w:tcW w:w="2265" w:type="dxa"/>
          </w:tcPr>
          <w:p w14:paraId="5600138C" w14:textId="77777777" w:rsidR="00C91AA5" w:rsidRDefault="00C91AA5" w:rsidP="008E75F2">
            <w:pPr>
              <w:rPr>
                <w:lang w:val="de-CH" w:eastAsia="de-CH"/>
              </w:rPr>
            </w:pPr>
          </w:p>
        </w:tc>
      </w:tr>
      <w:tr w:rsidR="00C91AA5" w14:paraId="56001392" w14:textId="77777777" w:rsidTr="00C91AA5">
        <w:tc>
          <w:tcPr>
            <w:tcW w:w="2265" w:type="dxa"/>
            <w:shd w:val="clear" w:color="auto" w:fill="D9D9D9" w:themeFill="background1" w:themeFillShade="D9"/>
          </w:tcPr>
          <w:p w14:paraId="5600138E" w14:textId="77777777" w:rsidR="00C91AA5" w:rsidRDefault="00C91AA5" w:rsidP="008E75F2">
            <w:pPr>
              <w:rPr>
                <w:lang w:val="de-CH" w:eastAsia="de-CH"/>
              </w:rPr>
            </w:pPr>
          </w:p>
        </w:tc>
        <w:tc>
          <w:tcPr>
            <w:tcW w:w="2265" w:type="dxa"/>
            <w:shd w:val="clear" w:color="auto" w:fill="D9D9D9" w:themeFill="background1" w:themeFillShade="D9"/>
          </w:tcPr>
          <w:p w14:paraId="5600138F" w14:textId="77777777" w:rsidR="00C91AA5" w:rsidRDefault="00C91AA5" w:rsidP="008E75F2">
            <w:pPr>
              <w:rPr>
                <w:lang w:val="de-CH" w:eastAsia="de-CH"/>
              </w:rPr>
            </w:pPr>
          </w:p>
        </w:tc>
        <w:tc>
          <w:tcPr>
            <w:tcW w:w="2265" w:type="dxa"/>
            <w:shd w:val="clear" w:color="auto" w:fill="D9D9D9" w:themeFill="background1" w:themeFillShade="D9"/>
          </w:tcPr>
          <w:p w14:paraId="56001390" w14:textId="77777777" w:rsidR="00C91AA5" w:rsidRDefault="00C91AA5" w:rsidP="008E75F2">
            <w:pPr>
              <w:rPr>
                <w:lang w:val="de-CH" w:eastAsia="de-CH"/>
              </w:rPr>
            </w:pPr>
          </w:p>
        </w:tc>
        <w:tc>
          <w:tcPr>
            <w:tcW w:w="2265" w:type="dxa"/>
            <w:shd w:val="clear" w:color="auto" w:fill="D9D9D9" w:themeFill="background1" w:themeFillShade="D9"/>
          </w:tcPr>
          <w:p w14:paraId="56001391" w14:textId="77777777" w:rsidR="00C91AA5" w:rsidRDefault="00C91AA5" w:rsidP="008E75F2">
            <w:pPr>
              <w:rPr>
                <w:lang w:val="de-CH" w:eastAsia="de-CH"/>
              </w:rPr>
            </w:pPr>
          </w:p>
        </w:tc>
      </w:tr>
      <w:tr w:rsidR="00C91AA5" w14:paraId="56001398" w14:textId="77777777" w:rsidTr="00302F08">
        <w:tc>
          <w:tcPr>
            <w:tcW w:w="2265" w:type="dxa"/>
          </w:tcPr>
          <w:p w14:paraId="56001393" w14:textId="77777777" w:rsidR="00C91AA5" w:rsidRDefault="00C91AA5" w:rsidP="008E75F2">
            <w:pPr>
              <w:rPr>
                <w:lang w:val="de-CH" w:eastAsia="de-CH"/>
              </w:rPr>
            </w:pPr>
            <w:r>
              <w:rPr>
                <w:lang w:val="de-CH" w:eastAsia="de-CH"/>
              </w:rPr>
              <w:t>S/STP Kabel</w:t>
            </w:r>
          </w:p>
        </w:tc>
        <w:tc>
          <w:tcPr>
            <w:tcW w:w="2265" w:type="dxa"/>
          </w:tcPr>
          <w:p w14:paraId="56001394" w14:textId="77777777" w:rsidR="00C91AA5" w:rsidRDefault="00C91AA5" w:rsidP="008E75F2">
            <w:pPr>
              <w:rPr>
                <w:lang w:val="de-CH" w:eastAsia="de-CH"/>
              </w:rPr>
            </w:pPr>
            <w:r>
              <w:rPr>
                <w:noProof/>
                <w:lang w:val="de-CH" w:eastAsia="de-CH"/>
              </w:rPr>
              <w:drawing>
                <wp:inline distT="0" distB="0" distL="0" distR="0" wp14:anchorId="56001573" wp14:editId="56001574">
                  <wp:extent cx="1209524" cy="123809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09524" cy="1238095"/>
                          </a:xfrm>
                          <a:prstGeom prst="rect">
                            <a:avLst/>
                          </a:prstGeom>
                        </pic:spPr>
                      </pic:pic>
                    </a:graphicData>
                  </a:graphic>
                </wp:inline>
              </w:drawing>
            </w:r>
          </w:p>
          <w:p w14:paraId="56001395" w14:textId="77777777" w:rsidR="00C91AA5" w:rsidRDefault="00C91AA5" w:rsidP="008E75F2">
            <w:pPr>
              <w:rPr>
                <w:lang w:val="de-CH" w:eastAsia="de-CH"/>
              </w:rPr>
            </w:pPr>
          </w:p>
        </w:tc>
        <w:tc>
          <w:tcPr>
            <w:tcW w:w="2265" w:type="dxa"/>
          </w:tcPr>
          <w:p w14:paraId="56001396" w14:textId="77777777" w:rsidR="00C91AA5" w:rsidRDefault="00400404" w:rsidP="008E75F2">
            <w:pPr>
              <w:rPr>
                <w:lang w:val="de-CH" w:eastAsia="de-CH"/>
              </w:rPr>
            </w:pPr>
            <w:r>
              <w:rPr>
                <w:lang w:val="de-CH" w:eastAsia="de-CH"/>
              </w:rPr>
              <w:t>Besitzen eine Abschirmung für jedes Kabelpaar sowie eine Gesamtabschirmung. Auch PIMF genannt, Pair in Metal Foil</w:t>
            </w:r>
          </w:p>
        </w:tc>
        <w:tc>
          <w:tcPr>
            <w:tcW w:w="2265" w:type="dxa"/>
          </w:tcPr>
          <w:p w14:paraId="56001397" w14:textId="77777777" w:rsidR="00C91AA5" w:rsidRDefault="00C91AA5" w:rsidP="008E75F2">
            <w:pPr>
              <w:rPr>
                <w:lang w:val="de-CH" w:eastAsia="de-CH"/>
              </w:rPr>
            </w:pPr>
          </w:p>
        </w:tc>
      </w:tr>
    </w:tbl>
    <w:p w14:paraId="56001399" w14:textId="77777777" w:rsidR="00302F08" w:rsidRDefault="00302F08" w:rsidP="008E75F2">
      <w:pPr>
        <w:rPr>
          <w:lang w:val="de-CH" w:eastAsia="de-CH"/>
        </w:rPr>
      </w:pPr>
    </w:p>
    <w:p w14:paraId="5600139A" w14:textId="77777777" w:rsidR="0068178F" w:rsidRDefault="0068178F">
      <w:pPr>
        <w:rPr>
          <w:lang w:val="de-CH" w:eastAsia="de-CH"/>
        </w:rPr>
      </w:pPr>
      <w:r>
        <w:rPr>
          <w:lang w:val="de-CH" w:eastAsia="de-CH"/>
        </w:rPr>
        <w:br w:type="page"/>
      </w:r>
    </w:p>
    <w:p w14:paraId="5600139B" w14:textId="77777777" w:rsidR="0068178F" w:rsidRDefault="0068178F" w:rsidP="008E75F2">
      <w:pPr>
        <w:rPr>
          <w:lang w:val="de-CH" w:eastAsia="de-CH"/>
        </w:rPr>
      </w:pPr>
      <w:r>
        <w:rPr>
          <w:noProof/>
          <w:lang w:val="de-CH" w:eastAsia="de-CH"/>
        </w:rPr>
        <w:lastRenderedPageBreak/>
        <w:drawing>
          <wp:inline distT="0" distB="0" distL="0" distR="0" wp14:anchorId="56001575" wp14:editId="56001576">
            <wp:extent cx="5723809" cy="28476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3809" cy="2847619"/>
                    </a:xfrm>
                    <a:prstGeom prst="rect">
                      <a:avLst/>
                    </a:prstGeom>
                  </pic:spPr>
                </pic:pic>
              </a:graphicData>
            </a:graphic>
          </wp:inline>
        </w:drawing>
      </w:r>
    </w:p>
    <w:p w14:paraId="5600139C" w14:textId="77777777" w:rsidR="0068178F" w:rsidRDefault="0068178F" w:rsidP="008E75F2">
      <w:pPr>
        <w:rPr>
          <w:lang w:val="de-CH" w:eastAsia="de-CH"/>
        </w:rPr>
      </w:pPr>
    </w:p>
    <w:p w14:paraId="5600139D" w14:textId="77777777" w:rsidR="0068178F" w:rsidRDefault="0068178F" w:rsidP="008E75F2">
      <w:pPr>
        <w:rPr>
          <w:lang w:val="de-CH" w:eastAsia="de-CH"/>
        </w:rPr>
      </w:pPr>
      <w:r>
        <w:rPr>
          <w:lang w:val="de-CH" w:eastAsia="de-CH"/>
        </w:rPr>
        <w:t>Hinweis:</w:t>
      </w:r>
    </w:p>
    <w:p w14:paraId="5600139E" w14:textId="77777777" w:rsidR="0068178F" w:rsidRDefault="0068178F" w:rsidP="008E75F2">
      <w:pPr>
        <w:rPr>
          <w:lang w:val="de-CH" w:eastAsia="de-CH"/>
        </w:rPr>
      </w:pPr>
    </w:p>
    <w:p w14:paraId="5600139F" w14:textId="77777777" w:rsidR="0068178F" w:rsidRDefault="0068178F" w:rsidP="0068178F">
      <w:pPr>
        <w:rPr>
          <w:lang w:val="de-CH" w:eastAsia="de-CH"/>
        </w:rPr>
      </w:pPr>
    </w:p>
    <w:p w14:paraId="560013A0" w14:textId="77777777" w:rsidR="0068178F" w:rsidRDefault="0068178F" w:rsidP="0068178F">
      <w:pPr>
        <w:tabs>
          <w:tab w:val="left" w:leader="dot" w:pos="8647"/>
        </w:tabs>
        <w:rPr>
          <w:lang w:val="de-CH" w:eastAsia="de-CH"/>
        </w:rPr>
      </w:pPr>
      <w:bookmarkStart w:id="81" w:name="OLE_LINK5"/>
      <w:bookmarkStart w:id="82" w:name="OLE_LINK6"/>
      <w:r>
        <w:rPr>
          <w:lang w:val="de-CH" w:eastAsia="de-CH"/>
        </w:rPr>
        <w:tab/>
      </w:r>
    </w:p>
    <w:p w14:paraId="560013A1" w14:textId="77777777" w:rsidR="0068178F" w:rsidRDefault="0068178F" w:rsidP="0068178F">
      <w:pPr>
        <w:tabs>
          <w:tab w:val="left" w:leader="dot" w:pos="8647"/>
        </w:tabs>
        <w:rPr>
          <w:lang w:val="de-CH" w:eastAsia="de-CH"/>
        </w:rPr>
      </w:pPr>
    </w:p>
    <w:p w14:paraId="560013A2" w14:textId="77777777" w:rsidR="0068178F" w:rsidRDefault="0068178F" w:rsidP="0068178F">
      <w:pPr>
        <w:tabs>
          <w:tab w:val="left" w:leader="dot" w:pos="8647"/>
        </w:tabs>
        <w:rPr>
          <w:lang w:val="de-CH" w:eastAsia="de-CH"/>
        </w:rPr>
      </w:pPr>
      <w:r>
        <w:rPr>
          <w:lang w:val="de-CH" w:eastAsia="de-CH"/>
        </w:rPr>
        <w:tab/>
      </w:r>
    </w:p>
    <w:bookmarkEnd w:id="81"/>
    <w:bookmarkEnd w:id="82"/>
    <w:p w14:paraId="560013A3" w14:textId="77777777" w:rsidR="0068178F" w:rsidRDefault="0068178F" w:rsidP="008E75F2">
      <w:pPr>
        <w:rPr>
          <w:lang w:val="de-CH" w:eastAsia="de-CH"/>
        </w:rPr>
      </w:pPr>
    </w:p>
    <w:p w14:paraId="560013A4" w14:textId="77777777" w:rsidR="006B594A" w:rsidRDefault="006B594A" w:rsidP="008E75F2">
      <w:pPr>
        <w:rPr>
          <w:lang w:val="de-CH" w:eastAsia="de-CH"/>
        </w:rPr>
      </w:pPr>
    </w:p>
    <w:p w14:paraId="560013A5" w14:textId="77777777" w:rsidR="006B594A" w:rsidRDefault="006B594A" w:rsidP="008E75F2">
      <w:pPr>
        <w:rPr>
          <w:lang w:val="de-CH" w:eastAsia="de-CH"/>
        </w:rPr>
      </w:pPr>
    </w:p>
    <w:p w14:paraId="560013A6" w14:textId="77777777" w:rsidR="006B594A" w:rsidRDefault="006B594A" w:rsidP="008E75F2">
      <w:pPr>
        <w:rPr>
          <w:lang w:val="de-CH" w:eastAsia="de-CH"/>
        </w:rPr>
      </w:pPr>
    </w:p>
    <w:p w14:paraId="560013A7" w14:textId="77777777" w:rsidR="006B594A" w:rsidRDefault="006B594A" w:rsidP="008E75F2">
      <w:pPr>
        <w:rPr>
          <w:lang w:val="de-CH" w:eastAsia="de-CH"/>
        </w:rPr>
      </w:pPr>
    </w:p>
    <w:p w14:paraId="560013A8" w14:textId="77777777" w:rsidR="006B594A" w:rsidRDefault="006B594A" w:rsidP="008E75F2">
      <w:pPr>
        <w:rPr>
          <w:lang w:val="de-CH" w:eastAsia="de-CH"/>
        </w:rPr>
      </w:pPr>
    </w:p>
    <w:p w14:paraId="560013A9" w14:textId="77777777" w:rsidR="006B594A" w:rsidRDefault="006B594A" w:rsidP="008E75F2">
      <w:pPr>
        <w:rPr>
          <w:lang w:val="de-CH" w:eastAsia="de-CH"/>
        </w:rPr>
      </w:pPr>
    </w:p>
    <w:p w14:paraId="560013AA" w14:textId="77777777" w:rsidR="006B594A" w:rsidRDefault="006B594A">
      <w:pPr>
        <w:rPr>
          <w:lang w:val="de-CH" w:eastAsia="de-CH"/>
        </w:rPr>
      </w:pPr>
      <w:r>
        <w:rPr>
          <w:lang w:val="de-CH" w:eastAsia="de-CH"/>
        </w:rPr>
        <w:br w:type="page"/>
      </w:r>
    </w:p>
    <w:p w14:paraId="560013AB" w14:textId="77777777" w:rsidR="006B594A" w:rsidRDefault="006B594A" w:rsidP="006B594A">
      <w:pPr>
        <w:pStyle w:val="berschrift3"/>
        <w:rPr>
          <w:lang w:val="de-CH" w:eastAsia="de-CH"/>
        </w:rPr>
      </w:pPr>
      <w:bookmarkStart w:id="83" w:name="_Toc32745190"/>
      <w:r>
        <w:rPr>
          <w:lang w:val="de-CH" w:eastAsia="de-CH"/>
        </w:rPr>
        <w:lastRenderedPageBreak/>
        <w:t>Glasfaserkabel</w:t>
      </w:r>
      <w:bookmarkEnd w:id="83"/>
    </w:p>
    <w:p w14:paraId="560013AC" w14:textId="77777777" w:rsidR="006B594A" w:rsidRDefault="006B594A" w:rsidP="008E75F2">
      <w:pPr>
        <w:rPr>
          <w:lang w:val="de-CH" w:eastAsia="de-CH"/>
        </w:rPr>
      </w:pPr>
    </w:p>
    <w:p w14:paraId="560013AD" w14:textId="77777777" w:rsidR="006B594A" w:rsidRDefault="006B594A" w:rsidP="008E75F2">
      <w:pPr>
        <w:rPr>
          <w:lang w:val="de-CH" w:eastAsia="de-CH"/>
        </w:rPr>
      </w:pPr>
      <w:r>
        <w:rPr>
          <w:lang w:val="de-CH" w:eastAsia="de-CH"/>
        </w:rPr>
        <w:t>Umwandlung und Übertragung des optischen Signals im Glasfaserkabel</w:t>
      </w:r>
    </w:p>
    <w:p w14:paraId="560013AE" w14:textId="77777777" w:rsidR="006B594A" w:rsidRDefault="006B594A" w:rsidP="008E75F2">
      <w:pPr>
        <w:rPr>
          <w:lang w:val="de-CH" w:eastAsia="de-CH"/>
        </w:rPr>
      </w:pPr>
    </w:p>
    <w:p w14:paraId="560013AF" w14:textId="77777777" w:rsidR="006B594A" w:rsidRDefault="006B594A" w:rsidP="008E75F2">
      <w:pPr>
        <w:rPr>
          <w:lang w:val="de-CH" w:eastAsia="de-CH"/>
        </w:rPr>
      </w:pPr>
    </w:p>
    <w:p w14:paraId="560013B0" w14:textId="77777777" w:rsidR="006B594A" w:rsidRDefault="006B594A" w:rsidP="008E75F2">
      <w:pPr>
        <w:rPr>
          <w:lang w:val="de-CH" w:eastAsia="de-CH"/>
        </w:rPr>
      </w:pPr>
    </w:p>
    <w:p w14:paraId="560013B1" w14:textId="77777777" w:rsidR="006B594A" w:rsidRDefault="006B594A" w:rsidP="008E75F2">
      <w:pPr>
        <w:rPr>
          <w:lang w:val="de-CH" w:eastAsia="de-CH"/>
        </w:rPr>
      </w:pPr>
    </w:p>
    <w:p w14:paraId="560013B2" w14:textId="77777777" w:rsidR="006B594A" w:rsidRDefault="006B594A" w:rsidP="008E75F2">
      <w:pPr>
        <w:rPr>
          <w:lang w:val="de-CH" w:eastAsia="de-CH"/>
        </w:rPr>
      </w:pPr>
    </w:p>
    <w:p w14:paraId="560013B3" w14:textId="77777777" w:rsidR="006B594A" w:rsidRDefault="006B594A" w:rsidP="008E75F2">
      <w:pPr>
        <w:rPr>
          <w:lang w:val="de-CH" w:eastAsia="de-CH"/>
        </w:rPr>
      </w:pPr>
    </w:p>
    <w:p w14:paraId="560013B4" w14:textId="77777777" w:rsidR="006B594A" w:rsidRDefault="006B594A" w:rsidP="008E75F2">
      <w:pPr>
        <w:rPr>
          <w:lang w:val="de-CH" w:eastAsia="de-CH"/>
        </w:rPr>
      </w:pPr>
    </w:p>
    <w:p w14:paraId="560013B5" w14:textId="77777777" w:rsidR="00F878D7" w:rsidRDefault="00F878D7" w:rsidP="008E75F2">
      <w:pPr>
        <w:rPr>
          <w:lang w:val="de-CH" w:eastAsia="de-CH"/>
        </w:rPr>
      </w:pPr>
    </w:p>
    <w:p w14:paraId="560013B6" w14:textId="77777777" w:rsidR="006B594A" w:rsidRDefault="006B594A" w:rsidP="008E75F2">
      <w:pPr>
        <w:rPr>
          <w:lang w:val="de-CH" w:eastAsia="de-CH"/>
        </w:rPr>
      </w:pPr>
    </w:p>
    <w:p w14:paraId="560013B7" w14:textId="77777777" w:rsidR="006B594A" w:rsidRDefault="006B594A" w:rsidP="008E75F2">
      <w:pPr>
        <w:rPr>
          <w:lang w:val="de-CH" w:eastAsia="de-CH"/>
        </w:rPr>
      </w:pPr>
      <w:r>
        <w:rPr>
          <w:noProof/>
          <w:lang w:val="de-CH" w:eastAsia="de-CH"/>
        </w:rPr>
        <w:drawing>
          <wp:inline distT="0" distB="0" distL="0" distR="0" wp14:anchorId="56001577" wp14:editId="56001578">
            <wp:extent cx="5581650" cy="2781300"/>
            <wp:effectExtent l="0" t="0" r="0" b="0"/>
            <wp:docPr id="12" name="Grafik 12" descr="http://www.audiorail.com/fiber_m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orail.com/fiber_mode.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a:noFill/>
                    </a:ln>
                  </pic:spPr>
                </pic:pic>
              </a:graphicData>
            </a:graphic>
          </wp:inline>
        </w:drawing>
      </w:r>
    </w:p>
    <w:p w14:paraId="560013B8" w14:textId="77777777" w:rsidR="006B594A" w:rsidRDefault="006B594A" w:rsidP="008E75F2">
      <w:pPr>
        <w:rPr>
          <w:lang w:val="de-CH" w:eastAsia="de-CH"/>
        </w:rPr>
      </w:pPr>
    </w:p>
    <w:p w14:paraId="560013B9" w14:textId="77777777" w:rsidR="006B594A" w:rsidRDefault="006B594A" w:rsidP="006B594A">
      <w:pPr>
        <w:pStyle w:val="berschrift3"/>
        <w:rPr>
          <w:lang w:val="de-CH" w:eastAsia="de-CH"/>
        </w:rPr>
      </w:pPr>
      <w:bookmarkStart w:id="84" w:name="_Toc32745191"/>
      <w:r>
        <w:rPr>
          <w:lang w:val="de-CH" w:eastAsia="de-CH"/>
        </w:rPr>
        <w:t>Vergleich Twisted-Pair/Glasfaserkabel</w:t>
      </w:r>
      <w:bookmarkEnd w:id="84"/>
    </w:p>
    <w:p w14:paraId="560013BA" w14:textId="77777777" w:rsidR="006B594A" w:rsidRDefault="006B594A" w:rsidP="008E75F2">
      <w:pPr>
        <w:rPr>
          <w:lang w:val="de-CH" w:eastAsia="de-CH"/>
        </w:rPr>
      </w:pPr>
    </w:p>
    <w:p w14:paraId="560013BB" w14:textId="77777777" w:rsidR="006B594A" w:rsidRDefault="006B594A">
      <w:pPr>
        <w:rPr>
          <w:lang w:val="de-CH" w:eastAsia="de-CH"/>
        </w:rPr>
      </w:pPr>
      <w:r>
        <w:rPr>
          <w:noProof/>
          <w:lang w:val="de-CH" w:eastAsia="de-CH"/>
        </w:rPr>
        <w:drawing>
          <wp:inline distT="0" distB="0" distL="0" distR="0" wp14:anchorId="56001579" wp14:editId="5600157A">
            <wp:extent cx="5733333" cy="3238095"/>
            <wp:effectExtent l="0" t="0" r="127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333" cy="3238095"/>
                    </a:xfrm>
                    <a:prstGeom prst="rect">
                      <a:avLst/>
                    </a:prstGeom>
                  </pic:spPr>
                </pic:pic>
              </a:graphicData>
            </a:graphic>
          </wp:inline>
        </w:drawing>
      </w:r>
      <w:r>
        <w:rPr>
          <w:lang w:val="de-CH" w:eastAsia="de-CH"/>
        </w:rPr>
        <w:br w:type="page"/>
      </w:r>
    </w:p>
    <w:p w14:paraId="560013BC" w14:textId="77777777" w:rsidR="006B594A" w:rsidRDefault="00F878D7" w:rsidP="00930B4D">
      <w:pPr>
        <w:pStyle w:val="berschrift2"/>
        <w:rPr>
          <w:lang w:val="de-CH" w:eastAsia="de-CH"/>
        </w:rPr>
      </w:pPr>
      <w:bookmarkStart w:id="85" w:name="_Toc32745192"/>
      <w:r>
        <w:rPr>
          <w:lang w:val="de-CH" w:eastAsia="de-CH"/>
        </w:rPr>
        <w:lastRenderedPageBreak/>
        <w:t>Funkbasierte Netzwerke</w:t>
      </w:r>
      <w:bookmarkEnd w:id="85"/>
    </w:p>
    <w:p w14:paraId="560013BD" w14:textId="77777777" w:rsidR="00930B4D" w:rsidRDefault="00930B4D" w:rsidP="008E75F2">
      <w:pPr>
        <w:rPr>
          <w:lang w:val="de-CH" w:eastAsia="de-CH"/>
        </w:rPr>
      </w:pPr>
    </w:p>
    <w:p w14:paraId="560013BE" w14:textId="77777777" w:rsidR="00930B4D" w:rsidRDefault="00930B4D" w:rsidP="00930B4D">
      <w:pPr>
        <w:rPr>
          <w:lang w:val="de-CH" w:eastAsia="de-CH"/>
        </w:rPr>
      </w:pPr>
      <w:r>
        <w:rPr>
          <w:lang w:val="de-CH" w:eastAsia="de-CH"/>
        </w:rPr>
        <w:t>Funknetzwerke übertragen Daten mithilfe elektrischer Impulse (Signale). Diese Impulse auch elektromagnetische Wellen genannt, sind nicht zwingend auf ein bestimmtes Übertragungsmedium gebunden. Daher spricht man bei Funknetzen auch von einer ungebundenen Übertragung. Funkwellen können im Grunde alle Medien verwenden, in denen sich elektromagnetische Wellen übertragen lassen. Elektromagnetische Wellen können sich auch im freien Raum (Äther) ausbreiten und brauchen somit nicht einmal ein spezifisches Übertragungsmedium.</w:t>
      </w:r>
    </w:p>
    <w:p w14:paraId="560013BF" w14:textId="77777777" w:rsidR="00930B4D" w:rsidRDefault="00930B4D" w:rsidP="00930B4D">
      <w:pPr>
        <w:rPr>
          <w:lang w:val="de-CH" w:eastAsia="de-CH"/>
        </w:rPr>
      </w:pPr>
    </w:p>
    <w:p w14:paraId="560013C0" w14:textId="77777777" w:rsidR="00930B4D" w:rsidRDefault="00930B4D" w:rsidP="00930B4D">
      <w:pPr>
        <w:rPr>
          <w:lang w:val="de-CH" w:eastAsia="de-CH"/>
        </w:rPr>
      </w:pPr>
      <w:r>
        <w:rPr>
          <w:lang w:val="de-CH" w:eastAsia="de-CH"/>
        </w:rPr>
        <w:t xml:space="preserve">Ähnlich wie bei Kabelnetzwerken werden auch Funknetzwerke von bestimmten Faktoren beeinflusst. Folgende Faktoren sind bei Funknetzwerken zu beachten: </w:t>
      </w:r>
    </w:p>
    <w:p w14:paraId="560013C1" w14:textId="77777777" w:rsidR="00930B4D" w:rsidRDefault="00930B4D" w:rsidP="00930B4D">
      <w:pPr>
        <w:rPr>
          <w:lang w:val="de-CH" w:eastAsia="de-CH"/>
        </w:rPr>
      </w:pPr>
    </w:p>
    <w:p w14:paraId="560013C2" w14:textId="77777777" w:rsidR="00930B4D" w:rsidRDefault="00930B4D" w:rsidP="00930B4D">
      <w:pPr>
        <w:rPr>
          <w:lang w:val="de-CH" w:eastAsia="de-CH"/>
        </w:rPr>
      </w:pPr>
      <w:r>
        <w:rPr>
          <w:lang w:val="de-CH" w:eastAsia="de-CH"/>
        </w:rPr>
        <w:t xml:space="preserve">Andere benachbarte Funknetze: Elektromagnetische Wellen (Funkwellen) können sich gegenseitig «überlagern»» und somit eine Übertragung verunmöglichen. Man spricht in diesem Fall von Interferenzen. Dies passiert v. a. dann, wenn die Funkwellen im gleichen Frequenzbereich« arbeiten. Aus diesem Grund benutzen Funknetzwerke </w:t>
      </w:r>
      <w:r w:rsidR="00D10246">
        <w:rPr>
          <w:lang w:val="de-CH" w:eastAsia="de-CH"/>
        </w:rPr>
        <w:t>die sog. ISM-Frequenzbände</w:t>
      </w:r>
      <w:r>
        <w:rPr>
          <w:lang w:val="de-CH" w:eastAsia="de-CH"/>
        </w:rPr>
        <w:t>. Diese Frequenzbänder sind international normiert und stehen jedermann frei zur Verfügung. Für WLANs wurden bestimmte Frequenzen im 2.4-GHz- und im 5-GHz-Band reserviert. Das 2.4-GHz-Band ist mittlerweile international einheitlich geregelt. Die Aufteilung des 5-GHz-Bands hingegen kann von Land zu Land stark variieren.</w:t>
      </w:r>
    </w:p>
    <w:p w14:paraId="560013C3" w14:textId="77777777" w:rsidR="001B5ADB" w:rsidRDefault="001B5ADB" w:rsidP="00930B4D">
      <w:pPr>
        <w:rPr>
          <w:lang w:val="de-CH" w:eastAsia="de-CH"/>
        </w:rPr>
      </w:pPr>
    </w:p>
    <w:p w14:paraId="560013C4" w14:textId="77777777" w:rsidR="001B5ADB" w:rsidRDefault="001B5ADB" w:rsidP="001B5ADB">
      <w:pPr>
        <w:pStyle w:val="berschrift3"/>
        <w:rPr>
          <w:lang w:val="de-CH" w:eastAsia="de-CH"/>
        </w:rPr>
      </w:pPr>
      <w:bookmarkStart w:id="86" w:name="_Toc32745193"/>
      <w:r>
        <w:rPr>
          <w:lang w:val="de-CH" w:eastAsia="de-CH"/>
        </w:rPr>
        <w:t>Betriebsarten</w:t>
      </w:r>
      <w:bookmarkEnd w:id="86"/>
    </w:p>
    <w:p w14:paraId="560013C5" w14:textId="77777777" w:rsidR="001B5ADB" w:rsidRDefault="001B5ADB" w:rsidP="00930B4D">
      <w:pPr>
        <w:rPr>
          <w:lang w:val="de-CH" w:eastAsia="de-CH"/>
        </w:rPr>
      </w:pPr>
    </w:p>
    <w:p w14:paraId="560013C6" w14:textId="77777777" w:rsidR="001B5ADB" w:rsidRDefault="001B5ADB" w:rsidP="00930B4D">
      <w:pPr>
        <w:rPr>
          <w:lang w:val="de-CH" w:eastAsia="de-CH"/>
        </w:rPr>
      </w:pPr>
      <w:r>
        <w:rPr>
          <w:lang w:val="de-CH" w:eastAsia="de-CH"/>
        </w:rPr>
        <w:t>Adhoc Mode</w:t>
      </w:r>
    </w:p>
    <w:p w14:paraId="560013C7" w14:textId="77777777" w:rsidR="001B5ADB" w:rsidRPr="001B5ADB" w:rsidRDefault="001B5ADB" w:rsidP="00930B4D">
      <w:pPr>
        <w:rPr>
          <w:b/>
          <w:lang w:val="de-CH" w:eastAsia="de-CH"/>
        </w:rPr>
      </w:pPr>
    </w:p>
    <w:p w14:paraId="560013C8" w14:textId="77777777" w:rsidR="001B5ADB" w:rsidRDefault="001B5ADB" w:rsidP="00930B4D">
      <w:pPr>
        <w:rPr>
          <w:lang w:val="de-CH" w:eastAsia="de-CH"/>
        </w:rPr>
      </w:pPr>
    </w:p>
    <w:p w14:paraId="560013C9" w14:textId="77777777" w:rsidR="001B5ADB" w:rsidRDefault="001B5ADB" w:rsidP="00930B4D">
      <w:pPr>
        <w:rPr>
          <w:lang w:val="de-CH" w:eastAsia="de-CH"/>
        </w:rPr>
      </w:pPr>
    </w:p>
    <w:p w14:paraId="560013CA" w14:textId="77777777" w:rsidR="001B5ADB" w:rsidRDefault="001B5ADB" w:rsidP="00930B4D">
      <w:pPr>
        <w:rPr>
          <w:lang w:val="de-CH" w:eastAsia="de-CH"/>
        </w:rPr>
      </w:pPr>
    </w:p>
    <w:p w14:paraId="560013CB" w14:textId="77777777" w:rsidR="001B5ADB" w:rsidRDefault="001B5ADB" w:rsidP="00930B4D">
      <w:pPr>
        <w:rPr>
          <w:lang w:val="de-CH" w:eastAsia="de-CH"/>
        </w:rPr>
      </w:pPr>
    </w:p>
    <w:p w14:paraId="560013CC" w14:textId="77777777" w:rsidR="001B5ADB" w:rsidRDefault="001B5ADB" w:rsidP="00930B4D">
      <w:pPr>
        <w:rPr>
          <w:lang w:val="de-CH" w:eastAsia="de-CH"/>
        </w:rPr>
      </w:pPr>
    </w:p>
    <w:p w14:paraId="560013CD" w14:textId="77777777" w:rsidR="001B5ADB" w:rsidRDefault="001B5ADB" w:rsidP="00930B4D">
      <w:pPr>
        <w:rPr>
          <w:lang w:val="de-CH" w:eastAsia="de-CH"/>
        </w:rPr>
      </w:pPr>
    </w:p>
    <w:p w14:paraId="560013CE" w14:textId="77777777" w:rsidR="001B5ADB" w:rsidRDefault="001B5ADB" w:rsidP="00930B4D">
      <w:pPr>
        <w:rPr>
          <w:lang w:val="de-CH" w:eastAsia="de-CH"/>
        </w:rPr>
      </w:pPr>
    </w:p>
    <w:p w14:paraId="560013CF" w14:textId="77777777" w:rsidR="001B5ADB" w:rsidRDefault="001B5ADB" w:rsidP="00930B4D">
      <w:pPr>
        <w:rPr>
          <w:lang w:val="de-CH" w:eastAsia="de-CH"/>
        </w:rPr>
      </w:pPr>
    </w:p>
    <w:p w14:paraId="560013D0" w14:textId="77777777" w:rsidR="001B5ADB" w:rsidRDefault="001B5ADB" w:rsidP="00930B4D">
      <w:pPr>
        <w:rPr>
          <w:lang w:val="de-CH" w:eastAsia="de-CH"/>
        </w:rPr>
      </w:pPr>
    </w:p>
    <w:p w14:paraId="560013D1" w14:textId="77777777" w:rsidR="001B5ADB" w:rsidRDefault="001B5ADB" w:rsidP="00930B4D">
      <w:pPr>
        <w:rPr>
          <w:lang w:val="de-CH" w:eastAsia="de-CH"/>
        </w:rPr>
      </w:pPr>
      <w:r>
        <w:rPr>
          <w:lang w:val="de-CH" w:eastAsia="de-CH"/>
        </w:rPr>
        <w:t>Infrastructure Mode</w:t>
      </w:r>
    </w:p>
    <w:p w14:paraId="560013D2" w14:textId="77777777" w:rsidR="00E567CE" w:rsidRDefault="00E567CE" w:rsidP="00930B4D">
      <w:pPr>
        <w:rPr>
          <w:lang w:val="de-CH" w:eastAsia="de-CH"/>
        </w:rPr>
      </w:pPr>
    </w:p>
    <w:p w14:paraId="560013D3" w14:textId="77777777" w:rsidR="00E567CE" w:rsidRDefault="00E567CE" w:rsidP="00930B4D">
      <w:pPr>
        <w:rPr>
          <w:lang w:val="de-CH" w:eastAsia="de-CH"/>
        </w:rPr>
      </w:pPr>
    </w:p>
    <w:p w14:paraId="560013D4" w14:textId="77777777" w:rsidR="00E567CE" w:rsidRDefault="00E567CE">
      <w:pPr>
        <w:rPr>
          <w:lang w:val="de-CH" w:eastAsia="de-CH"/>
        </w:rPr>
      </w:pPr>
      <w:r>
        <w:rPr>
          <w:lang w:val="de-CH" w:eastAsia="de-CH"/>
        </w:rPr>
        <w:br w:type="page"/>
      </w:r>
    </w:p>
    <w:p w14:paraId="560013D5" w14:textId="77777777" w:rsidR="00C96EFA" w:rsidRDefault="00C96EFA">
      <w:pPr>
        <w:rPr>
          <w:lang w:val="de-CH" w:eastAsia="de-CH"/>
        </w:rPr>
      </w:pPr>
      <w:r>
        <w:rPr>
          <w:noProof/>
          <w:lang w:val="de-CH" w:eastAsia="de-CH"/>
        </w:rPr>
        <w:lastRenderedPageBreak/>
        <w:drawing>
          <wp:inline distT="0" distB="0" distL="0" distR="0" wp14:anchorId="5600157B" wp14:editId="5600157C">
            <wp:extent cx="5759450" cy="19716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971675"/>
                    </a:xfrm>
                    <a:prstGeom prst="rect">
                      <a:avLst/>
                    </a:prstGeom>
                  </pic:spPr>
                </pic:pic>
              </a:graphicData>
            </a:graphic>
          </wp:inline>
        </w:drawing>
      </w:r>
    </w:p>
    <w:p w14:paraId="560013D6" w14:textId="77777777" w:rsidR="00C96EFA" w:rsidRDefault="00C96EFA">
      <w:pPr>
        <w:rPr>
          <w:lang w:val="de-CH" w:eastAsia="de-CH"/>
        </w:rPr>
      </w:pPr>
    </w:p>
    <w:p w14:paraId="560013D7" w14:textId="77777777" w:rsidR="00C96EFA" w:rsidRDefault="00C96EFA">
      <w:pPr>
        <w:rPr>
          <w:lang w:val="de-CH" w:eastAsia="de-CH"/>
        </w:rPr>
      </w:pPr>
      <w:r>
        <w:rPr>
          <w:noProof/>
          <w:lang w:val="de-CH" w:eastAsia="de-CH"/>
        </w:rPr>
        <w:drawing>
          <wp:inline distT="0" distB="0" distL="0" distR="0" wp14:anchorId="5600157D" wp14:editId="5600157E">
            <wp:extent cx="5759450" cy="22307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230755"/>
                    </a:xfrm>
                    <a:prstGeom prst="rect">
                      <a:avLst/>
                    </a:prstGeom>
                  </pic:spPr>
                </pic:pic>
              </a:graphicData>
            </a:graphic>
          </wp:inline>
        </w:drawing>
      </w:r>
    </w:p>
    <w:p w14:paraId="560013D8" w14:textId="77777777" w:rsidR="00C96EFA" w:rsidRDefault="00C96EFA">
      <w:pPr>
        <w:rPr>
          <w:lang w:val="de-CH" w:eastAsia="de-CH"/>
        </w:rPr>
      </w:pPr>
    </w:p>
    <w:p w14:paraId="560013D9" w14:textId="77777777" w:rsidR="00C96EFA" w:rsidRDefault="00C96EFA">
      <w:pPr>
        <w:rPr>
          <w:lang w:val="de-CH" w:eastAsia="de-CH"/>
        </w:rPr>
      </w:pPr>
      <w:r>
        <w:rPr>
          <w:noProof/>
          <w:lang w:val="de-CH" w:eastAsia="de-CH"/>
        </w:rPr>
        <w:drawing>
          <wp:inline distT="0" distB="0" distL="0" distR="0" wp14:anchorId="5600157F" wp14:editId="56001580">
            <wp:extent cx="5759450" cy="21399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139950"/>
                    </a:xfrm>
                    <a:prstGeom prst="rect">
                      <a:avLst/>
                    </a:prstGeom>
                  </pic:spPr>
                </pic:pic>
              </a:graphicData>
            </a:graphic>
          </wp:inline>
        </w:drawing>
      </w:r>
    </w:p>
    <w:p w14:paraId="560013DA" w14:textId="77777777" w:rsidR="00C96EFA" w:rsidRDefault="00C96EFA">
      <w:pPr>
        <w:rPr>
          <w:lang w:val="de-CH" w:eastAsia="de-CH"/>
        </w:rPr>
      </w:pPr>
      <w:r>
        <w:rPr>
          <w:lang w:val="de-CH" w:eastAsia="de-CH"/>
        </w:rPr>
        <w:br w:type="page"/>
      </w:r>
    </w:p>
    <w:p w14:paraId="560013DB" w14:textId="77777777" w:rsidR="00E567CE" w:rsidRDefault="00E567CE" w:rsidP="0070410D">
      <w:pPr>
        <w:pStyle w:val="berschrift3"/>
        <w:rPr>
          <w:lang w:val="de-CH" w:eastAsia="de-CH"/>
        </w:rPr>
      </w:pPr>
      <w:bookmarkStart w:id="87" w:name="_Toc32745194"/>
      <w:r>
        <w:rPr>
          <w:lang w:val="de-CH" w:eastAsia="de-CH"/>
        </w:rPr>
        <w:lastRenderedPageBreak/>
        <w:t>Gegenüberstellung LAN/WLAN</w:t>
      </w:r>
      <w:bookmarkEnd w:id="87"/>
    </w:p>
    <w:p w14:paraId="560013DC" w14:textId="77777777" w:rsidR="00E567CE" w:rsidRDefault="00E567CE" w:rsidP="00930B4D">
      <w:pPr>
        <w:rPr>
          <w:lang w:val="de-CH" w:eastAsia="de-CH"/>
        </w:rPr>
      </w:pPr>
    </w:p>
    <w:tbl>
      <w:tblPr>
        <w:tblStyle w:val="Tabellenraster"/>
        <w:tblW w:w="9351" w:type="dxa"/>
        <w:tblLook w:val="04A0" w:firstRow="1" w:lastRow="0" w:firstColumn="1" w:lastColumn="0" w:noHBand="0" w:noVBand="1"/>
      </w:tblPr>
      <w:tblGrid>
        <w:gridCol w:w="3114"/>
        <w:gridCol w:w="1132"/>
        <w:gridCol w:w="1276"/>
        <w:gridCol w:w="3829"/>
      </w:tblGrid>
      <w:tr w:rsidR="00E567CE" w14:paraId="560013E1" w14:textId="77777777" w:rsidTr="00E567CE">
        <w:tc>
          <w:tcPr>
            <w:tcW w:w="3114" w:type="dxa"/>
            <w:shd w:val="clear" w:color="auto" w:fill="D9D9D9" w:themeFill="background1" w:themeFillShade="D9"/>
          </w:tcPr>
          <w:p w14:paraId="560013DD" w14:textId="77777777" w:rsidR="00E567CE" w:rsidRDefault="00E567CE" w:rsidP="00930B4D">
            <w:pPr>
              <w:rPr>
                <w:lang w:val="de-CH" w:eastAsia="de-CH"/>
              </w:rPr>
            </w:pPr>
            <w:r>
              <w:rPr>
                <w:lang w:val="de-CH" w:eastAsia="de-CH"/>
              </w:rPr>
              <w:t>Eigenschaft</w:t>
            </w:r>
          </w:p>
        </w:tc>
        <w:tc>
          <w:tcPr>
            <w:tcW w:w="1132" w:type="dxa"/>
            <w:shd w:val="clear" w:color="auto" w:fill="D9D9D9" w:themeFill="background1" w:themeFillShade="D9"/>
          </w:tcPr>
          <w:p w14:paraId="560013DE" w14:textId="77777777" w:rsidR="00E567CE" w:rsidRDefault="00E567CE" w:rsidP="00930B4D">
            <w:pPr>
              <w:rPr>
                <w:lang w:val="de-CH" w:eastAsia="de-CH"/>
              </w:rPr>
            </w:pPr>
            <w:r>
              <w:rPr>
                <w:lang w:val="de-CH" w:eastAsia="de-CH"/>
              </w:rPr>
              <w:t>LAN</w:t>
            </w:r>
          </w:p>
        </w:tc>
        <w:tc>
          <w:tcPr>
            <w:tcW w:w="1276" w:type="dxa"/>
            <w:shd w:val="clear" w:color="auto" w:fill="D9D9D9" w:themeFill="background1" w:themeFillShade="D9"/>
          </w:tcPr>
          <w:p w14:paraId="560013DF" w14:textId="77777777" w:rsidR="00E567CE" w:rsidRDefault="00E567CE" w:rsidP="00930B4D">
            <w:pPr>
              <w:rPr>
                <w:lang w:val="de-CH" w:eastAsia="de-CH"/>
              </w:rPr>
            </w:pPr>
            <w:r>
              <w:rPr>
                <w:lang w:val="de-CH" w:eastAsia="de-CH"/>
              </w:rPr>
              <w:t>WLAN</w:t>
            </w:r>
          </w:p>
        </w:tc>
        <w:tc>
          <w:tcPr>
            <w:tcW w:w="3829" w:type="dxa"/>
            <w:shd w:val="clear" w:color="auto" w:fill="D9D9D9" w:themeFill="background1" w:themeFillShade="D9"/>
          </w:tcPr>
          <w:p w14:paraId="560013E0" w14:textId="77777777" w:rsidR="00E567CE" w:rsidRDefault="00E567CE" w:rsidP="00930B4D">
            <w:pPr>
              <w:rPr>
                <w:lang w:val="de-CH" w:eastAsia="de-CH"/>
              </w:rPr>
            </w:pPr>
            <w:r>
              <w:rPr>
                <w:lang w:val="de-CH" w:eastAsia="de-CH"/>
              </w:rPr>
              <w:t>Bemerkung</w:t>
            </w:r>
          </w:p>
        </w:tc>
      </w:tr>
      <w:tr w:rsidR="00E567CE" w14:paraId="560013E6" w14:textId="77777777" w:rsidTr="00E567CE">
        <w:tc>
          <w:tcPr>
            <w:tcW w:w="3114" w:type="dxa"/>
            <w:shd w:val="clear" w:color="auto" w:fill="D9D9D9" w:themeFill="background1" w:themeFillShade="D9"/>
          </w:tcPr>
          <w:p w14:paraId="560013E2" w14:textId="77777777" w:rsidR="00E567CE" w:rsidRDefault="00E567CE" w:rsidP="00930B4D">
            <w:pPr>
              <w:rPr>
                <w:lang w:val="de-CH" w:eastAsia="de-CH"/>
              </w:rPr>
            </w:pPr>
          </w:p>
        </w:tc>
        <w:tc>
          <w:tcPr>
            <w:tcW w:w="1132" w:type="dxa"/>
            <w:shd w:val="clear" w:color="auto" w:fill="D9D9D9" w:themeFill="background1" w:themeFillShade="D9"/>
          </w:tcPr>
          <w:p w14:paraId="560013E3" w14:textId="77777777" w:rsidR="00E567CE" w:rsidRDefault="00E567CE" w:rsidP="00930B4D">
            <w:pPr>
              <w:rPr>
                <w:lang w:val="de-CH" w:eastAsia="de-CH"/>
              </w:rPr>
            </w:pPr>
          </w:p>
        </w:tc>
        <w:tc>
          <w:tcPr>
            <w:tcW w:w="1276" w:type="dxa"/>
            <w:shd w:val="clear" w:color="auto" w:fill="D9D9D9" w:themeFill="background1" w:themeFillShade="D9"/>
          </w:tcPr>
          <w:p w14:paraId="560013E4" w14:textId="77777777" w:rsidR="00E567CE" w:rsidRDefault="00E567CE" w:rsidP="00930B4D">
            <w:pPr>
              <w:rPr>
                <w:lang w:val="de-CH" w:eastAsia="de-CH"/>
              </w:rPr>
            </w:pPr>
          </w:p>
        </w:tc>
        <w:tc>
          <w:tcPr>
            <w:tcW w:w="3829" w:type="dxa"/>
            <w:shd w:val="clear" w:color="auto" w:fill="D9D9D9" w:themeFill="background1" w:themeFillShade="D9"/>
          </w:tcPr>
          <w:p w14:paraId="560013E5" w14:textId="77777777" w:rsidR="00E567CE" w:rsidRDefault="00E567CE" w:rsidP="00930B4D">
            <w:pPr>
              <w:rPr>
                <w:lang w:val="de-CH" w:eastAsia="de-CH"/>
              </w:rPr>
            </w:pPr>
          </w:p>
        </w:tc>
      </w:tr>
      <w:tr w:rsidR="00E567CE" w14:paraId="560013EF" w14:textId="77777777" w:rsidTr="00E567CE">
        <w:tc>
          <w:tcPr>
            <w:tcW w:w="3114" w:type="dxa"/>
          </w:tcPr>
          <w:p w14:paraId="560013E7" w14:textId="77777777" w:rsidR="00E567CE" w:rsidRDefault="00E567CE" w:rsidP="00E567CE">
            <w:pPr>
              <w:rPr>
                <w:lang w:val="de-CH" w:eastAsia="de-CH"/>
              </w:rPr>
            </w:pPr>
            <w:r>
              <w:rPr>
                <w:lang w:val="de-CH" w:eastAsia="de-CH"/>
              </w:rPr>
              <w:t>Anfälligkeit gegenüber äusseren</w:t>
            </w:r>
          </w:p>
          <w:p w14:paraId="560013E8" w14:textId="77777777" w:rsidR="00E567CE" w:rsidRDefault="00E567CE" w:rsidP="00E567CE">
            <w:pPr>
              <w:rPr>
                <w:lang w:val="de-CH" w:eastAsia="de-CH"/>
              </w:rPr>
            </w:pPr>
            <w:r>
              <w:rPr>
                <w:lang w:val="de-CH" w:eastAsia="de-CH"/>
              </w:rPr>
              <w:t>Störeinflüssen</w:t>
            </w:r>
          </w:p>
        </w:tc>
        <w:tc>
          <w:tcPr>
            <w:tcW w:w="1132" w:type="dxa"/>
          </w:tcPr>
          <w:p w14:paraId="560013E9" w14:textId="77777777" w:rsidR="00E567CE" w:rsidRDefault="00E567CE" w:rsidP="00930B4D">
            <w:pPr>
              <w:rPr>
                <w:lang w:val="de-CH" w:eastAsia="de-CH"/>
              </w:rPr>
            </w:pPr>
          </w:p>
        </w:tc>
        <w:tc>
          <w:tcPr>
            <w:tcW w:w="1276" w:type="dxa"/>
          </w:tcPr>
          <w:p w14:paraId="560013EA" w14:textId="77777777" w:rsidR="00E567CE" w:rsidRDefault="00E567CE" w:rsidP="00930B4D">
            <w:pPr>
              <w:rPr>
                <w:lang w:val="de-CH" w:eastAsia="de-CH"/>
              </w:rPr>
            </w:pPr>
          </w:p>
        </w:tc>
        <w:tc>
          <w:tcPr>
            <w:tcW w:w="3829" w:type="dxa"/>
          </w:tcPr>
          <w:p w14:paraId="560013EB" w14:textId="77777777" w:rsidR="00E567CE" w:rsidRDefault="00E567CE" w:rsidP="00930B4D">
            <w:pPr>
              <w:rPr>
                <w:lang w:val="de-CH" w:eastAsia="de-CH"/>
              </w:rPr>
            </w:pPr>
          </w:p>
          <w:p w14:paraId="560013EC" w14:textId="77777777" w:rsidR="00E567CE" w:rsidRDefault="00E567CE" w:rsidP="00930B4D">
            <w:pPr>
              <w:rPr>
                <w:lang w:val="de-CH" w:eastAsia="de-CH"/>
              </w:rPr>
            </w:pPr>
          </w:p>
          <w:p w14:paraId="560013ED" w14:textId="77777777" w:rsidR="001C0767" w:rsidRDefault="001C0767" w:rsidP="00930B4D">
            <w:pPr>
              <w:rPr>
                <w:lang w:val="de-CH" w:eastAsia="de-CH"/>
              </w:rPr>
            </w:pPr>
          </w:p>
          <w:p w14:paraId="560013EE" w14:textId="77777777" w:rsidR="00E567CE" w:rsidRDefault="00E567CE" w:rsidP="00930B4D">
            <w:pPr>
              <w:rPr>
                <w:lang w:val="de-CH" w:eastAsia="de-CH"/>
              </w:rPr>
            </w:pPr>
          </w:p>
        </w:tc>
      </w:tr>
      <w:tr w:rsidR="00E567CE" w14:paraId="560013F4" w14:textId="77777777" w:rsidTr="00E567CE">
        <w:tc>
          <w:tcPr>
            <w:tcW w:w="3114" w:type="dxa"/>
            <w:shd w:val="clear" w:color="auto" w:fill="D9D9D9" w:themeFill="background1" w:themeFillShade="D9"/>
          </w:tcPr>
          <w:p w14:paraId="560013F0" w14:textId="77777777" w:rsidR="00E567CE" w:rsidRDefault="00E567CE" w:rsidP="00E567CE">
            <w:pPr>
              <w:rPr>
                <w:lang w:val="de-CH" w:eastAsia="de-CH"/>
              </w:rPr>
            </w:pPr>
          </w:p>
        </w:tc>
        <w:tc>
          <w:tcPr>
            <w:tcW w:w="1132" w:type="dxa"/>
            <w:shd w:val="clear" w:color="auto" w:fill="D9D9D9" w:themeFill="background1" w:themeFillShade="D9"/>
          </w:tcPr>
          <w:p w14:paraId="560013F1" w14:textId="77777777" w:rsidR="00E567CE" w:rsidRDefault="00E567CE" w:rsidP="00930B4D">
            <w:pPr>
              <w:rPr>
                <w:lang w:val="de-CH" w:eastAsia="de-CH"/>
              </w:rPr>
            </w:pPr>
          </w:p>
        </w:tc>
        <w:tc>
          <w:tcPr>
            <w:tcW w:w="1276" w:type="dxa"/>
            <w:shd w:val="clear" w:color="auto" w:fill="D9D9D9" w:themeFill="background1" w:themeFillShade="D9"/>
          </w:tcPr>
          <w:p w14:paraId="560013F2" w14:textId="77777777" w:rsidR="00E567CE" w:rsidRDefault="00E567CE" w:rsidP="00930B4D">
            <w:pPr>
              <w:rPr>
                <w:lang w:val="de-CH" w:eastAsia="de-CH"/>
              </w:rPr>
            </w:pPr>
          </w:p>
        </w:tc>
        <w:tc>
          <w:tcPr>
            <w:tcW w:w="3829" w:type="dxa"/>
            <w:shd w:val="clear" w:color="auto" w:fill="D9D9D9" w:themeFill="background1" w:themeFillShade="D9"/>
          </w:tcPr>
          <w:p w14:paraId="560013F3" w14:textId="77777777" w:rsidR="00E567CE" w:rsidRDefault="00E567CE" w:rsidP="00930B4D">
            <w:pPr>
              <w:rPr>
                <w:lang w:val="de-CH" w:eastAsia="de-CH"/>
              </w:rPr>
            </w:pPr>
          </w:p>
        </w:tc>
      </w:tr>
      <w:tr w:rsidR="00E567CE" w14:paraId="560013FD" w14:textId="77777777" w:rsidTr="00E567CE">
        <w:tc>
          <w:tcPr>
            <w:tcW w:w="3114" w:type="dxa"/>
          </w:tcPr>
          <w:p w14:paraId="560013F5" w14:textId="77777777" w:rsidR="00E567CE" w:rsidRDefault="00E567CE" w:rsidP="00E567CE">
            <w:pPr>
              <w:rPr>
                <w:lang w:val="de-CH" w:eastAsia="de-CH"/>
              </w:rPr>
            </w:pPr>
            <w:r>
              <w:rPr>
                <w:lang w:val="de-CH" w:eastAsia="de-CH"/>
              </w:rPr>
              <w:t>Übertragungskapazität</w:t>
            </w:r>
          </w:p>
          <w:p w14:paraId="560013F6" w14:textId="77777777" w:rsidR="00E567CE" w:rsidRDefault="00E567CE" w:rsidP="00E567CE">
            <w:pPr>
              <w:rPr>
                <w:lang w:val="de-CH" w:eastAsia="de-CH"/>
              </w:rPr>
            </w:pPr>
            <w:r>
              <w:rPr>
                <w:lang w:val="de-CH" w:eastAsia="de-CH"/>
              </w:rPr>
              <w:t>(Bandbreite)</w:t>
            </w:r>
          </w:p>
        </w:tc>
        <w:tc>
          <w:tcPr>
            <w:tcW w:w="1132" w:type="dxa"/>
          </w:tcPr>
          <w:p w14:paraId="560013F7" w14:textId="77777777" w:rsidR="00E567CE" w:rsidRDefault="00E567CE" w:rsidP="00930B4D">
            <w:pPr>
              <w:rPr>
                <w:lang w:val="de-CH" w:eastAsia="de-CH"/>
              </w:rPr>
            </w:pPr>
          </w:p>
        </w:tc>
        <w:tc>
          <w:tcPr>
            <w:tcW w:w="1276" w:type="dxa"/>
          </w:tcPr>
          <w:p w14:paraId="560013F8" w14:textId="77777777" w:rsidR="00E567CE" w:rsidRDefault="00E567CE" w:rsidP="00930B4D">
            <w:pPr>
              <w:rPr>
                <w:lang w:val="de-CH" w:eastAsia="de-CH"/>
              </w:rPr>
            </w:pPr>
          </w:p>
        </w:tc>
        <w:tc>
          <w:tcPr>
            <w:tcW w:w="3829" w:type="dxa"/>
          </w:tcPr>
          <w:p w14:paraId="560013F9" w14:textId="77777777" w:rsidR="00E567CE" w:rsidRDefault="00E567CE" w:rsidP="00930B4D">
            <w:pPr>
              <w:rPr>
                <w:lang w:val="de-CH" w:eastAsia="de-CH"/>
              </w:rPr>
            </w:pPr>
          </w:p>
          <w:p w14:paraId="560013FA" w14:textId="77777777" w:rsidR="00E567CE" w:rsidRDefault="00E567CE" w:rsidP="00930B4D">
            <w:pPr>
              <w:rPr>
                <w:lang w:val="de-CH" w:eastAsia="de-CH"/>
              </w:rPr>
            </w:pPr>
          </w:p>
          <w:p w14:paraId="560013FB" w14:textId="77777777" w:rsidR="001C0767" w:rsidRDefault="001C0767" w:rsidP="00930B4D">
            <w:pPr>
              <w:rPr>
                <w:lang w:val="de-CH" w:eastAsia="de-CH"/>
              </w:rPr>
            </w:pPr>
          </w:p>
          <w:p w14:paraId="560013FC" w14:textId="77777777" w:rsidR="00E567CE" w:rsidRDefault="00E567CE" w:rsidP="00930B4D">
            <w:pPr>
              <w:rPr>
                <w:lang w:val="de-CH" w:eastAsia="de-CH"/>
              </w:rPr>
            </w:pPr>
          </w:p>
        </w:tc>
      </w:tr>
      <w:tr w:rsidR="00E567CE" w14:paraId="56001402" w14:textId="77777777" w:rsidTr="00E567CE">
        <w:tc>
          <w:tcPr>
            <w:tcW w:w="3114" w:type="dxa"/>
            <w:shd w:val="clear" w:color="auto" w:fill="D9D9D9" w:themeFill="background1" w:themeFillShade="D9"/>
          </w:tcPr>
          <w:p w14:paraId="560013FE" w14:textId="77777777" w:rsidR="00E567CE" w:rsidRDefault="00E567CE" w:rsidP="00E567CE">
            <w:pPr>
              <w:rPr>
                <w:lang w:val="de-CH" w:eastAsia="de-CH"/>
              </w:rPr>
            </w:pPr>
          </w:p>
        </w:tc>
        <w:tc>
          <w:tcPr>
            <w:tcW w:w="1132" w:type="dxa"/>
            <w:shd w:val="clear" w:color="auto" w:fill="D9D9D9" w:themeFill="background1" w:themeFillShade="D9"/>
          </w:tcPr>
          <w:p w14:paraId="560013FF" w14:textId="77777777" w:rsidR="00E567CE" w:rsidRDefault="00E567CE" w:rsidP="00930B4D">
            <w:pPr>
              <w:rPr>
                <w:lang w:val="de-CH" w:eastAsia="de-CH"/>
              </w:rPr>
            </w:pPr>
          </w:p>
        </w:tc>
        <w:tc>
          <w:tcPr>
            <w:tcW w:w="1276" w:type="dxa"/>
            <w:shd w:val="clear" w:color="auto" w:fill="D9D9D9" w:themeFill="background1" w:themeFillShade="D9"/>
          </w:tcPr>
          <w:p w14:paraId="56001400" w14:textId="77777777" w:rsidR="00E567CE" w:rsidRDefault="00E567CE" w:rsidP="00930B4D">
            <w:pPr>
              <w:rPr>
                <w:lang w:val="de-CH" w:eastAsia="de-CH"/>
              </w:rPr>
            </w:pPr>
          </w:p>
        </w:tc>
        <w:tc>
          <w:tcPr>
            <w:tcW w:w="3829" w:type="dxa"/>
            <w:shd w:val="clear" w:color="auto" w:fill="D9D9D9" w:themeFill="background1" w:themeFillShade="D9"/>
          </w:tcPr>
          <w:p w14:paraId="56001401" w14:textId="77777777" w:rsidR="00E567CE" w:rsidRDefault="00E567CE" w:rsidP="00930B4D">
            <w:pPr>
              <w:rPr>
                <w:lang w:val="de-CH" w:eastAsia="de-CH"/>
              </w:rPr>
            </w:pPr>
          </w:p>
        </w:tc>
      </w:tr>
      <w:tr w:rsidR="00E567CE" w14:paraId="5600140A" w14:textId="77777777" w:rsidTr="00E567CE">
        <w:tc>
          <w:tcPr>
            <w:tcW w:w="3114" w:type="dxa"/>
          </w:tcPr>
          <w:p w14:paraId="56001403" w14:textId="77777777" w:rsidR="00E567CE" w:rsidRDefault="00E567CE" w:rsidP="00E567CE">
            <w:pPr>
              <w:rPr>
                <w:lang w:val="de-CH" w:eastAsia="de-CH"/>
              </w:rPr>
            </w:pPr>
            <w:r>
              <w:rPr>
                <w:lang w:val="de-CH" w:eastAsia="de-CH"/>
              </w:rPr>
              <w:t>Übertragungsdistanzen</w:t>
            </w:r>
          </w:p>
        </w:tc>
        <w:tc>
          <w:tcPr>
            <w:tcW w:w="1132" w:type="dxa"/>
          </w:tcPr>
          <w:p w14:paraId="56001404" w14:textId="77777777" w:rsidR="00E567CE" w:rsidRDefault="00E567CE" w:rsidP="00930B4D">
            <w:pPr>
              <w:rPr>
                <w:lang w:val="de-CH" w:eastAsia="de-CH"/>
              </w:rPr>
            </w:pPr>
          </w:p>
        </w:tc>
        <w:tc>
          <w:tcPr>
            <w:tcW w:w="1276" w:type="dxa"/>
          </w:tcPr>
          <w:p w14:paraId="56001405" w14:textId="77777777" w:rsidR="00E567CE" w:rsidRDefault="00E567CE" w:rsidP="00930B4D">
            <w:pPr>
              <w:rPr>
                <w:lang w:val="de-CH" w:eastAsia="de-CH"/>
              </w:rPr>
            </w:pPr>
          </w:p>
        </w:tc>
        <w:tc>
          <w:tcPr>
            <w:tcW w:w="3829" w:type="dxa"/>
          </w:tcPr>
          <w:p w14:paraId="56001406" w14:textId="77777777" w:rsidR="00E567CE" w:rsidRDefault="00E567CE" w:rsidP="00930B4D">
            <w:pPr>
              <w:rPr>
                <w:lang w:val="de-CH" w:eastAsia="de-CH"/>
              </w:rPr>
            </w:pPr>
          </w:p>
          <w:p w14:paraId="56001407" w14:textId="77777777" w:rsidR="001C0767" w:rsidRDefault="001C0767" w:rsidP="00930B4D">
            <w:pPr>
              <w:rPr>
                <w:lang w:val="de-CH" w:eastAsia="de-CH"/>
              </w:rPr>
            </w:pPr>
          </w:p>
          <w:p w14:paraId="56001408" w14:textId="77777777" w:rsidR="00E567CE" w:rsidRDefault="00E567CE" w:rsidP="00930B4D">
            <w:pPr>
              <w:rPr>
                <w:lang w:val="de-CH" w:eastAsia="de-CH"/>
              </w:rPr>
            </w:pPr>
          </w:p>
          <w:p w14:paraId="56001409" w14:textId="77777777" w:rsidR="00E567CE" w:rsidRDefault="00E567CE" w:rsidP="00930B4D">
            <w:pPr>
              <w:rPr>
                <w:lang w:val="de-CH" w:eastAsia="de-CH"/>
              </w:rPr>
            </w:pPr>
          </w:p>
        </w:tc>
      </w:tr>
      <w:tr w:rsidR="00E567CE" w14:paraId="5600140F" w14:textId="77777777" w:rsidTr="00E567CE">
        <w:tc>
          <w:tcPr>
            <w:tcW w:w="3114" w:type="dxa"/>
            <w:shd w:val="clear" w:color="auto" w:fill="D9D9D9" w:themeFill="background1" w:themeFillShade="D9"/>
          </w:tcPr>
          <w:p w14:paraId="5600140B" w14:textId="77777777" w:rsidR="00E567CE" w:rsidRDefault="00E567CE" w:rsidP="00E567CE">
            <w:pPr>
              <w:rPr>
                <w:lang w:val="de-CH" w:eastAsia="de-CH"/>
              </w:rPr>
            </w:pPr>
          </w:p>
        </w:tc>
        <w:tc>
          <w:tcPr>
            <w:tcW w:w="1132" w:type="dxa"/>
            <w:shd w:val="clear" w:color="auto" w:fill="D9D9D9" w:themeFill="background1" w:themeFillShade="D9"/>
          </w:tcPr>
          <w:p w14:paraId="5600140C" w14:textId="77777777" w:rsidR="00E567CE" w:rsidRDefault="00E567CE" w:rsidP="00930B4D">
            <w:pPr>
              <w:rPr>
                <w:lang w:val="de-CH" w:eastAsia="de-CH"/>
              </w:rPr>
            </w:pPr>
          </w:p>
        </w:tc>
        <w:tc>
          <w:tcPr>
            <w:tcW w:w="1276" w:type="dxa"/>
            <w:shd w:val="clear" w:color="auto" w:fill="D9D9D9" w:themeFill="background1" w:themeFillShade="D9"/>
          </w:tcPr>
          <w:p w14:paraId="5600140D" w14:textId="77777777" w:rsidR="00E567CE" w:rsidRDefault="00E567CE" w:rsidP="00930B4D">
            <w:pPr>
              <w:rPr>
                <w:lang w:val="de-CH" w:eastAsia="de-CH"/>
              </w:rPr>
            </w:pPr>
          </w:p>
        </w:tc>
        <w:tc>
          <w:tcPr>
            <w:tcW w:w="3829" w:type="dxa"/>
            <w:shd w:val="clear" w:color="auto" w:fill="D9D9D9" w:themeFill="background1" w:themeFillShade="D9"/>
          </w:tcPr>
          <w:p w14:paraId="5600140E" w14:textId="77777777" w:rsidR="00E567CE" w:rsidRDefault="00E567CE" w:rsidP="00930B4D">
            <w:pPr>
              <w:rPr>
                <w:lang w:val="de-CH" w:eastAsia="de-CH"/>
              </w:rPr>
            </w:pPr>
          </w:p>
        </w:tc>
      </w:tr>
      <w:tr w:rsidR="00E567CE" w14:paraId="56001418" w14:textId="77777777" w:rsidTr="00E567CE">
        <w:tc>
          <w:tcPr>
            <w:tcW w:w="3114" w:type="dxa"/>
          </w:tcPr>
          <w:p w14:paraId="56001410" w14:textId="77777777" w:rsidR="00E567CE" w:rsidRDefault="00E567CE" w:rsidP="00E567CE">
            <w:pPr>
              <w:rPr>
                <w:lang w:val="de-CH" w:eastAsia="de-CH"/>
              </w:rPr>
            </w:pPr>
            <w:r>
              <w:rPr>
                <w:lang w:val="de-CH" w:eastAsia="de-CH"/>
              </w:rPr>
              <w:t>Anschaffungskosten</w:t>
            </w:r>
          </w:p>
          <w:p w14:paraId="56001411" w14:textId="77777777" w:rsidR="00E567CE" w:rsidRDefault="00E567CE" w:rsidP="00E567CE">
            <w:pPr>
              <w:rPr>
                <w:lang w:val="de-CH" w:eastAsia="de-CH"/>
              </w:rPr>
            </w:pPr>
            <w:r>
              <w:rPr>
                <w:lang w:val="de-CH" w:eastAsia="de-CH"/>
              </w:rPr>
              <w:t>(Ü-Medium)</w:t>
            </w:r>
          </w:p>
        </w:tc>
        <w:tc>
          <w:tcPr>
            <w:tcW w:w="1132" w:type="dxa"/>
          </w:tcPr>
          <w:p w14:paraId="56001412" w14:textId="77777777" w:rsidR="00E567CE" w:rsidRDefault="00E567CE" w:rsidP="00930B4D">
            <w:pPr>
              <w:rPr>
                <w:lang w:val="de-CH" w:eastAsia="de-CH"/>
              </w:rPr>
            </w:pPr>
          </w:p>
        </w:tc>
        <w:tc>
          <w:tcPr>
            <w:tcW w:w="1276" w:type="dxa"/>
          </w:tcPr>
          <w:p w14:paraId="56001413" w14:textId="77777777" w:rsidR="00E567CE" w:rsidRDefault="00E567CE" w:rsidP="00930B4D">
            <w:pPr>
              <w:rPr>
                <w:lang w:val="de-CH" w:eastAsia="de-CH"/>
              </w:rPr>
            </w:pPr>
          </w:p>
        </w:tc>
        <w:tc>
          <w:tcPr>
            <w:tcW w:w="3829" w:type="dxa"/>
          </w:tcPr>
          <w:p w14:paraId="56001414" w14:textId="77777777" w:rsidR="00E567CE" w:rsidRDefault="00E567CE" w:rsidP="00930B4D">
            <w:pPr>
              <w:rPr>
                <w:lang w:val="de-CH" w:eastAsia="de-CH"/>
              </w:rPr>
            </w:pPr>
          </w:p>
          <w:p w14:paraId="56001415" w14:textId="77777777" w:rsidR="00E567CE" w:rsidRDefault="00E567CE" w:rsidP="00930B4D">
            <w:pPr>
              <w:rPr>
                <w:lang w:val="de-CH" w:eastAsia="de-CH"/>
              </w:rPr>
            </w:pPr>
          </w:p>
          <w:p w14:paraId="56001416" w14:textId="77777777" w:rsidR="001C0767" w:rsidRDefault="001C0767" w:rsidP="00930B4D">
            <w:pPr>
              <w:rPr>
                <w:lang w:val="de-CH" w:eastAsia="de-CH"/>
              </w:rPr>
            </w:pPr>
          </w:p>
          <w:p w14:paraId="56001417" w14:textId="77777777" w:rsidR="00E567CE" w:rsidRDefault="00E567CE" w:rsidP="00930B4D">
            <w:pPr>
              <w:rPr>
                <w:lang w:val="de-CH" w:eastAsia="de-CH"/>
              </w:rPr>
            </w:pPr>
          </w:p>
        </w:tc>
      </w:tr>
      <w:tr w:rsidR="00E567CE" w14:paraId="5600141D" w14:textId="77777777" w:rsidTr="00E567CE">
        <w:tc>
          <w:tcPr>
            <w:tcW w:w="3114" w:type="dxa"/>
            <w:shd w:val="clear" w:color="auto" w:fill="D9D9D9" w:themeFill="background1" w:themeFillShade="D9"/>
          </w:tcPr>
          <w:p w14:paraId="56001419" w14:textId="77777777" w:rsidR="00E567CE" w:rsidRDefault="00E567CE" w:rsidP="00E567CE">
            <w:pPr>
              <w:rPr>
                <w:lang w:val="de-CH" w:eastAsia="de-CH"/>
              </w:rPr>
            </w:pPr>
          </w:p>
        </w:tc>
        <w:tc>
          <w:tcPr>
            <w:tcW w:w="1132" w:type="dxa"/>
            <w:shd w:val="clear" w:color="auto" w:fill="D9D9D9" w:themeFill="background1" w:themeFillShade="D9"/>
          </w:tcPr>
          <w:p w14:paraId="5600141A" w14:textId="77777777" w:rsidR="00E567CE" w:rsidRDefault="00E567CE" w:rsidP="00930B4D">
            <w:pPr>
              <w:rPr>
                <w:lang w:val="de-CH" w:eastAsia="de-CH"/>
              </w:rPr>
            </w:pPr>
          </w:p>
        </w:tc>
        <w:tc>
          <w:tcPr>
            <w:tcW w:w="1276" w:type="dxa"/>
            <w:shd w:val="clear" w:color="auto" w:fill="D9D9D9" w:themeFill="background1" w:themeFillShade="D9"/>
          </w:tcPr>
          <w:p w14:paraId="5600141B" w14:textId="77777777" w:rsidR="00E567CE" w:rsidRDefault="00E567CE" w:rsidP="00930B4D">
            <w:pPr>
              <w:rPr>
                <w:lang w:val="de-CH" w:eastAsia="de-CH"/>
              </w:rPr>
            </w:pPr>
          </w:p>
        </w:tc>
        <w:tc>
          <w:tcPr>
            <w:tcW w:w="3829" w:type="dxa"/>
            <w:shd w:val="clear" w:color="auto" w:fill="D9D9D9" w:themeFill="background1" w:themeFillShade="D9"/>
          </w:tcPr>
          <w:p w14:paraId="5600141C" w14:textId="77777777" w:rsidR="00E567CE" w:rsidRDefault="00E567CE" w:rsidP="00930B4D">
            <w:pPr>
              <w:rPr>
                <w:lang w:val="de-CH" w:eastAsia="de-CH"/>
              </w:rPr>
            </w:pPr>
          </w:p>
        </w:tc>
      </w:tr>
      <w:tr w:rsidR="00E567CE" w14:paraId="56001425" w14:textId="77777777" w:rsidTr="00E567CE">
        <w:tc>
          <w:tcPr>
            <w:tcW w:w="3114" w:type="dxa"/>
          </w:tcPr>
          <w:p w14:paraId="5600141E" w14:textId="77777777" w:rsidR="00E567CE" w:rsidRDefault="00E567CE" w:rsidP="00E567CE">
            <w:pPr>
              <w:rPr>
                <w:lang w:val="de-CH" w:eastAsia="de-CH"/>
              </w:rPr>
            </w:pPr>
            <w:r>
              <w:rPr>
                <w:lang w:val="de-CH" w:eastAsia="de-CH"/>
              </w:rPr>
              <w:t>Konfektionierungskosten</w:t>
            </w:r>
          </w:p>
        </w:tc>
        <w:tc>
          <w:tcPr>
            <w:tcW w:w="1132" w:type="dxa"/>
          </w:tcPr>
          <w:p w14:paraId="5600141F" w14:textId="77777777" w:rsidR="00E567CE" w:rsidRDefault="00E567CE" w:rsidP="00930B4D">
            <w:pPr>
              <w:rPr>
                <w:lang w:val="de-CH" w:eastAsia="de-CH"/>
              </w:rPr>
            </w:pPr>
          </w:p>
        </w:tc>
        <w:tc>
          <w:tcPr>
            <w:tcW w:w="1276" w:type="dxa"/>
          </w:tcPr>
          <w:p w14:paraId="56001420" w14:textId="77777777" w:rsidR="00E567CE" w:rsidRDefault="00E567CE" w:rsidP="00930B4D">
            <w:pPr>
              <w:rPr>
                <w:lang w:val="de-CH" w:eastAsia="de-CH"/>
              </w:rPr>
            </w:pPr>
          </w:p>
        </w:tc>
        <w:tc>
          <w:tcPr>
            <w:tcW w:w="3829" w:type="dxa"/>
          </w:tcPr>
          <w:p w14:paraId="56001421" w14:textId="77777777" w:rsidR="00E567CE" w:rsidRDefault="00E567CE" w:rsidP="00930B4D">
            <w:pPr>
              <w:rPr>
                <w:lang w:val="de-CH" w:eastAsia="de-CH"/>
              </w:rPr>
            </w:pPr>
          </w:p>
          <w:p w14:paraId="56001422" w14:textId="77777777" w:rsidR="00E567CE" w:rsidRDefault="00E567CE" w:rsidP="00930B4D">
            <w:pPr>
              <w:rPr>
                <w:lang w:val="de-CH" w:eastAsia="de-CH"/>
              </w:rPr>
            </w:pPr>
          </w:p>
          <w:p w14:paraId="56001423" w14:textId="77777777" w:rsidR="001C0767" w:rsidRDefault="001C0767" w:rsidP="00930B4D">
            <w:pPr>
              <w:rPr>
                <w:lang w:val="de-CH" w:eastAsia="de-CH"/>
              </w:rPr>
            </w:pPr>
          </w:p>
          <w:p w14:paraId="56001424" w14:textId="77777777" w:rsidR="00E567CE" w:rsidRDefault="00E567CE" w:rsidP="00930B4D">
            <w:pPr>
              <w:rPr>
                <w:lang w:val="de-CH" w:eastAsia="de-CH"/>
              </w:rPr>
            </w:pPr>
          </w:p>
        </w:tc>
      </w:tr>
      <w:tr w:rsidR="00E567CE" w14:paraId="5600142A" w14:textId="77777777" w:rsidTr="00E567CE">
        <w:tc>
          <w:tcPr>
            <w:tcW w:w="3114" w:type="dxa"/>
            <w:shd w:val="clear" w:color="auto" w:fill="D9D9D9" w:themeFill="background1" w:themeFillShade="D9"/>
          </w:tcPr>
          <w:p w14:paraId="56001426" w14:textId="77777777" w:rsidR="00E567CE" w:rsidRDefault="00E567CE" w:rsidP="00E567CE">
            <w:pPr>
              <w:rPr>
                <w:lang w:val="de-CH" w:eastAsia="de-CH"/>
              </w:rPr>
            </w:pPr>
          </w:p>
        </w:tc>
        <w:tc>
          <w:tcPr>
            <w:tcW w:w="1132" w:type="dxa"/>
            <w:shd w:val="clear" w:color="auto" w:fill="D9D9D9" w:themeFill="background1" w:themeFillShade="D9"/>
          </w:tcPr>
          <w:p w14:paraId="56001427" w14:textId="77777777" w:rsidR="00E567CE" w:rsidRDefault="00E567CE" w:rsidP="00930B4D">
            <w:pPr>
              <w:rPr>
                <w:lang w:val="de-CH" w:eastAsia="de-CH"/>
              </w:rPr>
            </w:pPr>
          </w:p>
        </w:tc>
        <w:tc>
          <w:tcPr>
            <w:tcW w:w="1276" w:type="dxa"/>
            <w:shd w:val="clear" w:color="auto" w:fill="D9D9D9" w:themeFill="background1" w:themeFillShade="D9"/>
          </w:tcPr>
          <w:p w14:paraId="56001428" w14:textId="77777777" w:rsidR="00E567CE" w:rsidRDefault="00E567CE" w:rsidP="00930B4D">
            <w:pPr>
              <w:rPr>
                <w:lang w:val="de-CH" w:eastAsia="de-CH"/>
              </w:rPr>
            </w:pPr>
          </w:p>
        </w:tc>
        <w:tc>
          <w:tcPr>
            <w:tcW w:w="3829" w:type="dxa"/>
            <w:shd w:val="clear" w:color="auto" w:fill="D9D9D9" w:themeFill="background1" w:themeFillShade="D9"/>
          </w:tcPr>
          <w:p w14:paraId="56001429" w14:textId="77777777" w:rsidR="00E567CE" w:rsidRDefault="00E567CE" w:rsidP="00930B4D">
            <w:pPr>
              <w:rPr>
                <w:lang w:val="de-CH" w:eastAsia="de-CH"/>
              </w:rPr>
            </w:pPr>
          </w:p>
        </w:tc>
      </w:tr>
      <w:tr w:rsidR="00E567CE" w14:paraId="56001433" w14:textId="77777777" w:rsidTr="00E567CE">
        <w:tc>
          <w:tcPr>
            <w:tcW w:w="3114" w:type="dxa"/>
          </w:tcPr>
          <w:p w14:paraId="5600142B" w14:textId="77777777" w:rsidR="00E567CE" w:rsidRDefault="00E567CE" w:rsidP="00E567CE">
            <w:pPr>
              <w:rPr>
                <w:lang w:val="de-CH" w:eastAsia="de-CH"/>
              </w:rPr>
            </w:pPr>
            <w:r>
              <w:rPr>
                <w:lang w:val="de-CH" w:eastAsia="de-CH"/>
              </w:rPr>
              <w:t>Kosten für Kabelverlegung</w:t>
            </w:r>
          </w:p>
          <w:p w14:paraId="5600142C" w14:textId="77777777" w:rsidR="00E567CE" w:rsidRDefault="00E567CE" w:rsidP="00E567CE">
            <w:pPr>
              <w:rPr>
                <w:lang w:val="de-CH" w:eastAsia="de-CH"/>
              </w:rPr>
            </w:pPr>
            <w:r>
              <w:rPr>
                <w:lang w:val="de-CH" w:eastAsia="de-CH"/>
              </w:rPr>
              <w:t>(Installation)</w:t>
            </w:r>
          </w:p>
        </w:tc>
        <w:tc>
          <w:tcPr>
            <w:tcW w:w="1132" w:type="dxa"/>
          </w:tcPr>
          <w:p w14:paraId="5600142D" w14:textId="77777777" w:rsidR="00E567CE" w:rsidRDefault="00E567CE" w:rsidP="00930B4D">
            <w:pPr>
              <w:rPr>
                <w:lang w:val="de-CH" w:eastAsia="de-CH"/>
              </w:rPr>
            </w:pPr>
          </w:p>
        </w:tc>
        <w:tc>
          <w:tcPr>
            <w:tcW w:w="1276" w:type="dxa"/>
          </w:tcPr>
          <w:p w14:paraId="5600142E" w14:textId="77777777" w:rsidR="00E567CE" w:rsidRDefault="00E567CE" w:rsidP="00930B4D">
            <w:pPr>
              <w:rPr>
                <w:lang w:val="de-CH" w:eastAsia="de-CH"/>
              </w:rPr>
            </w:pPr>
          </w:p>
        </w:tc>
        <w:tc>
          <w:tcPr>
            <w:tcW w:w="3829" w:type="dxa"/>
          </w:tcPr>
          <w:p w14:paraId="5600142F" w14:textId="77777777" w:rsidR="00E567CE" w:rsidRDefault="00E567CE" w:rsidP="00930B4D">
            <w:pPr>
              <w:rPr>
                <w:lang w:val="de-CH" w:eastAsia="de-CH"/>
              </w:rPr>
            </w:pPr>
          </w:p>
          <w:p w14:paraId="56001430" w14:textId="77777777" w:rsidR="00E567CE" w:rsidRDefault="00E567CE" w:rsidP="00930B4D">
            <w:pPr>
              <w:rPr>
                <w:lang w:val="de-CH" w:eastAsia="de-CH"/>
              </w:rPr>
            </w:pPr>
          </w:p>
          <w:p w14:paraId="56001431" w14:textId="77777777" w:rsidR="001C0767" w:rsidRDefault="001C0767" w:rsidP="00930B4D">
            <w:pPr>
              <w:rPr>
                <w:lang w:val="de-CH" w:eastAsia="de-CH"/>
              </w:rPr>
            </w:pPr>
          </w:p>
          <w:p w14:paraId="56001432" w14:textId="77777777" w:rsidR="00E567CE" w:rsidRDefault="00E567CE" w:rsidP="00930B4D">
            <w:pPr>
              <w:rPr>
                <w:lang w:val="de-CH" w:eastAsia="de-CH"/>
              </w:rPr>
            </w:pPr>
          </w:p>
        </w:tc>
      </w:tr>
      <w:tr w:rsidR="00E567CE" w14:paraId="56001438" w14:textId="77777777" w:rsidTr="00E567CE">
        <w:tc>
          <w:tcPr>
            <w:tcW w:w="3114" w:type="dxa"/>
            <w:shd w:val="clear" w:color="auto" w:fill="D9D9D9" w:themeFill="background1" w:themeFillShade="D9"/>
          </w:tcPr>
          <w:p w14:paraId="56001434" w14:textId="77777777" w:rsidR="00E567CE" w:rsidRDefault="00E567CE" w:rsidP="00E567CE">
            <w:pPr>
              <w:rPr>
                <w:lang w:val="de-CH" w:eastAsia="de-CH"/>
              </w:rPr>
            </w:pPr>
          </w:p>
        </w:tc>
        <w:tc>
          <w:tcPr>
            <w:tcW w:w="1132" w:type="dxa"/>
            <w:shd w:val="clear" w:color="auto" w:fill="D9D9D9" w:themeFill="background1" w:themeFillShade="D9"/>
          </w:tcPr>
          <w:p w14:paraId="56001435" w14:textId="77777777" w:rsidR="00E567CE" w:rsidRDefault="00E567CE" w:rsidP="00930B4D">
            <w:pPr>
              <w:rPr>
                <w:lang w:val="de-CH" w:eastAsia="de-CH"/>
              </w:rPr>
            </w:pPr>
          </w:p>
        </w:tc>
        <w:tc>
          <w:tcPr>
            <w:tcW w:w="1276" w:type="dxa"/>
            <w:shd w:val="clear" w:color="auto" w:fill="D9D9D9" w:themeFill="background1" w:themeFillShade="D9"/>
          </w:tcPr>
          <w:p w14:paraId="56001436" w14:textId="77777777" w:rsidR="00E567CE" w:rsidRDefault="00E567CE" w:rsidP="00930B4D">
            <w:pPr>
              <w:rPr>
                <w:lang w:val="de-CH" w:eastAsia="de-CH"/>
              </w:rPr>
            </w:pPr>
          </w:p>
        </w:tc>
        <w:tc>
          <w:tcPr>
            <w:tcW w:w="3829" w:type="dxa"/>
            <w:shd w:val="clear" w:color="auto" w:fill="D9D9D9" w:themeFill="background1" w:themeFillShade="D9"/>
          </w:tcPr>
          <w:p w14:paraId="56001437" w14:textId="77777777" w:rsidR="00E567CE" w:rsidRDefault="00E567CE" w:rsidP="00930B4D">
            <w:pPr>
              <w:rPr>
                <w:lang w:val="de-CH" w:eastAsia="de-CH"/>
              </w:rPr>
            </w:pPr>
          </w:p>
        </w:tc>
      </w:tr>
      <w:tr w:rsidR="00E567CE" w14:paraId="56001440" w14:textId="77777777" w:rsidTr="00E567CE">
        <w:tc>
          <w:tcPr>
            <w:tcW w:w="3114" w:type="dxa"/>
          </w:tcPr>
          <w:p w14:paraId="56001439" w14:textId="77777777" w:rsidR="00E567CE" w:rsidRDefault="00E567CE" w:rsidP="00E567CE">
            <w:pPr>
              <w:rPr>
                <w:lang w:val="de-CH" w:eastAsia="de-CH"/>
              </w:rPr>
            </w:pPr>
            <w:r>
              <w:rPr>
                <w:lang w:val="de-CH" w:eastAsia="de-CH"/>
              </w:rPr>
              <w:t>Aufwand für die Realisierung</w:t>
            </w:r>
          </w:p>
        </w:tc>
        <w:tc>
          <w:tcPr>
            <w:tcW w:w="1132" w:type="dxa"/>
          </w:tcPr>
          <w:p w14:paraId="5600143A" w14:textId="77777777" w:rsidR="00E567CE" w:rsidRDefault="00E567CE" w:rsidP="00930B4D">
            <w:pPr>
              <w:rPr>
                <w:lang w:val="de-CH" w:eastAsia="de-CH"/>
              </w:rPr>
            </w:pPr>
          </w:p>
        </w:tc>
        <w:tc>
          <w:tcPr>
            <w:tcW w:w="1276" w:type="dxa"/>
          </w:tcPr>
          <w:p w14:paraId="5600143B" w14:textId="77777777" w:rsidR="00E567CE" w:rsidRDefault="00E567CE" w:rsidP="00930B4D">
            <w:pPr>
              <w:rPr>
                <w:lang w:val="de-CH" w:eastAsia="de-CH"/>
              </w:rPr>
            </w:pPr>
          </w:p>
        </w:tc>
        <w:tc>
          <w:tcPr>
            <w:tcW w:w="3829" w:type="dxa"/>
          </w:tcPr>
          <w:p w14:paraId="5600143C" w14:textId="77777777" w:rsidR="00E567CE" w:rsidRDefault="00E567CE" w:rsidP="00930B4D">
            <w:pPr>
              <w:rPr>
                <w:lang w:val="de-CH" w:eastAsia="de-CH"/>
              </w:rPr>
            </w:pPr>
          </w:p>
          <w:p w14:paraId="5600143D" w14:textId="77777777" w:rsidR="00E567CE" w:rsidRDefault="00E567CE" w:rsidP="00930B4D">
            <w:pPr>
              <w:rPr>
                <w:lang w:val="de-CH" w:eastAsia="de-CH"/>
              </w:rPr>
            </w:pPr>
          </w:p>
          <w:p w14:paraId="5600143E" w14:textId="77777777" w:rsidR="001C0767" w:rsidRDefault="001C0767" w:rsidP="00930B4D">
            <w:pPr>
              <w:rPr>
                <w:lang w:val="de-CH" w:eastAsia="de-CH"/>
              </w:rPr>
            </w:pPr>
          </w:p>
          <w:p w14:paraId="5600143F" w14:textId="77777777" w:rsidR="00E567CE" w:rsidRDefault="00E567CE" w:rsidP="00930B4D">
            <w:pPr>
              <w:rPr>
                <w:lang w:val="de-CH" w:eastAsia="de-CH"/>
              </w:rPr>
            </w:pPr>
          </w:p>
        </w:tc>
      </w:tr>
      <w:tr w:rsidR="00E567CE" w14:paraId="56001445" w14:textId="77777777" w:rsidTr="0070410D">
        <w:tc>
          <w:tcPr>
            <w:tcW w:w="3114" w:type="dxa"/>
            <w:tcBorders>
              <w:bottom w:val="single" w:sz="4" w:space="0" w:color="000000"/>
            </w:tcBorders>
            <w:shd w:val="clear" w:color="auto" w:fill="D9D9D9" w:themeFill="background1" w:themeFillShade="D9"/>
          </w:tcPr>
          <w:p w14:paraId="56001441" w14:textId="77777777" w:rsidR="00E567CE" w:rsidRDefault="00E567CE" w:rsidP="00E567CE">
            <w:pPr>
              <w:rPr>
                <w:lang w:val="de-CH" w:eastAsia="de-CH"/>
              </w:rPr>
            </w:pPr>
          </w:p>
        </w:tc>
        <w:tc>
          <w:tcPr>
            <w:tcW w:w="1132" w:type="dxa"/>
            <w:tcBorders>
              <w:bottom w:val="single" w:sz="4" w:space="0" w:color="000000"/>
            </w:tcBorders>
            <w:shd w:val="clear" w:color="auto" w:fill="D9D9D9" w:themeFill="background1" w:themeFillShade="D9"/>
          </w:tcPr>
          <w:p w14:paraId="56001442" w14:textId="77777777" w:rsidR="00E567CE" w:rsidRDefault="00E567CE" w:rsidP="00930B4D">
            <w:pPr>
              <w:rPr>
                <w:lang w:val="de-CH" w:eastAsia="de-CH"/>
              </w:rPr>
            </w:pPr>
          </w:p>
        </w:tc>
        <w:tc>
          <w:tcPr>
            <w:tcW w:w="1276" w:type="dxa"/>
            <w:tcBorders>
              <w:bottom w:val="single" w:sz="4" w:space="0" w:color="000000"/>
            </w:tcBorders>
            <w:shd w:val="clear" w:color="auto" w:fill="D9D9D9" w:themeFill="background1" w:themeFillShade="D9"/>
          </w:tcPr>
          <w:p w14:paraId="56001443" w14:textId="77777777" w:rsidR="00E567CE" w:rsidRDefault="00E567CE" w:rsidP="00930B4D">
            <w:pPr>
              <w:rPr>
                <w:lang w:val="de-CH" w:eastAsia="de-CH"/>
              </w:rPr>
            </w:pPr>
          </w:p>
        </w:tc>
        <w:tc>
          <w:tcPr>
            <w:tcW w:w="3829" w:type="dxa"/>
            <w:shd w:val="clear" w:color="auto" w:fill="D9D9D9" w:themeFill="background1" w:themeFillShade="D9"/>
          </w:tcPr>
          <w:p w14:paraId="56001444" w14:textId="77777777" w:rsidR="00E567CE" w:rsidRDefault="00E567CE" w:rsidP="00930B4D">
            <w:pPr>
              <w:rPr>
                <w:lang w:val="de-CH" w:eastAsia="de-CH"/>
              </w:rPr>
            </w:pPr>
          </w:p>
        </w:tc>
      </w:tr>
      <w:tr w:rsidR="00E567CE" w14:paraId="5600144D" w14:textId="77777777" w:rsidTr="0070410D">
        <w:tc>
          <w:tcPr>
            <w:tcW w:w="3114" w:type="dxa"/>
          </w:tcPr>
          <w:p w14:paraId="56001446" w14:textId="77777777" w:rsidR="00E567CE" w:rsidRDefault="00E567CE" w:rsidP="00E567CE">
            <w:pPr>
              <w:rPr>
                <w:lang w:val="de-CH" w:eastAsia="de-CH"/>
              </w:rPr>
            </w:pPr>
            <w:r>
              <w:rPr>
                <w:lang w:val="de-CH" w:eastAsia="de-CH"/>
              </w:rPr>
              <w:t>Abhörsicherheit</w:t>
            </w:r>
          </w:p>
        </w:tc>
        <w:tc>
          <w:tcPr>
            <w:tcW w:w="1132" w:type="dxa"/>
          </w:tcPr>
          <w:p w14:paraId="56001447" w14:textId="77777777" w:rsidR="00E567CE" w:rsidRDefault="00E567CE" w:rsidP="00930B4D">
            <w:pPr>
              <w:rPr>
                <w:lang w:val="de-CH" w:eastAsia="de-CH"/>
              </w:rPr>
            </w:pPr>
          </w:p>
        </w:tc>
        <w:tc>
          <w:tcPr>
            <w:tcW w:w="1276" w:type="dxa"/>
          </w:tcPr>
          <w:p w14:paraId="56001448" w14:textId="77777777" w:rsidR="00E567CE" w:rsidRDefault="00E567CE" w:rsidP="00930B4D">
            <w:pPr>
              <w:rPr>
                <w:lang w:val="de-CH" w:eastAsia="de-CH"/>
              </w:rPr>
            </w:pPr>
          </w:p>
        </w:tc>
        <w:tc>
          <w:tcPr>
            <w:tcW w:w="3829" w:type="dxa"/>
          </w:tcPr>
          <w:p w14:paraId="56001449" w14:textId="77777777" w:rsidR="00E567CE" w:rsidRDefault="00E567CE" w:rsidP="00930B4D">
            <w:pPr>
              <w:rPr>
                <w:lang w:val="de-CH" w:eastAsia="de-CH"/>
              </w:rPr>
            </w:pPr>
          </w:p>
          <w:p w14:paraId="5600144A" w14:textId="77777777" w:rsidR="00E567CE" w:rsidRDefault="00E567CE" w:rsidP="00930B4D">
            <w:pPr>
              <w:rPr>
                <w:lang w:val="de-CH" w:eastAsia="de-CH"/>
              </w:rPr>
            </w:pPr>
          </w:p>
          <w:p w14:paraId="5600144B" w14:textId="77777777" w:rsidR="001C0767" w:rsidRDefault="001C0767" w:rsidP="00930B4D">
            <w:pPr>
              <w:rPr>
                <w:lang w:val="de-CH" w:eastAsia="de-CH"/>
              </w:rPr>
            </w:pPr>
          </w:p>
          <w:p w14:paraId="5600144C" w14:textId="77777777" w:rsidR="00E567CE" w:rsidRDefault="00E567CE" w:rsidP="00930B4D">
            <w:pPr>
              <w:rPr>
                <w:lang w:val="de-CH" w:eastAsia="de-CH"/>
              </w:rPr>
            </w:pPr>
          </w:p>
        </w:tc>
      </w:tr>
    </w:tbl>
    <w:p w14:paraId="5600144E" w14:textId="77777777" w:rsidR="008C2E83" w:rsidRDefault="008C2E83" w:rsidP="00930B4D">
      <w:pPr>
        <w:rPr>
          <w:lang w:val="de-CH" w:eastAsia="de-CH"/>
        </w:rPr>
      </w:pPr>
    </w:p>
    <w:p w14:paraId="5600144F" w14:textId="77777777" w:rsidR="008C2E83" w:rsidRDefault="008C2E83">
      <w:pPr>
        <w:rPr>
          <w:lang w:val="de-CH" w:eastAsia="de-CH"/>
        </w:rPr>
      </w:pPr>
      <w:r>
        <w:rPr>
          <w:lang w:val="de-CH" w:eastAsia="de-CH"/>
        </w:rPr>
        <w:br w:type="page"/>
      </w:r>
    </w:p>
    <w:p w14:paraId="56001450" w14:textId="77777777" w:rsidR="00E567CE" w:rsidRDefault="00BA7965" w:rsidP="00892578">
      <w:pPr>
        <w:pStyle w:val="berschrift2"/>
        <w:rPr>
          <w:lang w:val="de-CH" w:eastAsia="de-CH"/>
        </w:rPr>
      </w:pPr>
      <w:bookmarkStart w:id="88" w:name="_Toc32745195"/>
      <w:r>
        <w:rPr>
          <w:lang w:val="de-CH" w:eastAsia="de-CH"/>
        </w:rPr>
        <w:lastRenderedPageBreak/>
        <w:t>Standards im LAN Bereich</w:t>
      </w:r>
      <w:bookmarkEnd w:id="88"/>
    </w:p>
    <w:p w14:paraId="56001451" w14:textId="77777777" w:rsidR="00BA7965" w:rsidRDefault="00BA7965" w:rsidP="00930B4D">
      <w:pPr>
        <w:rPr>
          <w:lang w:val="de-CH" w:eastAsia="de-CH"/>
        </w:rPr>
      </w:pPr>
    </w:p>
    <w:p w14:paraId="56001452" w14:textId="77777777" w:rsidR="00BA7965" w:rsidRDefault="00283077" w:rsidP="00930B4D">
      <w:pPr>
        <w:rPr>
          <w:lang w:val="de-CH" w:eastAsia="de-CH"/>
        </w:rPr>
      </w:pPr>
      <w:hyperlink r:id="rId64" w:history="1">
        <w:r w:rsidR="00BA7965" w:rsidRPr="00571118">
          <w:rPr>
            <w:rStyle w:val="Hyperlink"/>
            <w:lang w:val="de-CH" w:eastAsia="de-CH"/>
          </w:rPr>
          <w:t>http://standards.ieee.org/about/get/</w:t>
        </w:r>
      </w:hyperlink>
    </w:p>
    <w:p w14:paraId="56001453" w14:textId="77777777" w:rsidR="00BA7965" w:rsidRDefault="00BA7965" w:rsidP="00930B4D">
      <w:pPr>
        <w:rPr>
          <w:lang w:val="de-CH" w:eastAsia="de-CH"/>
        </w:rPr>
      </w:pPr>
    </w:p>
    <w:p w14:paraId="56001454" w14:textId="77777777" w:rsidR="00BA7965" w:rsidRDefault="00BA7965" w:rsidP="00BA7965">
      <w:pPr>
        <w:pStyle w:val="Aufzhlung"/>
        <w:rPr>
          <w:lang w:val="de-CH" w:eastAsia="de-CH"/>
        </w:rPr>
      </w:pPr>
      <w:r>
        <w:rPr>
          <w:lang w:val="de-CH" w:eastAsia="de-CH"/>
        </w:rPr>
        <w:t>IEEE 802.3 – Netzwerke basierend auf Ethernet (CSMA/CD)</w:t>
      </w:r>
    </w:p>
    <w:p w14:paraId="56001455" w14:textId="77777777" w:rsidR="00BA7965" w:rsidRDefault="00BA7965" w:rsidP="00BA7965">
      <w:pPr>
        <w:pStyle w:val="Aufzhlung"/>
        <w:rPr>
          <w:lang w:val="fr-CH" w:eastAsia="de-CH"/>
        </w:rPr>
      </w:pPr>
      <w:r w:rsidRPr="00BA7965">
        <w:rPr>
          <w:lang w:val="fr-CH" w:eastAsia="de-CH"/>
        </w:rPr>
        <w:t>IEEE 802.11 – Wireless Local Area Network (WLAN)</w:t>
      </w:r>
    </w:p>
    <w:p w14:paraId="56001456" w14:textId="77777777" w:rsidR="00892578" w:rsidRDefault="00892578" w:rsidP="00892578">
      <w:pPr>
        <w:pStyle w:val="Aufzhlung"/>
        <w:numPr>
          <w:ilvl w:val="0"/>
          <w:numId w:val="0"/>
        </w:numPr>
        <w:rPr>
          <w:lang w:val="fr-CH" w:eastAsia="de-CH"/>
        </w:rPr>
      </w:pPr>
    </w:p>
    <w:p w14:paraId="56001457" w14:textId="77777777" w:rsidR="00892578" w:rsidRDefault="00892578" w:rsidP="00892578">
      <w:pPr>
        <w:pStyle w:val="Aufzhlung"/>
        <w:numPr>
          <w:ilvl w:val="0"/>
          <w:numId w:val="0"/>
        </w:numPr>
        <w:rPr>
          <w:lang w:val="fr-CH" w:eastAsia="de-CH"/>
        </w:rPr>
      </w:pPr>
    </w:p>
    <w:p w14:paraId="56001458" w14:textId="77777777" w:rsidR="00892578" w:rsidRDefault="00892578" w:rsidP="00892578">
      <w:pPr>
        <w:pStyle w:val="berschrift3"/>
        <w:rPr>
          <w:lang w:val="fr-CH" w:eastAsia="de-CH"/>
        </w:rPr>
      </w:pPr>
      <w:bookmarkStart w:id="89" w:name="_Toc32745196"/>
      <w:r>
        <w:rPr>
          <w:lang w:val="fr-CH" w:eastAsia="de-CH"/>
        </w:rPr>
        <w:t>Datenpaket</w:t>
      </w:r>
      <w:bookmarkEnd w:id="89"/>
    </w:p>
    <w:p w14:paraId="56001459" w14:textId="77777777" w:rsidR="00892578" w:rsidRDefault="00892578" w:rsidP="00892578">
      <w:pPr>
        <w:pStyle w:val="Aufzhlung"/>
        <w:numPr>
          <w:ilvl w:val="0"/>
          <w:numId w:val="0"/>
        </w:numPr>
        <w:rPr>
          <w:lang w:val="fr-CH" w:eastAsia="de-CH"/>
        </w:rPr>
      </w:pPr>
    </w:p>
    <w:p w14:paraId="5600145A" w14:textId="77777777" w:rsidR="00892578" w:rsidRDefault="00892578" w:rsidP="00892578">
      <w:r w:rsidRPr="00892578">
        <w:t>Ein Datenpaket ist in der Datenverarbeitung ganz allgemein eine der Bezeichnungen für in sich geschlossene Dateneinheiten, die ein Sender (z. B. ein digitaler Messfühler) oder auch ein sendender Prozess einem Empfänger (z. B. einer Messstation über eine RS232-Kabelverbindung) sendet (vergl.: Rahmen (Nachrichtentechnik)). Ein solches Datenpaket – im Unterschied zu einem Datenstrom – hat eine wohldefinierte Länge und Form, es kann daher auf Vollständigkeit und Brauchbarkeit geprüft werden. Das OSI-Schichtenmodell ist für solche Pakete kaum sinnvoll, da 4 von 7 OSI-Schichten (Darstellungsschicht, Sitzungsschicht, Transportschicht und Vermittlungsschicht) hier belanglos sind und nicht implementiert werden.</w:t>
      </w:r>
    </w:p>
    <w:p w14:paraId="5600145B" w14:textId="77777777" w:rsidR="00892578" w:rsidRPr="00892578" w:rsidRDefault="00892578" w:rsidP="00892578"/>
    <w:p w14:paraId="5600145C" w14:textId="77777777" w:rsidR="00892578" w:rsidRDefault="00892578" w:rsidP="00892578">
      <w:r w:rsidRPr="00892578">
        <w:t>Auch in Computernetzen wird dieser Ausdruck gebraucht, ein Datenpaket ist dort eine der Bezeichnungen für die Dateneinheiten, die in einem Computernetz oder Telekommunikationsnetz versendet werden. Dazu zählen in erster Linie die Dateneinheiten auf Schicht 3 des OSI-Modells, der Begriff wird aber auch häufig nicht ganz korrekt für die Protocol Data Units der anderen Schichten verwendet.</w:t>
      </w:r>
    </w:p>
    <w:p w14:paraId="5600145D" w14:textId="77777777" w:rsidR="00892578" w:rsidRPr="00892578" w:rsidRDefault="00892578" w:rsidP="00892578"/>
    <w:p w14:paraId="5600145E" w14:textId="77777777" w:rsidR="00892578" w:rsidRDefault="00892578" w:rsidP="00892578">
      <w:r w:rsidRPr="00892578">
        <w:t>Der größte Teil von Datenpaketen besteht aus den zu verschickenden Informationen. Außerdem enthält es wichtige Adressierungs- und Verwaltungsinformationen - in IP-basierten Netzwerken zum Beispiel die Quell- und Ziel-IP-Adressen, um das Paket an den richtigen Computer zu liefern. Solche Informationen sind oft im sogenannten Header eingetragen. Eine Netzwerkverbindung überträgt gewöhnlich mehrere Datenpakete, die nicht unbedingt über denselben Weg desselben physikalischen Netzes geroutet werden.</w:t>
      </w:r>
    </w:p>
    <w:p w14:paraId="5600145F" w14:textId="77777777" w:rsidR="00892578" w:rsidRPr="00892578" w:rsidRDefault="00892578" w:rsidP="00892578"/>
    <w:p w14:paraId="56001460" w14:textId="77777777" w:rsidR="00892578" w:rsidRDefault="00892578" w:rsidP="00892578">
      <w:r w:rsidRPr="00892578">
        <w:t>Normalerweise wird der Begriff Datagramm synonym mit Datenpaket verwendet. Gelegentlich werden sie aber auch voneinander unterschieden. So wird ein Datagramm oft als Datenpaket betrachtet, dessen Zusatzinformation unter anderem Sender- und Empfängeradresse, aber auch Ordnungsnummer und Fehlerkorrekturschlüssel enthält, während ein Datenpaket allgemein als jede Dateneinheit betrachtet wird, die über Netze übertragen wird, die auf Paketvermittlung basieren. Im Gegensatz zu Protocol Data Unit und Service Data Unit ist der Begriff Datenpaket nicht genau definiert.</w:t>
      </w:r>
    </w:p>
    <w:p w14:paraId="56001461" w14:textId="77777777" w:rsidR="00892578" w:rsidRPr="00892578" w:rsidRDefault="00892578" w:rsidP="00892578"/>
    <w:p w14:paraId="56001462" w14:textId="77777777" w:rsidR="00892578" w:rsidRDefault="00892578" w:rsidP="00892578">
      <w:pPr>
        <w:pStyle w:val="Aufzhlung"/>
        <w:numPr>
          <w:ilvl w:val="0"/>
          <w:numId w:val="0"/>
        </w:numPr>
        <w:rPr>
          <w:lang w:val="de-CH" w:eastAsia="de-CH"/>
        </w:rPr>
      </w:pPr>
      <w:r w:rsidRPr="00892578">
        <w:rPr>
          <w:lang w:val="de-CH" w:eastAsia="de-CH"/>
        </w:rPr>
        <w:t>Speziell bei serieller Übertragung wird statt von einem Datenpaket auch von einem Telegramm gesprochen.</w:t>
      </w:r>
    </w:p>
    <w:p w14:paraId="56001463" w14:textId="77777777" w:rsidR="00892578" w:rsidRDefault="00892578" w:rsidP="00892578">
      <w:pPr>
        <w:pStyle w:val="Aufzhlung"/>
        <w:numPr>
          <w:ilvl w:val="0"/>
          <w:numId w:val="0"/>
        </w:numPr>
        <w:rPr>
          <w:lang w:val="de-CH" w:eastAsia="de-CH"/>
        </w:rPr>
      </w:pPr>
      <w:r>
        <w:rPr>
          <w:noProof/>
          <w:lang w:val="de-CH" w:eastAsia="de-CH"/>
        </w:rPr>
        <w:lastRenderedPageBreak/>
        <w:drawing>
          <wp:inline distT="0" distB="0" distL="0" distR="0" wp14:anchorId="56001581" wp14:editId="56001582">
            <wp:extent cx="5759450" cy="2473059"/>
            <wp:effectExtent l="0" t="0" r="0" b="3810"/>
            <wp:docPr id="15" name="Grafik 15" descr="http://blog.milsystems.de/wp-content/uploads/2011/11/datenpa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milsystems.de/wp-content/uploads/2011/11/datenpake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2473059"/>
                    </a:xfrm>
                    <a:prstGeom prst="rect">
                      <a:avLst/>
                    </a:prstGeom>
                    <a:noFill/>
                    <a:ln>
                      <a:noFill/>
                    </a:ln>
                  </pic:spPr>
                </pic:pic>
              </a:graphicData>
            </a:graphic>
          </wp:inline>
        </w:drawing>
      </w:r>
    </w:p>
    <w:p w14:paraId="56001464" w14:textId="77777777" w:rsidR="00892578" w:rsidRDefault="00892578" w:rsidP="00892578">
      <w:pPr>
        <w:pStyle w:val="Aufzhlung"/>
        <w:numPr>
          <w:ilvl w:val="0"/>
          <w:numId w:val="0"/>
        </w:numPr>
        <w:rPr>
          <w:lang w:val="de-CH" w:eastAsia="de-CH"/>
        </w:rPr>
      </w:pPr>
    </w:p>
    <w:p w14:paraId="56001465" w14:textId="77777777" w:rsidR="00892578" w:rsidRDefault="00892578" w:rsidP="00892578">
      <w:pPr>
        <w:pStyle w:val="Aufzhlung"/>
        <w:numPr>
          <w:ilvl w:val="0"/>
          <w:numId w:val="0"/>
        </w:numPr>
        <w:rPr>
          <w:lang w:val="de-CH" w:eastAsia="de-CH"/>
        </w:rPr>
      </w:pPr>
    </w:p>
    <w:p w14:paraId="56001466" w14:textId="77777777" w:rsidR="00892578" w:rsidRDefault="00892578" w:rsidP="00892578">
      <w:pPr>
        <w:pStyle w:val="Aufzhlung"/>
        <w:numPr>
          <w:ilvl w:val="0"/>
          <w:numId w:val="0"/>
        </w:numPr>
        <w:rPr>
          <w:lang w:val="de-CH" w:eastAsia="de-CH"/>
        </w:rPr>
      </w:pPr>
    </w:p>
    <w:p w14:paraId="56001467" w14:textId="77777777" w:rsidR="00892578" w:rsidRDefault="00892578" w:rsidP="00892578">
      <w:pPr>
        <w:pStyle w:val="Aufzhlung"/>
        <w:numPr>
          <w:ilvl w:val="0"/>
          <w:numId w:val="0"/>
        </w:numPr>
        <w:rPr>
          <w:lang w:val="de-CH" w:eastAsia="de-CH"/>
        </w:rPr>
      </w:pPr>
    </w:p>
    <w:p w14:paraId="56001468" w14:textId="77777777" w:rsidR="009F3368" w:rsidRDefault="009F3368" w:rsidP="00892578">
      <w:pPr>
        <w:pStyle w:val="Aufzhlung"/>
        <w:numPr>
          <w:ilvl w:val="0"/>
          <w:numId w:val="0"/>
        </w:numPr>
        <w:rPr>
          <w:lang w:val="de-CH" w:eastAsia="de-CH"/>
        </w:rPr>
      </w:pPr>
    </w:p>
    <w:p w14:paraId="56001469" w14:textId="77777777" w:rsidR="001C0767" w:rsidRDefault="001C0767" w:rsidP="00892578">
      <w:pPr>
        <w:pStyle w:val="Aufzhlung"/>
        <w:numPr>
          <w:ilvl w:val="0"/>
          <w:numId w:val="0"/>
        </w:numPr>
        <w:rPr>
          <w:lang w:val="de-CH" w:eastAsia="de-CH"/>
        </w:rPr>
      </w:pPr>
    </w:p>
    <w:p w14:paraId="5600146A" w14:textId="77777777" w:rsidR="001C0767" w:rsidRDefault="001C0767" w:rsidP="00892578">
      <w:pPr>
        <w:pStyle w:val="Aufzhlung"/>
        <w:numPr>
          <w:ilvl w:val="0"/>
          <w:numId w:val="0"/>
        </w:numPr>
        <w:rPr>
          <w:lang w:val="de-CH" w:eastAsia="de-CH"/>
        </w:rPr>
      </w:pPr>
    </w:p>
    <w:p w14:paraId="5600146B" w14:textId="77777777" w:rsidR="009F3368" w:rsidRDefault="009F3368" w:rsidP="00892578">
      <w:pPr>
        <w:pStyle w:val="Aufzhlung"/>
        <w:numPr>
          <w:ilvl w:val="0"/>
          <w:numId w:val="0"/>
        </w:numPr>
        <w:rPr>
          <w:lang w:val="de-CH" w:eastAsia="de-CH"/>
        </w:rPr>
      </w:pPr>
    </w:p>
    <w:p w14:paraId="5600146C" w14:textId="77777777" w:rsidR="00892578" w:rsidRDefault="00892578" w:rsidP="00892578">
      <w:pPr>
        <w:pStyle w:val="Aufzhlung"/>
        <w:numPr>
          <w:ilvl w:val="0"/>
          <w:numId w:val="0"/>
        </w:numPr>
        <w:rPr>
          <w:lang w:val="de-CH" w:eastAsia="de-CH"/>
        </w:rPr>
      </w:pPr>
    </w:p>
    <w:p w14:paraId="5600146D" w14:textId="77777777" w:rsidR="00892578" w:rsidRDefault="00892578" w:rsidP="00892578">
      <w:pPr>
        <w:pStyle w:val="Aufzhlung"/>
        <w:numPr>
          <w:ilvl w:val="0"/>
          <w:numId w:val="0"/>
        </w:numPr>
        <w:rPr>
          <w:lang w:val="de-CH" w:eastAsia="de-CH"/>
        </w:rPr>
      </w:pPr>
    </w:p>
    <w:p w14:paraId="5600146E" w14:textId="77777777" w:rsidR="00892578" w:rsidRDefault="00892578" w:rsidP="00892578">
      <w:pPr>
        <w:pStyle w:val="Aufzhlung"/>
        <w:numPr>
          <w:ilvl w:val="0"/>
          <w:numId w:val="0"/>
        </w:numPr>
        <w:rPr>
          <w:lang w:val="de-CH" w:eastAsia="de-CH"/>
        </w:rPr>
      </w:pPr>
    </w:p>
    <w:p w14:paraId="5600146F" w14:textId="77777777" w:rsidR="00892578" w:rsidRDefault="00892578" w:rsidP="00892578">
      <w:pPr>
        <w:pStyle w:val="Aufzhlung"/>
        <w:numPr>
          <w:ilvl w:val="0"/>
          <w:numId w:val="0"/>
        </w:numPr>
        <w:rPr>
          <w:lang w:val="de-CH" w:eastAsia="de-CH"/>
        </w:rPr>
      </w:pPr>
      <w:r>
        <w:rPr>
          <w:noProof/>
          <w:lang w:val="de-CH" w:eastAsia="de-CH"/>
        </w:rPr>
        <w:drawing>
          <wp:inline distT="0" distB="0" distL="0" distR="0" wp14:anchorId="56001583" wp14:editId="56001584">
            <wp:extent cx="5759450" cy="1709141"/>
            <wp:effectExtent l="0" t="0" r="0" b="5715"/>
            <wp:docPr id="14" name="Grafik 14" descr="http://login-club.eu/papers/tcpip/grundlagen_computernetze/b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gin-club.eu/papers/tcpip/grundlagen_computernetze/b1-11.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1709141"/>
                    </a:xfrm>
                    <a:prstGeom prst="rect">
                      <a:avLst/>
                    </a:prstGeom>
                    <a:noFill/>
                    <a:ln>
                      <a:noFill/>
                    </a:ln>
                  </pic:spPr>
                </pic:pic>
              </a:graphicData>
            </a:graphic>
          </wp:inline>
        </w:drawing>
      </w:r>
    </w:p>
    <w:p w14:paraId="56001470" w14:textId="77777777" w:rsidR="00892578" w:rsidRDefault="00892578" w:rsidP="00892578">
      <w:pPr>
        <w:pStyle w:val="Aufzhlung"/>
        <w:numPr>
          <w:ilvl w:val="0"/>
          <w:numId w:val="0"/>
        </w:numPr>
        <w:rPr>
          <w:lang w:val="de-CH" w:eastAsia="de-CH"/>
        </w:rPr>
      </w:pPr>
    </w:p>
    <w:p w14:paraId="56001471" w14:textId="77777777" w:rsidR="0070410D" w:rsidRDefault="0070410D">
      <w:pPr>
        <w:rPr>
          <w:lang w:val="de-CH" w:eastAsia="de-CH"/>
        </w:rPr>
      </w:pPr>
      <w:r>
        <w:rPr>
          <w:lang w:val="de-CH" w:eastAsia="de-CH"/>
        </w:rPr>
        <w:br w:type="page"/>
      </w:r>
    </w:p>
    <w:p w14:paraId="56001472" w14:textId="77777777" w:rsidR="00892578" w:rsidRDefault="0070410D" w:rsidP="0070410D">
      <w:pPr>
        <w:pStyle w:val="berschrift1"/>
        <w:rPr>
          <w:lang w:val="de-CH" w:eastAsia="de-CH"/>
        </w:rPr>
      </w:pPr>
      <w:bookmarkStart w:id="90" w:name="_Toc32745197"/>
      <w:r>
        <w:rPr>
          <w:lang w:val="de-CH" w:eastAsia="de-CH"/>
        </w:rPr>
        <w:lastRenderedPageBreak/>
        <w:t>Netzwerkgeräte</w:t>
      </w:r>
      <w:bookmarkEnd w:id="90"/>
    </w:p>
    <w:p w14:paraId="56001473" w14:textId="77777777" w:rsidR="00F40ACF" w:rsidRDefault="004546A8" w:rsidP="004546A8">
      <w:pPr>
        <w:pStyle w:val="berschrift2"/>
        <w:rPr>
          <w:lang w:val="de-CH" w:eastAsia="de-CH"/>
        </w:rPr>
      </w:pPr>
      <w:bookmarkStart w:id="91" w:name="_Toc32745198"/>
      <w:r>
        <w:rPr>
          <w:lang w:val="de-CH" w:eastAsia="de-CH"/>
        </w:rPr>
        <w:t>Switch</w:t>
      </w:r>
      <w:bookmarkEnd w:id="91"/>
    </w:p>
    <w:p w14:paraId="56001474" w14:textId="77777777" w:rsidR="004546A8" w:rsidRDefault="004546A8" w:rsidP="00892578">
      <w:pPr>
        <w:pStyle w:val="Aufzhlung"/>
        <w:numPr>
          <w:ilvl w:val="0"/>
          <w:numId w:val="0"/>
        </w:numPr>
        <w:rPr>
          <w:lang w:val="de-CH" w:eastAsia="de-CH"/>
        </w:rPr>
      </w:pPr>
    </w:p>
    <w:tbl>
      <w:tblPr>
        <w:tblStyle w:val="Tabellenraster"/>
        <w:tblW w:w="0" w:type="auto"/>
        <w:tblLook w:val="04A0" w:firstRow="1" w:lastRow="0" w:firstColumn="1" w:lastColumn="0" w:noHBand="0" w:noVBand="1"/>
      </w:tblPr>
      <w:tblGrid>
        <w:gridCol w:w="4530"/>
        <w:gridCol w:w="4530"/>
      </w:tblGrid>
      <w:tr w:rsidR="001C0767" w14:paraId="56001479" w14:textId="77777777" w:rsidTr="001C0767">
        <w:tc>
          <w:tcPr>
            <w:tcW w:w="4530" w:type="dxa"/>
          </w:tcPr>
          <w:p w14:paraId="56001475" w14:textId="77777777" w:rsidR="001C0767" w:rsidRDefault="001C0767" w:rsidP="001C0767">
            <w:pPr>
              <w:pStyle w:val="Aufzhlung"/>
              <w:numPr>
                <w:ilvl w:val="0"/>
                <w:numId w:val="0"/>
              </w:numPr>
              <w:jc w:val="center"/>
              <w:rPr>
                <w:lang w:val="de-CH" w:eastAsia="de-CH"/>
              </w:rPr>
            </w:pPr>
          </w:p>
          <w:p w14:paraId="56001476" w14:textId="77777777" w:rsidR="001C0767" w:rsidRDefault="001C0767" w:rsidP="001C0767">
            <w:pPr>
              <w:pStyle w:val="Aufzhlung"/>
              <w:numPr>
                <w:ilvl w:val="0"/>
                <w:numId w:val="0"/>
              </w:numPr>
              <w:jc w:val="center"/>
              <w:rPr>
                <w:lang w:val="de-CH" w:eastAsia="de-CH"/>
              </w:rPr>
            </w:pPr>
          </w:p>
          <w:p w14:paraId="56001477" w14:textId="77777777" w:rsidR="001C0767" w:rsidRDefault="001C0767" w:rsidP="001C0767">
            <w:pPr>
              <w:pStyle w:val="Aufzhlung"/>
              <w:numPr>
                <w:ilvl w:val="0"/>
                <w:numId w:val="0"/>
              </w:numPr>
              <w:jc w:val="center"/>
              <w:rPr>
                <w:lang w:val="de-CH" w:eastAsia="de-CH"/>
              </w:rPr>
            </w:pPr>
            <w:r w:rsidRPr="00A71773">
              <w:rPr>
                <w:noProof/>
                <w:lang w:val="de-CH" w:eastAsia="de-CH"/>
              </w:rPr>
              <w:drawing>
                <wp:inline distT="0" distB="0" distL="0" distR="0" wp14:anchorId="56001585" wp14:editId="56001586">
                  <wp:extent cx="981075" cy="413084"/>
                  <wp:effectExtent l="0" t="0" r="0" b="6350"/>
                  <wp:docPr id="22" name="Grafik 22" descr="http://www.sysnative.com/forums/attachments/networking-tutorials/8524d1404845564t-how-does-routing-and-switching-work-the-life-of-a-packet-cisco-swit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ysnative.com/forums/attachments/networking-tutorials/8524d1404845564t-how-does-routing-and-switching-work-the-life-of-a-packet-cisco-switch-ico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89943" cy="416818"/>
                          </a:xfrm>
                          <a:prstGeom prst="rect">
                            <a:avLst/>
                          </a:prstGeom>
                          <a:noFill/>
                          <a:ln>
                            <a:noFill/>
                          </a:ln>
                        </pic:spPr>
                      </pic:pic>
                    </a:graphicData>
                  </a:graphic>
                </wp:inline>
              </w:drawing>
            </w:r>
          </w:p>
        </w:tc>
        <w:tc>
          <w:tcPr>
            <w:tcW w:w="4530" w:type="dxa"/>
          </w:tcPr>
          <w:p w14:paraId="56001478" w14:textId="77777777" w:rsidR="001C0767" w:rsidRDefault="001C0767" w:rsidP="00892578">
            <w:pPr>
              <w:pStyle w:val="Aufzhlung"/>
              <w:numPr>
                <w:ilvl w:val="0"/>
                <w:numId w:val="0"/>
              </w:numPr>
              <w:rPr>
                <w:lang w:val="de-CH" w:eastAsia="de-CH"/>
              </w:rPr>
            </w:pPr>
            <w:r>
              <w:rPr>
                <w:noProof/>
                <w:lang w:val="de-CH" w:eastAsia="de-CH"/>
              </w:rPr>
              <w:drawing>
                <wp:inline distT="0" distB="0" distL="0" distR="0" wp14:anchorId="56001587" wp14:editId="56001588">
                  <wp:extent cx="2403539" cy="1036955"/>
                  <wp:effectExtent l="0" t="0" r="0" b="0"/>
                  <wp:docPr id="23" name="Grafik 23" descr="http://www.cisco.com/content/dam/en/us/products/switches/ps10968/ps10978/cg-2500-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isco.com/content/dam/en/us/products/switches/ps10968/ps10978/cg-2500-switch.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37155" cy="1051458"/>
                          </a:xfrm>
                          <a:prstGeom prst="rect">
                            <a:avLst/>
                          </a:prstGeom>
                          <a:noFill/>
                          <a:ln>
                            <a:noFill/>
                          </a:ln>
                        </pic:spPr>
                      </pic:pic>
                    </a:graphicData>
                  </a:graphic>
                </wp:inline>
              </w:drawing>
            </w:r>
          </w:p>
        </w:tc>
      </w:tr>
    </w:tbl>
    <w:p w14:paraId="5600147A" w14:textId="3E9EE0EF" w:rsidR="001C0767" w:rsidRDefault="001C0767" w:rsidP="00892578">
      <w:pPr>
        <w:pStyle w:val="Aufzhlung"/>
        <w:numPr>
          <w:ilvl w:val="0"/>
          <w:numId w:val="0"/>
        </w:numPr>
        <w:rPr>
          <w:lang w:val="de-CH" w:eastAsia="de-CH"/>
        </w:rPr>
      </w:pPr>
    </w:p>
    <w:p w14:paraId="702813A7" w14:textId="11833D66" w:rsidR="00327052" w:rsidRDefault="00327052" w:rsidP="00892578">
      <w:pPr>
        <w:pStyle w:val="Aufzhlung"/>
        <w:numPr>
          <w:ilvl w:val="0"/>
          <w:numId w:val="0"/>
        </w:numPr>
        <w:rPr>
          <w:lang w:val="de-CH" w:eastAsia="de-CH"/>
        </w:rPr>
      </w:pPr>
      <w:r>
        <w:rPr>
          <w:lang w:val="de-CH" w:eastAsia="de-CH"/>
        </w:rPr>
        <w:t>Mögliche Nachschaumöglichkeiten</w:t>
      </w:r>
    </w:p>
    <w:p w14:paraId="72D7357D" w14:textId="452BE888" w:rsidR="00327052" w:rsidRDefault="00327052" w:rsidP="00892578">
      <w:pPr>
        <w:pStyle w:val="Aufzhlung"/>
        <w:numPr>
          <w:ilvl w:val="0"/>
          <w:numId w:val="0"/>
        </w:numPr>
        <w:rPr>
          <w:lang w:val="de-CH" w:eastAsia="de-CH"/>
        </w:rPr>
      </w:pPr>
    </w:p>
    <w:p w14:paraId="40848771" w14:textId="373D0CA9" w:rsidR="00327052" w:rsidRDefault="00327052" w:rsidP="00892578">
      <w:pPr>
        <w:pStyle w:val="Aufzhlung"/>
        <w:numPr>
          <w:ilvl w:val="0"/>
          <w:numId w:val="0"/>
        </w:numPr>
        <w:rPr>
          <w:lang w:val="de-CH" w:eastAsia="de-CH"/>
        </w:rPr>
      </w:pPr>
      <w:r w:rsidRPr="0092200B">
        <w:rPr>
          <w:lang w:val="de-CH" w:eastAsia="de-CH"/>
        </w:rPr>
        <w:t xml:space="preserve">HP - </w:t>
      </w:r>
      <w:hyperlink r:id="rId69" w:history="1">
        <w:r w:rsidR="0092200B" w:rsidRPr="00DB5850">
          <w:rPr>
            <w:rStyle w:val="Hyperlink"/>
            <w:lang w:val="de-CH" w:eastAsia="de-CH"/>
          </w:rPr>
          <w:t>https://www.hpe.com/ch/de/networking/switches.html</w:t>
        </w:r>
      </w:hyperlink>
      <w:r w:rsidR="0092200B">
        <w:rPr>
          <w:lang w:val="de-CH" w:eastAsia="de-CH"/>
        </w:rPr>
        <w:t xml:space="preserve"> </w:t>
      </w:r>
    </w:p>
    <w:p w14:paraId="3C1B863D" w14:textId="608886B3" w:rsidR="0092200B" w:rsidRDefault="0092200B" w:rsidP="00892578">
      <w:pPr>
        <w:pStyle w:val="Aufzhlung"/>
        <w:numPr>
          <w:ilvl w:val="0"/>
          <w:numId w:val="0"/>
        </w:numPr>
        <w:rPr>
          <w:lang w:val="de-CH" w:eastAsia="de-CH"/>
        </w:rPr>
      </w:pPr>
      <w:r>
        <w:rPr>
          <w:lang w:val="de-CH" w:eastAsia="de-CH"/>
        </w:rPr>
        <w:t xml:space="preserve">Aruba - </w:t>
      </w:r>
      <w:hyperlink r:id="rId70" w:history="1">
        <w:r w:rsidRPr="00DB5850">
          <w:rPr>
            <w:rStyle w:val="Hyperlink"/>
            <w:lang w:val="de-CH" w:eastAsia="de-CH"/>
          </w:rPr>
          <w:t>https://www.arubanetworks.com/products/networking/switches/</w:t>
        </w:r>
      </w:hyperlink>
      <w:r>
        <w:rPr>
          <w:lang w:val="de-CH" w:eastAsia="de-CH"/>
        </w:rPr>
        <w:t xml:space="preserve"> </w:t>
      </w:r>
    </w:p>
    <w:p w14:paraId="05E29229" w14:textId="151EE99F" w:rsidR="0092200B" w:rsidRPr="00460E91" w:rsidRDefault="0092200B" w:rsidP="00892578">
      <w:pPr>
        <w:pStyle w:val="Aufzhlung"/>
        <w:numPr>
          <w:ilvl w:val="0"/>
          <w:numId w:val="0"/>
        </w:numPr>
        <w:rPr>
          <w:lang w:val="fr-CH" w:eastAsia="de-CH"/>
        </w:rPr>
      </w:pPr>
      <w:r w:rsidRPr="00460E91">
        <w:rPr>
          <w:lang w:val="fr-CH" w:eastAsia="de-CH"/>
        </w:rPr>
        <w:t xml:space="preserve">Cisco - </w:t>
      </w:r>
      <w:hyperlink r:id="rId71" w:anchor="~stickynav=1" w:history="1">
        <w:r w:rsidR="00460E91" w:rsidRPr="00DB5850">
          <w:rPr>
            <w:rStyle w:val="Hyperlink"/>
            <w:lang w:val="fr-CH" w:eastAsia="de-CH"/>
          </w:rPr>
          <w:t>https://www.cisco.com/c/de_ch/products/switches/index.html#~stickynav=1</w:t>
        </w:r>
      </w:hyperlink>
      <w:r w:rsidR="00460E91">
        <w:rPr>
          <w:lang w:val="fr-CH" w:eastAsia="de-CH"/>
        </w:rPr>
        <w:t xml:space="preserve"> </w:t>
      </w:r>
    </w:p>
    <w:p w14:paraId="56001486" w14:textId="77777777" w:rsidR="004546A8" w:rsidRDefault="004546A8" w:rsidP="004546A8">
      <w:pPr>
        <w:pStyle w:val="berschrift2"/>
        <w:rPr>
          <w:lang w:val="de-CH" w:eastAsia="de-CH"/>
        </w:rPr>
      </w:pPr>
      <w:bookmarkStart w:id="92" w:name="_Toc32745199"/>
      <w:r>
        <w:rPr>
          <w:lang w:val="de-CH" w:eastAsia="de-CH"/>
        </w:rPr>
        <w:t>Router</w:t>
      </w:r>
      <w:bookmarkEnd w:id="92"/>
    </w:p>
    <w:p w14:paraId="56001487" w14:textId="77777777" w:rsidR="004546A8" w:rsidRDefault="004546A8" w:rsidP="00892578">
      <w:pPr>
        <w:pStyle w:val="Aufzhlung"/>
        <w:numPr>
          <w:ilvl w:val="0"/>
          <w:numId w:val="0"/>
        </w:numPr>
        <w:rPr>
          <w:lang w:val="de-CH" w:eastAsia="de-CH"/>
        </w:rPr>
      </w:pPr>
    </w:p>
    <w:tbl>
      <w:tblPr>
        <w:tblStyle w:val="Tabellenraster"/>
        <w:tblW w:w="0" w:type="auto"/>
        <w:tblLook w:val="04A0" w:firstRow="1" w:lastRow="0" w:firstColumn="1" w:lastColumn="0" w:noHBand="0" w:noVBand="1"/>
      </w:tblPr>
      <w:tblGrid>
        <w:gridCol w:w="4530"/>
        <w:gridCol w:w="4530"/>
      </w:tblGrid>
      <w:tr w:rsidR="001C0767" w14:paraId="5600148C" w14:textId="77777777" w:rsidTr="001C0767">
        <w:tc>
          <w:tcPr>
            <w:tcW w:w="4530" w:type="dxa"/>
          </w:tcPr>
          <w:p w14:paraId="56001488" w14:textId="77777777" w:rsidR="001C0767" w:rsidRDefault="001C0767" w:rsidP="001C0767">
            <w:pPr>
              <w:pStyle w:val="Aufzhlung"/>
              <w:numPr>
                <w:ilvl w:val="0"/>
                <w:numId w:val="0"/>
              </w:numPr>
              <w:jc w:val="center"/>
              <w:rPr>
                <w:lang w:val="de-CH" w:eastAsia="de-CH"/>
              </w:rPr>
            </w:pPr>
          </w:p>
          <w:p w14:paraId="56001489" w14:textId="77777777" w:rsidR="001C0767" w:rsidRDefault="001C0767" w:rsidP="001C0767">
            <w:pPr>
              <w:pStyle w:val="Aufzhlung"/>
              <w:numPr>
                <w:ilvl w:val="0"/>
                <w:numId w:val="0"/>
              </w:numPr>
              <w:jc w:val="center"/>
              <w:rPr>
                <w:lang w:val="de-CH" w:eastAsia="de-CH"/>
              </w:rPr>
            </w:pPr>
          </w:p>
          <w:p w14:paraId="5600148A" w14:textId="77777777" w:rsidR="001C0767" w:rsidRDefault="001C0767" w:rsidP="001C0767">
            <w:pPr>
              <w:pStyle w:val="Aufzhlung"/>
              <w:numPr>
                <w:ilvl w:val="0"/>
                <w:numId w:val="0"/>
              </w:numPr>
              <w:jc w:val="center"/>
              <w:rPr>
                <w:lang w:val="de-CH" w:eastAsia="de-CH"/>
              </w:rPr>
            </w:pPr>
            <w:r>
              <w:rPr>
                <w:noProof/>
                <w:lang w:val="de-CH" w:eastAsia="de-CH"/>
              </w:rPr>
              <w:drawing>
                <wp:inline distT="0" distB="0" distL="0" distR="0" wp14:anchorId="56001589" wp14:editId="5600158A">
                  <wp:extent cx="1257300" cy="1048990"/>
                  <wp:effectExtent l="0" t="0" r="0" b="0"/>
                  <wp:docPr id="24" name="Grafik 24" descr="Cisco Rou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sco Router Ic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62026" cy="1052933"/>
                          </a:xfrm>
                          <a:prstGeom prst="rect">
                            <a:avLst/>
                          </a:prstGeom>
                          <a:noFill/>
                          <a:ln>
                            <a:noFill/>
                          </a:ln>
                        </pic:spPr>
                      </pic:pic>
                    </a:graphicData>
                  </a:graphic>
                </wp:inline>
              </w:drawing>
            </w:r>
          </w:p>
        </w:tc>
        <w:tc>
          <w:tcPr>
            <w:tcW w:w="4530" w:type="dxa"/>
          </w:tcPr>
          <w:p w14:paraId="5600148B" w14:textId="77777777" w:rsidR="001C0767" w:rsidRDefault="001C0767" w:rsidP="00892578">
            <w:pPr>
              <w:pStyle w:val="Aufzhlung"/>
              <w:numPr>
                <w:ilvl w:val="0"/>
                <w:numId w:val="0"/>
              </w:numPr>
              <w:rPr>
                <w:lang w:val="de-CH" w:eastAsia="de-CH"/>
              </w:rPr>
            </w:pPr>
            <w:r w:rsidRPr="00A71773">
              <w:rPr>
                <w:noProof/>
                <w:lang w:val="de-CH" w:eastAsia="de-CH"/>
              </w:rPr>
              <w:drawing>
                <wp:inline distT="0" distB="0" distL="0" distR="0" wp14:anchorId="5600158B" wp14:editId="5600158C">
                  <wp:extent cx="2266950" cy="1685242"/>
                  <wp:effectExtent l="0" t="0" r="0" b="0"/>
                  <wp:docPr id="25" name="Grafik 25" descr="http://cdn.techpp.com/wp-content/uploads/2012/07/router_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dn.techpp.com/wp-content/uploads/2012/07/router_connection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76115" cy="1692056"/>
                          </a:xfrm>
                          <a:prstGeom prst="rect">
                            <a:avLst/>
                          </a:prstGeom>
                          <a:noFill/>
                          <a:ln>
                            <a:noFill/>
                          </a:ln>
                        </pic:spPr>
                      </pic:pic>
                    </a:graphicData>
                  </a:graphic>
                </wp:inline>
              </w:drawing>
            </w:r>
          </w:p>
        </w:tc>
      </w:tr>
    </w:tbl>
    <w:p w14:paraId="5600148D" w14:textId="77777777" w:rsidR="001C0767" w:rsidRDefault="001C0767" w:rsidP="00892578">
      <w:pPr>
        <w:pStyle w:val="Aufzhlung"/>
        <w:numPr>
          <w:ilvl w:val="0"/>
          <w:numId w:val="0"/>
        </w:numPr>
        <w:rPr>
          <w:lang w:val="de-CH" w:eastAsia="de-CH"/>
        </w:rPr>
      </w:pPr>
    </w:p>
    <w:p w14:paraId="5600149B" w14:textId="33EE6C9D" w:rsidR="001C0767" w:rsidRPr="00EA2588" w:rsidRDefault="00C05F87" w:rsidP="00892578">
      <w:pPr>
        <w:pStyle w:val="Aufzhlung"/>
        <w:numPr>
          <w:ilvl w:val="0"/>
          <w:numId w:val="0"/>
        </w:numPr>
        <w:rPr>
          <w:lang w:val="de-CH" w:eastAsia="de-CH"/>
        </w:rPr>
      </w:pPr>
      <w:r w:rsidRPr="00EA2588">
        <w:rPr>
          <w:lang w:val="de-CH" w:eastAsia="de-CH"/>
        </w:rPr>
        <w:t>Mögliche Nachschaumöglichkeiten</w:t>
      </w:r>
    </w:p>
    <w:p w14:paraId="5CC992FB" w14:textId="3C18A01E" w:rsidR="00C05F87" w:rsidRPr="00EA2588" w:rsidRDefault="00C05F87" w:rsidP="00892578">
      <w:pPr>
        <w:pStyle w:val="Aufzhlung"/>
        <w:numPr>
          <w:ilvl w:val="0"/>
          <w:numId w:val="0"/>
        </w:numPr>
        <w:rPr>
          <w:lang w:val="de-CH" w:eastAsia="de-CH"/>
        </w:rPr>
      </w:pPr>
    </w:p>
    <w:p w14:paraId="17C37F2F" w14:textId="727C5888" w:rsidR="00C05F87" w:rsidRPr="00EA2588" w:rsidRDefault="00C05F87" w:rsidP="00892578">
      <w:pPr>
        <w:pStyle w:val="Aufzhlung"/>
        <w:numPr>
          <w:ilvl w:val="0"/>
          <w:numId w:val="0"/>
        </w:numPr>
        <w:rPr>
          <w:lang w:val="de-CH" w:eastAsia="de-CH"/>
        </w:rPr>
      </w:pPr>
      <w:r w:rsidRPr="00EA2588">
        <w:rPr>
          <w:lang w:val="de-CH" w:eastAsia="de-CH"/>
        </w:rPr>
        <w:t xml:space="preserve">Cisco - </w:t>
      </w:r>
      <w:hyperlink r:id="rId74" w:history="1">
        <w:r w:rsidRPr="00EA2588">
          <w:rPr>
            <w:rStyle w:val="Hyperlink"/>
            <w:lang w:val="de-CH" w:eastAsia="de-CH"/>
          </w:rPr>
          <w:t>https://www.cisco.com/c/en/us/products/routers/index.html</w:t>
        </w:r>
      </w:hyperlink>
      <w:r w:rsidRPr="00EA2588">
        <w:rPr>
          <w:lang w:val="de-CH" w:eastAsia="de-CH"/>
        </w:rPr>
        <w:t xml:space="preserve"> </w:t>
      </w:r>
    </w:p>
    <w:p w14:paraId="275D59FC" w14:textId="2955AA8C" w:rsidR="00C05F87" w:rsidRPr="00952E41" w:rsidRDefault="00C05F87" w:rsidP="00892578">
      <w:pPr>
        <w:pStyle w:val="Aufzhlung"/>
        <w:numPr>
          <w:ilvl w:val="0"/>
          <w:numId w:val="0"/>
        </w:numPr>
        <w:rPr>
          <w:lang w:val="de-CH" w:eastAsia="de-CH"/>
        </w:rPr>
      </w:pPr>
      <w:r w:rsidRPr="00952E41">
        <w:rPr>
          <w:lang w:val="de-CH" w:eastAsia="de-CH"/>
        </w:rPr>
        <w:t>HP</w:t>
      </w:r>
      <w:r w:rsidR="00952E41">
        <w:rPr>
          <w:lang w:val="de-CH" w:eastAsia="de-CH"/>
        </w:rPr>
        <w:t xml:space="preserve"> -</w:t>
      </w:r>
      <w:r w:rsidR="00952E41" w:rsidRPr="00952E41">
        <w:rPr>
          <w:lang w:val="de-CH" w:eastAsia="de-CH"/>
        </w:rPr>
        <w:t xml:space="preserve"> </w:t>
      </w:r>
      <w:hyperlink r:id="rId75" w:history="1">
        <w:r w:rsidR="00952E41" w:rsidRPr="00DB5850">
          <w:rPr>
            <w:rStyle w:val="Hyperlink"/>
            <w:lang w:val="de-CH" w:eastAsia="de-CH"/>
          </w:rPr>
          <w:t>https://buy.hpe.com/ch/de/networking/routers/c/4172265</w:t>
        </w:r>
      </w:hyperlink>
      <w:r w:rsidR="00952E41">
        <w:rPr>
          <w:lang w:val="de-CH" w:eastAsia="de-CH"/>
        </w:rPr>
        <w:t xml:space="preserve"> </w:t>
      </w:r>
    </w:p>
    <w:p w14:paraId="153C6FE8" w14:textId="4781CBD9" w:rsidR="00C05F87" w:rsidRPr="00DD1AA7" w:rsidRDefault="00C05F87" w:rsidP="00892578">
      <w:pPr>
        <w:pStyle w:val="Aufzhlung"/>
        <w:numPr>
          <w:ilvl w:val="0"/>
          <w:numId w:val="0"/>
        </w:numPr>
        <w:rPr>
          <w:lang w:val="de-CH" w:eastAsia="de-CH"/>
        </w:rPr>
      </w:pPr>
      <w:r w:rsidRPr="00DD1AA7">
        <w:rPr>
          <w:lang w:val="de-CH" w:eastAsia="de-CH"/>
        </w:rPr>
        <w:t>Netgear</w:t>
      </w:r>
      <w:r w:rsidR="00952E41" w:rsidRPr="00DD1AA7">
        <w:rPr>
          <w:lang w:val="de-CH" w:eastAsia="de-CH"/>
        </w:rPr>
        <w:t xml:space="preserve"> - </w:t>
      </w:r>
      <w:hyperlink r:id="rId76" w:history="1">
        <w:r w:rsidR="00DD1AA7" w:rsidRPr="00DB5850">
          <w:rPr>
            <w:rStyle w:val="Hyperlink"/>
            <w:lang w:val="de-CH" w:eastAsia="de-CH"/>
          </w:rPr>
          <w:t>https://www.netgear.de/home/products/networking/</w:t>
        </w:r>
      </w:hyperlink>
      <w:r w:rsidR="00DD1AA7">
        <w:rPr>
          <w:lang w:val="de-CH" w:eastAsia="de-CH"/>
        </w:rPr>
        <w:t xml:space="preserve"> </w:t>
      </w:r>
    </w:p>
    <w:p w14:paraId="5600149C" w14:textId="77777777" w:rsidR="004546A8" w:rsidRDefault="004546A8" w:rsidP="004546A8">
      <w:pPr>
        <w:pStyle w:val="berschrift2"/>
        <w:rPr>
          <w:lang w:val="de-CH" w:eastAsia="de-CH"/>
        </w:rPr>
      </w:pPr>
      <w:bookmarkStart w:id="93" w:name="_Toc32745200"/>
      <w:r>
        <w:rPr>
          <w:lang w:val="de-CH" w:eastAsia="de-CH"/>
        </w:rPr>
        <w:t>Proxy</w:t>
      </w:r>
      <w:bookmarkEnd w:id="93"/>
    </w:p>
    <w:p w14:paraId="5600149D" w14:textId="77777777" w:rsidR="004546A8" w:rsidRDefault="004546A8" w:rsidP="00892578">
      <w:pPr>
        <w:pStyle w:val="Aufzhlung"/>
        <w:numPr>
          <w:ilvl w:val="0"/>
          <w:numId w:val="0"/>
        </w:numPr>
        <w:rPr>
          <w:lang w:val="de-CH" w:eastAsia="de-CH"/>
        </w:rPr>
      </w:pPr>
    </w:p>
    <w:tbl>
      <w:tblPr>
        <w:tblStyle w:val="Tabellenraster"/>
        <w:tblW w:w="9067" w:type="dxa"/>
        <w:tblLook w:val="04A0" w:firstRow="1" w:lastRow="0" w:firstColumn="1" w:lastColumn="0" w:noHBand="0" w:noVBand="1"/>
      </w:tblPr>
      <w:tblGrid>
        <w:gridCol w:w="3539"/>
        <w:gridCol w:w="5528"/>
      </w:tblGrid>
      <w:tr w:rsidR="001C0767" w14:paraId="560014A0" w14:textId="77777777" w:rsidTr="001C0767">
        <w:tc>
          <w:tcPr>
            <w:tcW w:w="3539" w:type="dxa"/>
          </w:tcPr>
          <w:p w14:paraId="5600149E" w14:textId="77777777" w:rsidR="001C0767" w:rsidRDefault="001C0767" w:rsidP="001C0767">
            <w:pPr>
              <w:pStyle w:val="Aufzhlung"/>
              <w:numPr>
                <w:ilvl w:val="0"/>
                <w:numId w:val="0"/>
              </w:numPr>
              <w:jc w:val="center"/>
              <w:rPr>
                <w:lang w:val="de-CH" w:eastAsia="de-CH"/>
              </w:rPr>
            </w:pPr>
            <w:r>
              <w:rPr>
                <w:noProof/>
                <w:lang w:val="de-CH" w:eastAsia="de-CH"/>
              </w:rPr>
              <w:drawing>
                <wp:inline distT="0" distB="0" distL="0" distR="0" wp14:anchorId="5600158D" wp14:editId="5600158E">
                  <wp:extent cx="1219200" cy="1219200"/>
                  <wp:effectExtent l="0" t="0" r="0" b="0"/>
                  <wp:docPr id="26" name="Grafik 26" descr="http://img.findmysoft.com/ico/1025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findmysoft.com/ico/102591.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5528" w:type="dxa"/>
          </w:tcPr>
          <w:p w14:paraId="5600149F" w14:textId="77777777" w:rsidR="001C0767" w:rsidRDefault="001C0767" w:rsidP="00892578">
            <w:pPr>
              <w:pStyle w:val="Aufzhlung"/>
              <w:numPr>
                <w:ilvl w:val="0"/>
                <w:numId w:val="0"/>
              </w:numPr>
              <w:rPr>
                <w:lang w:val="de-CH" w:eastAsia="de-CH"/>
              </w:rPr>
            </w:pPr>
            <w:r>
              <w:rPr>
                <w:noProof/>
                <w:lang w:val="de-CH" w:eastAsia="de-CH"/>
              </w:rPr>
              <w:drawing>
                <wp:inline distT="0" distB="0" distL="0" distR="0" wp14:anchorId="5600158F" wp14:editId="56001590">
                  <wp:extent cx="3302000" cy="1981200"/>
                  <wp:effectExtent l="0" t="0" r="0" b="0"/>
                  <wp:docPr id="27" name="Grafik 27" descr="http://3.bp.blogspot.com/-uX7tNwPQRJU/VVfDBXKnIVI/AAAAAAAAECY/W98NDmWAntI/s1600/Free%2BBest%2BProxy%2BSites%2BServers%2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uX7tNwPQRJU/VVfDBXKnIVI/AAAAAAAAECY/W98NDmWAntI/s1600/Free%2BBest%2BProxy%2BSites%2BServers%2BLis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2000" cy="1981200"/>
                          </a:xfrm>
                          <a:prstGeom prst="rect">
                            <a:avLst/>
                          </a:prstGeom>
                          <a:noFill/>
                          <a:ln>
                            <a:noFill/>
                          </a:ln>
                        </pic:spPr>
                      </pic:pic>
                    </a:graphicData>
                  </a:graphic>
                </wp:inline>
              </w:drawing>
            </w:r>
          </w:p>
        </w:tc>
      </w:tr>
    </w:tbl>
    <w:p w14:paraId="560014A1" w14:textId="77777777" w:rsidR="001C0767" w:rsidRDefault="001C0767" w:rsidP="00892578">
      <w:pPr>
        <w:pStyle w:val="Aufzhlung"/>
        <w:numPr>
          <w:ilvl w:val="0"/>
          <w:numId w:val="0"/>
        </w:numPr>
        <w:rPr>
          <w:lang w:val="de-CH" w:eastAsia="de-CH"/>
        </w:rPr>
      </w:pPr>
    </w:p>
    <w:p w14:paraId="560014A2" w14:textId="77777777" w:rsidR="001C0767" w:rsidRDefault="00283077" w:rsidP="00892578">
      <w:pPr>
        <w:pStyle w:val="Aufzhlung"/>
        <w:numPr>
          <w:ilvl w:val="0"/>
          <w:numId w:val="0"/>
        </w:numPr>
        <w:rPr>
          <w:lang w:val="de-CH" w:eastAsia="de-CH"/>
        </w:rPr>
      </w:pPr>
      <w:hyperlink r:id="rId79" w:history="1">
        <w:r w:rsidR="001C0767" w:rsidRPr="006943D3">
          <w:rPr>
            <w:rStyle w:val="Hyperlink"/>
            <w:lang w:val="de-CH" w:eastAsia="de-CH"/>
          </w:rPr>
          <w:t>https://de.wikipedia.org/wiki/Proxy_(Rechnernetz)</w:t>
        </w:r>
      </w:hyperlink>
    </w:p>
    <w:p w14:paraId="560014A3" w14:textId="77777777" w:rsidR="001C0767" w:rsidRDefault="001C0767" w:rsidP="00892578">
      <w:pPr>
        <w:pStyle w:val="Aufzhlung"/>
        <w:numPr>
          <w:ilvl w:val="0"/>
          <w:numId w:val="0"/>
        </w:numPr>
        <w:rPr>
          <w:lang w:val="de-CH" w:eastAsia="de-CH"/>
        </w:rPr>
      </w:pPr>
    </w:p>
    <w:p w14:paraId="560014A4" w14:textId="77777777" w:rsidR="004546A8" w:rsidRDefault="004546A8" w:rsidP="004546A8">
      <w:pPr>
        <w:pStyle w:val="berschrift2"/>
        <w:rPr>
          <w:lang w:val="de-CH" w:eastAsia="de-CH"/>
        </w:rPr>
      </w:pPr>
      <w:bookmarkStart w:id="94" w:name="_Toc32745201"/>
      <w:r>
        <w:rPr>
          <w:lang w:val="de-CH" w:eastAsia="de-CH"/>
        </w:rPr>
        <w:t>Firewall</w:t>
      </w:r>
      <w:bookmarkEnd w:id="94"/>
    </w:p>
    <w:p w14:paraId="560014A5" w14:textId="77777777" w:rsidR="004546A8" w:rsidRDefault="004546A8" w:rsidP="00892578">
      <w:pPr>
        <w:pStyle w:val="Aufzhlung"/>
        <w:numPr>
          <w:ilvl w:val="0"/>
          <w:numId w:val="0"/>
        </w:numPr>
        <w:rPr>
          <w:lang w:val="de-CH" w:eastAsia="de-CH"/>
        </w:rPr>
      </w:pPr>
    </w:p>
    <w:tbl>
      <w:tblPr>
        <w:tblStyle w:val="Tabellenraster"/>
        <w:tblW w:w="0" w:type="auto"/>
        <w:tblLook w:val="04A0" w:firstRow="1" w:lastRow="0" w:firstColumn="1" w:lastColumn="0" w:noHBand="0" w:noVBand="1"/>
      </w:tblPr>
      <w:tblGrid>
        <w:gridCol w:w="4530"/>
        <w:gridCol w:w="4530"/>
      </w:tblGrid>
      <w:tr w:rsidR="001C0767" w14:paraId="560014A9" w14:textId="77777777" w:rsidTr="001C0767">
        <w:tc>
          <w:tcPr>
            <w:tcW w:w="4530" w:type="dxa"/>
          </w:tcPr>
          <w:p w14:paraId="560014A6" w14:textId="77777777" w:rsidR="001C0767" w:rsidRDefault="001C0767" w:rsidP="001C0767">
            <w:pPr>
              <w:pStyle w:val="Aufzhlung"/>
              <w:numPr>
                <w:ilvl w:val="0"/>
                <w:numId w:val="0"/>
              </w:numPr>
              <w:jc w:val="center"/>
              <w:rPr>
                <w:lang w:val="de-CH" w:eastAsia="de-CH"/>
              </w:rPr>
            </w:pPr>
          </w:p>
          <w:p w14:paraId="560014A7" w14:textId="77777777" w:rsidR="001C0767" w:rsidRDefault="001C0767" w:rsidP="001C0767">
            <w:pPr>
              <w:pStyle w:val="Aufzhlung"/>
              <w:numPr>
                <w:ilvl w:val="0"/>
                <w:numId w:val="0"/>
              </w:numPr>
              <w:jc w:val="center"/>
              <w:rPr>
                <w:lang w:val="de-CH" w:eastAsia="de-CH"/>
              </w:rPr>
            </w:pPr>
            <w:r>
              <w:rPr>
                <w:noProof/>
                <w:lang w:val="de-CH" w:eastAsia="de-CH"/>
              </w:rPr>
              <w:drawing>
                <wp:inline distT="0" distB="0" distL="0" distR="0" wp14:anchorId="56001591" wp14:editId="56001592">
                  <wp:extent cx="1457325" cy="1457325"/>
                  <wp:effectExtent l="0" t="0" r="9525" b="9525"/>
                  <wp:docPr id="28" name="Grafik 28" descr="http://files.softicons.com/download/system-icons/junior-icons-by-treetog-artwork/png/256/Windows%20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files.softicons.com/download/system-icons/junior-icons-by-treetog-artwork/png/256/Windows%20Firewal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4530" w:type="dxa"/>
          </w:tcPr>
          <w:p w14:paraId="560014A8" w14:textId="77777777" w:rsidR="001C0767" w:rsidRDefault="001C0767" w:rsidP="00892578">
            <w:pPr>
              <w:pStyle w:val="Aufzhlung"/>
              <w:numPr>
                <w:ilvl w:val="0"/>
                <w:numId w:val="0"/>
              </w:numPr>
              <w:rPr>
                <w:lang w:val="de-CH" w:eastAsia="de-CH"/>
              </w:rPr>
            </w:pPr>
            <w:r>
              <w:rPr>
                <w:noProof/>
                <w:lang w:val="de-CH" w:eastAsia="de-CH"/>
              </w:rPr>
              <w:drawing>
                <wp:inline distT="0" distB="0" distL="0" distR="0" wp14:anchorId="56001593" wp14:editId="56001594">
                  <wp:extent cx="2400300" cy="2139565"/>
                  <wp:effectExtent l="0" t="0" r="0" b="0"/>
                  <wp:docPr id="29" name="Grafik 29" descr="http://www.prolink.de/bilder/wg_mixed_stack.jpg?id=900&amp;time=143876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rolink.de/bilder/wg_mixed_stack.jpg?id=900&amp;time=143876877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06010" cy="2144655"/>
                          </a:xfrm>
                          <a:prstGeom prst="rect">
                            <a:avLst/>
                          </a:prstGeom>
                          <a:noFill/>
                          <a:ln>
                            <a:noFill/>
                          </a:ln>
                        </pic:spPr>
                      </pic:pic>
                    </a:graphicData>
                  </a:graphic>
                </wp:inline>
              </w:drawing>
            </w:r>
          </w:p>
        </w:tc>
      </w:tr>
    </w:tbl>
    <w:p w14:paraId="560014AA" w14:textId="77777777" w:rsidR="001C0767" w:rsidRDefault="001C0767" w:rsidP="00892578">
      <w:pPr>
        <w:pStyle w:val="Aufzhlung"/>
        <w:numPr>
          <w:ilvl w:val="0"/>
          <w:numId w:val="0"/>
        </w:numPr>
        <w:rPr>
          <w:lang w:val="de-CH" w:eastAsia="de-CH"/>
        </w:rPr>
      </w:pPr>
    </w:p>
    <w:p w14:paraId="560014AB" w14:textId="77777777" w:rsidR="001C0767" w:rsidRPr="002827B5" w:rsidRDefault="001C0767" w:rsidP="00892578">
      <w:pPr>
        <w:pStyle w:val="Aufzhlung"/>
        <w:numPr>
          <w:ilvl w:val="0"/>
          <w:numId w:val="0"/>
        </w:numPr>
        <w:rPr>
          <w:b/>
          <w:lang w:val="de-CH" w:eastAsia="de-CH"/>
        </w:rPr>
      </w:pPr>
      <w:r w:rsidRPr="002827B5">
        <w:rPr>
          <w:b/>
          <w:lang w:val="de-CH" w:eastAsia="de-CH"/>
        </w:rPr>
        <w:t>Watchguard</w:t>
      </w:r>
    </w:p>
    <w:p w14:paraId="560014AC" w14:textId="77777777" w:rsidR="001C0767" w:rsidRDefault="001C0767" w:rsidP="00892578">
      <w:pPr>
        <w:pStyle w:val="Aufzhlung"/>
        <w:numPr>
          <w:ilvl w:val="0"/>
          <w:numId w:val="0"/>
        </w:numPr>
        <w:rPr>
          <w:lang w:val="de-CH" w:eastAsia="de-CH"/>
        </w:rPr>
      </w:pPr>
    </w:p>
    <w:p w14:paraId="560014AD" w14:textId="77777777" w:rsidR="002827B5" w:rsidRDefault="00283077" w:rsidP="00892578">
      <w:pPr>
        <w:pStyle w:val="Aufzhlung"/>
        <w:numPr>
          <w:ilvl w:val="0"/>
          <w:numId w:val="0"/>
        </w:numPr>
        <w:rPr>
          <w:lang w:val="de-CH" w:eastAsia="de-CH"/>
        </w:rPr>
      </w:pPr>
      <w:hyperlink r:id="rId82" w:history="1">
        <w:r w:rsidR="002827B5" w:rsidRPr="006943D3">
          <w:rPr>
            <w:rStyle w:val="Hyperlink"/>
            <w:lang w:val="de-CH" w:eastAsia="de-CH"/>
          </w:rPr>
          <w:t>http://www.boll.ch/watchguard/firewalls.html</w:t>
        </w:r>
      </w:hyperlink>
    </w:p>
    <w:p w14:paraId="560014AE" w14:textId="77777777" w:rsidR="002827B5" w:rsidRDefault="002827B5" w:rsidP="00892578">
      <w:pPr>
        <w:pStyle w:val="Aufzhlung"/>
        <w:numPr>
          <w:ilvl w:val="0"/>
          <w:numId w:val="0"/>
        </w:numPr>
        <w:rPr>
          <w:lang w:val="de-CH" w:eastAsia="de-CH"/>
        </w:rPr>
      </w:pPr>
    </w:p>
    <w:p w14:paraId="560014B1" w14:textId="77777777" w:rsidR="00A71773" w:rsidRPr="00EA2588" w:rsidRDefault="002827B5" w:rsidP="00892578">
      <w:pPr>
        <w:pStyle w:val="Aufzhlung"/>
        <w:numPr>
          <w:ilvl w:val="0"/>
          <w:numId w:val="0"/>
        </w:numPr>
        <w:rPr>
          <w:b/>
          <w:lang w:val="de-CH" w:eastAsia="de-CH"/>
        </w:rPr>
      </w:pPr>
      <w:r w:rsidRPr="00EA2588">
        <w:rPr>
          <w:b/>
          <w:lang w:val="de-CH" w:eastAsia="de-CH"/>
        </w:rPr>
        <w:t>Fortigate</w:t>
      </w:r>
    </w:p>
    <w:p w14:paraId="560014B2" w14:textId="77777777" w:rsidR="002827B5" w:rsidRPr="00EA2588" w:rsidRDefault="002827B5" w:rsidP="00892578">
      <w:pPr>
        <w:pStyle w:val="Aufzhlung"/>
        <w:numPr>
          <w:ilvl w:val="0"/>
          <w:numId w:val="0"/>
        </w:numPr>
        <w:rPr>
          <w:lang w:val="de-CH" w:eastAsia="de-CH"/>
        </w:rPr>
      </w:pPr>
    </w:p>
    <w:p w14:paraId="560014B3" w14:textId="77777777" w:rsidR="002827B5" w:rsidRPr="00EA2588" w:rsidRDefault="00283077" w:rsidP="00892578">
      <w:pPr>
        <w:pStyle w:val="Aufzhlung"/>
        <w:numPr>
          <w:ilvl w:val="0"/>
          <w:numId w:val="0"/>
        </w:numPr>
        <w:rPr>
          <w:lang w:val="de-CH" w:eastAsia="de-CH"/>
        </w:rPr>
      </w:pPr>
      <w:hyperlink r:id="rId83" w:history="1">
        <w:r w:rsidR="002827B5" w:rsidRPr="00EA2588">
          <w:rPr>
            <w:rStyle w:val="Hyperlink"/>
            <w:lang w:val="de-CH" w:eastAsia="de-CH"/>
          </w:rPr>
          <w:t>http://www.boll.ch/fortinet/fortigate.html</w:t>
        </w:r>
      </w:hyperlink>
    </w:p>
    <w:p w14:paraId="560014B4" w14:textId="77777777" w:rsidR="00A71773" w:rsidRPr="00EA2588" w:rsidRDefault="00A71773" w:rsidP="00892578">
      <w:pPr>
        <w:pStyle w:val="Aufzhlung"/>
        <w:numPr>
          <w:ilvl w:val="0"/>
          <w:numId w:val="0"/>
        </w:numPr>
        <w:rPr>
          <w:lang w:val="de-CH" w:eastAsia="de-CH"/>
        </w:rPr>
      </w:pPr>
    </w:p>
    <w:p w14:paraId="560014B7" w14:textId="11A6FFB9" w:rsidR="002827B5" w:rsidRPr="00EA2588" w:rsidRDefault="00DD1AA7" w:rsidP="00892578">
      <w:pPr>
        <w:pStyle w:val="Aufzhlung"/>
        <w:numPr>
          <w:ilvl w:val="0"/>
          <w:numId w:val="0"/>
        </w:numPr>
        <w:rPr>
          <w:b/>
          <w:lang w:val="de-CH" w:eastAsia="de-CH"/>
        </w:rPr>
      </w:pPr>
      <w:r w:rsidRPr="00EA2588">
        <w:rPr>
          <w:b/>
          <w:lang w:val="de-CH" w:eastAsia="de-CH"/>
        </w:rPr>
        <w:t>I</w:t>
      </w:r>
      <w:r w:rsidR="002827B5" w:rsidRPr="00EA2588">
        <w:rPr>
          <w:b/>
          <w:lang w:val="de-CH" w:eastAsia="de-CH"/>
        </w:rPr>
        <w:t>pFire</w:t>
      </w:r>
    </w:p>
    <w:p w14:paraId="560014B8" w14:textId="77777777" w:rsidR="002827B5" w:rsidRPr="00EA2588" w:rsidRDefault="002827B5" w:rsidP="00892578">
      <w:pPr>
        <w:pStyle w:val="Aufzhlung"/>
        <w:numPr>
          <w:ilvl w:val="0"/>
          <w:numId w:val="0"/>
        </w:numPr>
        <w:rPr>
          <w:lang w:val="de-CH" w:eastAsia="de-CH"/>
        </w:rPr>
      </w:pPr>
    </w:p>
    <w:p w14:paraId="560014B9" w14:textId="77777777" w:rsidR="002827B5" w:rsidRPr="00EA2588" w:rsidRDefault="00283077" w:rsidP="00892578">
      <w:pPr>
        <w:pStyle w:val="Aufzhlung"/>
        <w:numPr>
          <w:ilvl w:val="0"/>
          <w:numId w:val="0"/>
        </w:numPr>
        <w:rPr>
          <w:lang w:val="de-CH" w:eastAsia="de-CH"/>
        </w:rPr>
      </w:pPr>
      <w:hyperlink r:id="rId84" w:history="1">
        <w:r w:rsidR="002827B5" w:rsidRPr="00EA2588">
          <w:rPr>
            <w:rStyle w:val="Hyperlink"/>
            <w:lang w:val="de-CH" w:eastAsia="de-CH"/>
          </w:rPr>
          <w:t>http://www.ipfire.org/</w:t>
        </w:r>
      </w:hyperlink>
    </w:p>
    <w:p w14:paraId="560014BA" w14:textId="77777777" w:rsidR="002827B5" w:rsidRPr="00EA2588" w:rsidRDefault="002827B5" w:rsidP="00892578">
      <w:pPr>
        <w:pStyle w:val="Aufzhlung"/>
        <w:numPr>
          <w:ilvl w:val="0"/>
          <w:numId w:val="0"/>
        </w:numPr>
        <w:rPr>
          <w:lang w:val="de-CH" w:eastAsia="de-CH"/>
        </w:rPr>
      </w:pPr>
    </w:p>
    <w:p w14:paraId="560014BB" w14:textId="77777777" w:rsidR="004546A8" w:rsidRPr="00EA2588" w:rsidRDefault="004546A8">
      <w:pPr>
        <w:rPr>
          <w:lang w:val="de-CH" w:eastAsia="de-CH"/>
        </w:rPr>
      </w:pPr>
      <w:r w:rsidRPr="00EA2588">
        <w:rPr>
          <w:lang w:val="de-CH" w:eastAsia="de-CH"/>
        </w:rPr>
        <w:br w:type="page"/>
      </w:r>
    </w:p>
    <w:p w14:paraId="560014BC" w14:textId="77777777" w:rsidR="00F40ACF" w:rsidRDefault="00F40ACF" w:rsidP="00F40ACF">
      <w:pPr>
        <w:pStyle w:val="berschrift2"/>
        <w:rPr>
          <w:lang w:val="de-CH" w:eastAsia="de-CH"/>
        </w:rPr>
      </w:pPr>
      <w:bookmarkStart w:id="95" w:name="_Toc32745202"/>
      <w:r>
        <w:rPr>
          <w:lang w:val="de-CH" w:eastAsia="de-CH"/>
        </w:rPr>
        <w:lastRenderedPageBreak/>
        <w:t>Emulatoren</w:t>
      </w:r>
      <w:bookmarkEnd w:id="95"/>
    </w:p>
    <w:p w14:paraId="560014BD" w14:textId="77777777" w:rsidR="00F40ACF" w:rsidRDefault="00F40ACF" w:rsidP="00892578">
      <w:pPr>
        <w:pStyle w:val="Aufzhlung"/>
        <w:numPr>
          <w:ilvl w:val="0"/>
          <w:numId w:val="0"/>
        </w:numPr>
        <w:rPr>
          <w:lang w:val="de-CH" w:eastAsia="de-CH"/>
        </w:rPr>
      </w:pPr>
    </w:p>
    <w:p w14:paraId="560014BE" w14:textId="77777777" w:rsidR="00F40ACF" w:rsidRPr="002827B5" w:rsidRDefault="00F40ACF" w:rsidP="00892578">
      <w:pPr>
        <w:pStyle w:val="Aufzhlung"/>
        <w:numPr>
          <w:ilvl w:val="0"/>
          <w:numId w:val="0"/>
        </w:numPr>
        <w:rPr>
          <w:b/>
          <w:lang w:val="de-CH" w:eastAsia="de-CH"/>
        </w:rPr>
      </w:pPr>
      <w:r w:rsidRPr="002827B5">
        <w:rPr>
          <w:b/>
          <w:lang w:val="de-CH" w:eastAsia="de-CH"/>
        </w:rPr>
        <w:t>TP-Link Sortiment</w:t>
      </w:r>
    </w:p>
    <w:p w14:paraId="560014BF" w14:textId="77777777" w:rsidR="00F40ACF" w:rsidRDefault="00F40ACF" w:rsidP="00892578">
      <w:pPr>
        <w:pStyle w:val="Aufzhlung"/>
        <w:numPr>
          <w:ilvl w:val="0"/>
          <w:numId w:val="0"/>
        </w:numPr>
        <w:rPr>
          <w:lang w:val="de-CH" w:eastAsia="de-CH"/>
        </w:rPr>
      </w:pPr>
    </w:p>
    <w:p w14:paraId="560014C0" w14:textId="77777777" w:rsidR="00E03ED4" w:rsidRDefault="00283077" w:rsidP="00892578">
      <w:pPr>
        <w:pStyle w:val="Aufzhlung"/>
        <w:numPr>
          <w:ilvl w:val="0"/>
          <w:numId w:val="0"/>
        </w:numPr>
        <w:rPr>
          <w:lang w:val="de-CH" w:eastAsia="de-CH"/>
        </w:rPr>
      </w:pPr>
      <w:hyperlink r:id="rId85" w:history="1">
        <w:r w:rsidR="00F40ACF" w:rsidRPr="00571118">
          <w:rPr>
            <w:rStyle w:val="Hyperlink"/>
            <w:lang w:val="de-CH" w:eastAsia="de-CH"/>
          </w:rPr>
          <w:t>http://www.tp-link.com/en/emulators.html</w:t>
        </w:r>
      </w:hyperlink>
    </w:p>
    <w:p w14:paraId="560014C1" w14:textId="77777777" w:rsidR="00F40ACF" w:rsidRDefault="00F40ACF" w:rsidP="00892578">
      <w:pPr>
        <w:pStyle w:val="Aufzhlung"/>
        <w:numPr>
          <w:ilvl w:val="0"/>
          <w:numId w:val="0"/>
        </w:numPr>
        <w:rPr>
          <w:lang w:val="de-CH" w:eastAsia="de-CH"/>
        </w:rPr>
      </w:pPr>
    </w:p>
    <w:p w14:paraId="560014C2" w14:textId="77777777" w:rsidR="00F40ACF" w:rsidRPr="002827B5" w:rsidRDefault="00F40ACF" w:rsidP="00892578">
      <w:pPr>
        <w:pStyle w:val="Aufzhlung"/>
        <w:numPr>
          <w:ilvl w:val="0"/>
          <w:numId w:val="0"/>
        </w:numPr>
        <w:rPr>
          <w:b/>
          <w:lang w:val="de-CH" w:eastAsia="de-CH"/>
        </w:rPr>
      </w:pPr>
      <w:r w:rsidRPr="002827B5">
        <w:rPr>
          <w:b/>
          <w:lang w:val="de-CH" w:eastAsia="de-CH"/>
        </w:rPr>
        <w:t>Netgear</w:t>
      </w:r>
    </w:p>
    <w:p w14:paraId="560014C3" w14:textId="77777777" w:rsidR="00F40ACF" w:rsidRDefault="00F40ACF" w:rsidP="00892578">
      <w:pPr>
        <w:pStyle w:val="Aufzhlung"/>
        <w:numPr>
          <w:ilvl w:val="0"/>
          <w:numId w:val="0"/>
        </w:numPr>
        <w:rPr>
          <w:lang w:val="de-CH" w:eastAsia="de-CH"/>
        </w:rPr>
      </w:pPr>
    </w:p>
    <w:p w14:paraId="560014C4" w14:textId="77777777" w:rsidR="00F40ACF" w:rsidRDefault="00F40ACF" w:rsidP="00F40ACF">
      <w:pPr>
        <w:pStyle w:val="Aufzhlung"/>
        <w:numPr>
          <w:ilvl w:val="0"/>
          <w:numId w:val="0"/>
        </w:numPr>
        <w:tabs>
          <w:tab w:val="left" w:pos="2552"/>
        </w:tabs>
        <w:rPr>
          <w:lang w:val="de-CH" w:eastAsia="de-CH"/>
        </w:rPr>
      </w:pPr>
      <w:bookmarkStart w:id="96" w:name="OLE_LINK7"/>
      <w:bookmarkStart w:id="97" w:name="OLE_LINK8"/>
      <w:r>
        <w:rPr>
          <w:lang w:val="de-CH" w:eastAsia="de-CH"/>
        </w:rPr>
        <w:t>Benutzername</w:t>
      </w:r>
      <w:r>
        <w:rPr>
          <w:lang w:val="de-CH" w:eastAsia="de-CH"/>
        </w:rPr>
        <w:tab/>
        <w:t>admin</w:t>
      </w:r>
    </w:p>
    <w:p w14:paraId="560014C5" w14:textId="77777777" w:rsidR="00F40ACF" w:rsidRDefault="00F40ACF" w:rsidP="00F40ACF">
      <w:pPr>
        <w:pStyle w:val="Aufzhlung"/>
        <w:numPr>
          <w:ilvl w:val="0"/>
          <w:numId w:val="0"/>
        </w:numPr>
        <w:tabs>
          <w:tab w:val="left" w:pos="2552"/>
        </w:tabs>
        <w:rPr>
          <w:lang w:val="de-CH" w:eastAsia="de-CH"/>
        </w:rPr>
      </w:pPr>
      <w:r>
        <w:rPr>
          <w:lang w:val="de-CH" w:eastAsia="de-CH"/>
        </w:rPr>
        <w:t>Passwort</w:t>
      </w:r>
      <w:r>
        <w:rPr>
          <w:lang w:val="de-CH" w:eastAsia="de-CH"/>
        </w:rPr>
        <w:tab/>
        <w:t>password</w:t>
      </w:r>
    </w:p>
    <w:bookmarkEnd w:id="96"/>
    <w:bookmarkEnd w:id="97"/>
    <w:p w14:paraId="560014C6" w14:textId="77777777" w:rsidR="00F40ACF" w:rsidRDefault="00F40ACF" w:rsidP="00F40ACF">
      <w:pPr>
        <w:pStyle w:val="Aufzhlung"/>
        <w:numPr>
          <w:ilvl w:val="0"/>
          <w:numId w:val="0"/>
        </w:numPr>
        <w:tabs>
          <w:tab w:val="left" w:pos="2552"/>
        </w:tabs>
        <w:rPr>
          <w:lang w:val="de-CH" w:eastAsia="de-CH"/>
        </w:rPr>
      </w:pPr>
    </w:p>
    <w:p w14:paraId="560014C7" w14:textId="77777777" w:rsidR="00F40ACF" w:rsidRDefault="00283077" w:rsidP="00F40ACF">
      <w:pPr>
        <w:pStyle w:val="Aufzhlung"/>
        <w:numPr>
          <w:ilvl w:val="0"/>
          <w:numId w:val="0"/>
        </w:numPr>
        <w:tabs>
          <w:tab w:val="left" w:pos="2552"/>
        </w:tabs>
        <w:rPr>
          <w:lang w:val="de-CH" w:eastAsia="de-CH"/>
        </w:rPr>
      </w:pPr>
      <w:hyperlink r:id="rId86" w:history="1">
        <w:r w:rsidR="00F40ACF" w:rsidRPr="00571118">
          <w:rPr>
            <w:rStyle w:val="Hyperlink"/>
            <w:lang w:val="de-CH" w:eastAsia="de-CH"/>
          </w:rPr>
          <w:t>http://www.voiproblem.com/emulators/Netgear/</w:t>
        </w:r>
      </w:hyperlink>
    </w:p>
    <w:p w14:paraId="560014C8" w14:textId="77777777" w:rsidR="00F40ACF" w:rsidRDefault="00F40ACF" w:rsidP="00F40ACF">
      <w:pPr>
        <w:pStyle w:val="Aufzhlung"/>
        <w:numPr>
          <w:ilvl w:val="0"/>
          <w:numId w:val="0"/>
        </w:numPr>
        <w:tabs>
          <w:tab w:val="left" w:pos="2552"/>
        </w:tabs>
        <w:rPr>
          <w:lang w:val="de-CH" w:eastAsia="de-CH"/>
        </w:rPr>
      </w:pPr>
    </w:p>
    <w:p w14:paraId="560014C9" w14:textId="77777777" w:rsidR="00F40ACF" w:rsidRPr="002827B5" w:rsidRDefault="00F40ACF" w:rsidP="00F40ACF">
      <w:pPr>
        <w:pStyle w:val="Aufzhlung"/>
        <w:numPr>
          <w:ilvl w:val="0"/>
          <w:numId w:val="0"/>
        </w:numPr>
        <w:tabs>
          <w:tab w:val="left" w:pos="2552"/>
        </w:tabs>
        <w:rPr>
          <w:b/>
          <w:lang w:val="de-CH" w:eastAsia="de-CH"/>
        </w:rPr>
      </w:pPr>
      <w:r w:rsidRPr="002827B5">
        <w:rPr>
          <w:b/>
          <w:lang w:val="de-CH" w:eastAsia="de-CH"/>
        </w:rPr>
        <w:t>Draytek</w:t>
      </w:r>
    </w:p>
    <w:p w14:paraId="560014CA" w14:textId="77777777" w:rsidR="00F40ACF" w:rsidRDefault="00F40ACF" w:rsidP="00F40ACF">
      <w:pPr>
        <w:pStyle w:val="Aufzhlung"/>
        <w:numPr>
          <w:ilvl w:val="0"/>
          <w:numId w:val="0"/>
        </w:numPr>
        <w:tabs>
          <w:tab w:val="left" w:pos="2552"/>
        </w:tabs>
        <w:rPr>
          <w:lang w:val="de-CH" w:eastAsia="de-CH"/>
        </w:rPr>
      </w:pPr>
    </w:p>
    <w:p w14:paraId="560014CB" w14:textId="77777777" w:rsidR="00F40ACF" w:rsidRDefault="00F40ACF" w:rsidP="00F40ACF">
      <w:pPr>
        <w:pStyle w:val="Aufzhlung"/>
        <w:numPr>
          <w:ilvl w:val="0"/>
          <w:numId w:val="0"/>
        </w:numPr>
        <w:tabs>
          <w:tab w:val="left" w:pos="2552"/>
        </w:tabs>
        <w:rPr>
          <w:lang w:val="de-CH" w:eastAsia="de-CH"/>
        </w:rPr>
      </w:pPr>
      <w:r>
        <w:rPr>
          <w:lang w:val="de-CH" w:eastAsia="de-CH"/>
        </w:rPr>
        <w:t>Benutzername</w:t>
      </w:r>
      <w:r>
        <w:rPr>
          <w:lang w:val="de-CH" w:eastAsia="de-CH"/>
        </w:rPr>
        <w:tab/>
        <w:t>admin</w:t>
      </w:r>
    </w:p>
    <w:p w14:paraId="560014CC" w14:textId="77777777" w:rsidR="00F40ACF" w:rsidRDefault="00F40ACF" w:rsidP="00F40ACF">
      <w:pPr>
        <w:pStyle w:val="Aufzhlung"/>
        <w:numPr>
          <w:ilvl w:val="0"/>
          <w:numId w:val="0"/>
        </w:numPr>
        <w:tabs>
          <w:tab w:val="left" w:pos="2552"/>
        </w:tabs>
        <w:rPr>
          <w:lang w:val="de-CH" w:eastAsia="de-CH"/>
        </w:rPr>
      </w:pPr>
      <w:r>
        <w:rPr>
          <w:lang w:val="de-CH" w:eastAsia="de-CH"/>
        </w:rPr>
        <w:t>Passwort</w:t>
      </w:r>
      <w:r>
        <w:rPr>
          <w:lang w:val="de-CH" w:eastAsia="de-CH"/>
        </w:rPr>
        <w:tab/>
        <w:t>password</w:t>
      </w:r>
    </w:p>
    <w:p w14:paraId="560014CD" w14:textId="77777777" w:rsidR="00F40ACF" w:rsidRDefault="00F40ACF" w:rsidP="00F40ACF">
      <w:pPr>
        <w:pStyle w:val="Aufzhlung"/>
        <w:numPr>
          <w:ilvl w:val="0"/>
          <w:numId w:val="0"/>
        </w:numPr>
        <w:tabs>
          <w:tab w:val="left" w:pos="2552"/>
        </w:tabs>
        <w:rPr>
          <w:lang w:val="de-CH" w:eastAsia="de-CH"/>
        </w:rPr>
      </w:pPr>
    </w:p>
    <w:p w14:paraId="560014CE" w14:textId="77777777" w:rsidR="00F40ACF" w:rsidRDefault="00283077" w:rsidP="00F40ACF">
      <w:pPr>
        <w:pStyle w:val="Aufzhlung"/>
        <w:numPr>
          <w:ilvl w:val="0"/>
          <w:numId w:val="0"/>
        </w:numPr>
        <w:tabs>
          <w:tab w:val="left" w:pos="2552"/>
        </w:tabs>
        <w:rPr>
          <w:lang w:val="de-CH" w:eastAsia="de-CH"/>
        </w:rPr>
      </w:pPr>
      <w:hyperlink r:id="rId87" w:history="1">
        <w:r w:rsidR="00F40ACF" w:rsidRPr="00571118">
          <w:rPr>
            <w:rStyle w:val="Hyperlink"/>
            <w:lang w:val="de-CH" w:eastAsia="de-CH"/>
          </w:rPr>
          <w:t>http://www.draytek.com/index.php?lang=en&amp;Itemid=302</w:t>
        </w:r>
      </w:hyperlink>
    </w:p>
    <w:p w14:paraId="560014CF" w14:textId="77777777" w:rsidR="00F40ACF" w:rsidRDefault="00F40ACF" w:rsidP="00F40ACF">
      <w:pPr>
        <w:pStyle w:val="Aufzhlung"/>
        <w:numPr>
          <w:ilvl w:val="0"/>
          <w:numId w:val="0"/>
        </w:numPr>
        <w:tabs>
          <w:tab w:val="left" w:pos="2552"/>
        </w:tabs>
        <w:rPr>
          <w:lang w:val="de-CH" w:eastAsia="de-CH"/>
        </w:rPr>
      </w:pPr>
    </w:p>
    <w:p w14:paraId="560014D0" w14:textId="77777777" w:rsidR="00F40ACF" w:rsidRDefault="00F40ACF" w:rsidP="00F40ACF">
      <w:pPr>
        <w:pStyle w:val="Aufzhlung"/>
        <w:numPr>
          <w:ilvl w:val="0"/>
          <w:numId w:val="0"/>
        </w:numPr>
        <w:tabs>
          <w:tab w:val="left" w:pos="2552"/>
        </w:tabs>
        <w:rPr>
          <w:lang w:val="de-CH" w:eastAsia="de-CH"/>
        </w:rPr>
      </w:pPr>
    </w:p>
    <w:p w14:paraId="560014D1" w14:textId="77777777" w:rsidR="00F40ACF" w:rsidRPr="00D10246" w:rsidRDefault="00F40ACF" w:rsidP="00F40ACF">
      <w:pPr>
        <w:pStyle w:val="Aufzhlung"/>
        <w:numPr>
          <w:ilvl w:val="0"/>
          <w:numId w:val="0"/>
        </w:numPr>
        <w:tabs>
          <w:tab w:val="left" w:pos="2552"/>
        </w:tabs>
        <w:rPr>
          <w:b/>
          <w:lang w:val="en-US" w:eastAsia="de-CH"/>
        </w:rPr>
      </w:pPr>
      <w:r w:rsidRPr="00D10246">
        <w:rPr>
          <w:b/>
          <w:lang w:val="en-US" w:eastAsia="de-CH"/>
        </w:rPr>
        <w:t>Linksys (Cisco)</w:t>
      </w:r>
    </w:p>
    <w:p w14:paraId="560014D2" w14:textId="77777777" w:rsidR="00F40ACF" w:rsidRPr="00D10246" w:rsidRDefault="00F40ACF" w:rsidP="00F40ACF">
      <w:pPr>
        <w:pStyle w:val="Aufzhlung"/>
        <w:numPr>
          <w:ilvl w:val="0"/>
          <w:numId w:val="0"/>
        </w:numPr>
        <w:tabs>
          <w:tab w:val="left" w:pos="2552"/>
        </w:tabs>
        <w:rPr>
          <w:lang w:val="en-US" w:eastAsia="de-CH"/>
        </w:rPr>
      </w:pPr>
    </w:p>
    <w:p w14:paraId="560014D3" w14:textId="77777777" w:rsidR="00F40ACF" w:rsidRPr="00D10246" w:rsidRDefault="00283077" w:rsidP="00F40ACF">
      <w:pPr>
        <w:pStyle w:val="Aufzhlung"/>
        <w:numPr>
          <w:ilvl w:val="0"/>
          <w:numId w:val="0"/>
        </w:numPr>
        <w:tabs>
          <w:tab w:val="left" w:pos="2552"/>
        </w:tabs>
        <w:rPr>
          <w:lang w:val="en-US" w:eastAsia="de-CH"/>
        </w:rPr>
      </w:pPr>
      <w:hyperlink r:id="rId88" w:history="1">
        <w:r w:rsidR="00F40ACF" w:rsidRPr="00D10246">
          <w:rPr>
            <w:rStyle w:val="Hyperlink"/>
            <w:lang w:val="en-US" w:eastAsia="de-CH"/>
          </w:rPr>
          <w:t>http://www.voiproblem.com/emulators/Linksys/</w:t>
        </w:r>
      </w:hyperlink>
    </w:p>
    <w:p w14:paraId="560014D4" w14:textId="77777777" w:rsidR="00F40ACF" w:rsidRPr="00D10246" w:rsidRDefault="00F40ACF" w:rsidP="00F40ACF">
      <w:pPr>
        <w:pStyle w:val="Aufzhlung"/>
        <w:numPr>
          <w:ilvl w:val="0"/>
          <w:numId w:val="0"/>
        </w:numPr>
        <w:tabs>
          <w:tab w:val="left" w:pos="2552"/>
        </w:tabs>
        <w:rPr>
          <w:lang w:val="en-US" w:eastAsia="de-CH"/>
        </w:rPr>
      </w:pPr>
    </w:p>
    <w:p w14:paraId="560014D5" w14:textId="77777777" w:rsidR="00F40ACF" w:rsidRPr="00D10246" w:rsidRDefault="00F40ACF" w:rsidP="00F40ACF">
      <w:pPr>
        <w:pStyle w:val="Aufzhlung"/>
        <w:numPr>
          <w:ilvl w:val="0"/>
          <w:numId w:val="0"/>
        </w:numPr>
        <w:tabs>
          <w:tab w:val="left" w:pos="2552"/>
        </w:tabs>
        <w:rPr>
          <w:b/>
          <w:lang w:val="en-US" w:eastAsia="de-CH"/>
        </w:rPr>
      </w:pPr>
      <w:r w:rsidRPr="00D10246">
        <w:rPr>
          <w:b/>
          <w:lang w:val="en-US" w:eastAsia="de-CH"/>
        </w:rPr>
        <w:t>DLink</w:t>
      </w:r>
    </w:p>
    <w:p w14:paraId="560014D6" w14:textId="77777777" w:rsidR="00F40ACF" w:rsidRPr="00D10246" w:rsidRDefault="00F40ACF" w:rsidP="00F40ACF">
      <w:pPr>
        <w:pStyle w:val="Aufzhlung"/>
        <w:numPr>
          <w:ilvl w:val="0"/>
          <w:numId w:val="0"/>
        </w:numPr>
        <w:tabs>
          <w:tab w:val="left" w:pos="2552"/>
        </w:tabs>
        <w:rPr>
          <w:lang w:val="en-US" w:eastAsia="de-CH"/>
        </w:rPr>
      </w:pPr>
    </w:p>
    <w:p w14:paraId="560014D7" w14:textId="77777777" w:rsidR="00F40ACF" w:rsidRPr="00D10246" w:rsidRDefault="00283077" w:rsidP="00F40ACF">
      <w:pPr>
        <w:pStyle w:val="Aufzhlung"/>
        <w:numPr>
          <w:ilvl w:val="0"/>
          <w:numId w:val="0"/>
        </w:numPr>
        <w:tabs>
          <w:tab w:val="left" w:pos="2552"/>
        </w:tabs>
        <w:rPr>
          <w:rStyle w:val="Hyperlink"/>
          <w:lang w:val="en-US" w:eastAsia="de-CH"/>
        </w:rPr>
      </w:pPr>
      <w:hyperlink r:id="rId89" w:history="1">
        <w:r w:rsidR="00F40ACF" w:rsidRPr="00D10246">
          <w:rPr>
            <w:rStyle w:val="Hyperlink"/>
            <w:lang w:val="en-US" w:eastAsia="de-CH"/>
          </w:rPr>
          <w:t>http://www.voiproblem.com/emulators/DLink/</w:t>
        </w:r>
      </w:hyperlink>
    </w:p>
    <w:p w14:paraId="560014D8" w14:textId="77777777" w:rsidR="002827B5" w:rsidRPr="00D10246" w:rsidRDefault="002827B5" w:rsidP="00F40ACF">
      <w:pPr>
        <w:pStyle w:val="Aufzhlung"/>
        <w:numPr>
          <w:ilvl w:val="0"/>
          <w:numId w:val="0"/>
        </w:numPr>
        <w:tabs>
          <w:tab w:val="left" w:pos="2552"/>
        </w:tabs>
        <w:rPr>
          <w:rStyle w:val="Hyperlink"/>
          <w:lang w:val="en-US" w:eastAsia="de-CH"/>
        </w:rPr>
      </w:pPr>
    </w:p>
    <w:p w14:paraId="560014D9" w14:textId="77777777" w:rsidR="002827B5" w:rsidRPr="00D10246" w:rsidRDefault="00283077" w:rsidP="002827B5">
      <w:pPr>
        <w:pStyle w:val="Aufzhlung"/>
        <w:numPr>
          <w:ilvl w:val="0"/>
          <w:numId w:val="0"/>
        </w:numPr>
        <w:tabs>
          <w:tab w:val="left" w:pos="2552"/>
        </w:tabs>
        <w:rPr>
          <w:lang w:val="en-US" w:eastAsia="de-CH"/>
        </w:rPr>
      </w:pPr>
      <w:hyperlink r:id="rId90" w:history="1">
        <w:r w:rsidR="002827B5" w:rsidRPr="00D10246">
          <w:rPr>
            <w:rStyle w:val="Hyperlink"/>
            <w:lang w:val="en-US" w:eastAsia="de-CH"/>
          </w:rPr>
          <w:t>http://support.dlink.com/emulators/dir825/113NA/Device_Info.html</w:t>
        </w:r>
      </w:hyperlink>
    </w:p>
    <w:p w14:paraId="560014DA" w14:textId="77777777" w:rsidR="002827B5" w:rsidRPr="00D10246" w:rsidRDefault="002827B5" w:rsidP="00F40ACF">
      <w:pPr>
        <w:pStyle w:val="Aufzhlung"/>
        <w:numPr>
          <w:ilvl w:val="0"/>
          <w:numId w:val="0"/>
        </w:numPr>
        <w:tabs>
          <w:tab w:val="left" w:pos="2552"/>
        </w:tabs>
        <w:rPr>
          <w:lang w:val="en-US" w:eastAsia="de-CH"/>
        </w:rPr>
      </w:pPr>
    </w:p>
    <w:p w14:paraId="560014DB" w14:textId="77777777" w:rsidR="00F40ACF" w:rsidRPr="00D10246" w:rsidRDefault="00F40ACF" w:rsidP="00F40ACF">
      <w:pPr>
        <w:pStyle w:val="Aufzhlung"/>
        <w:numPr>
          <w:ilvl w:val="0"/>
          <w:numId w:val="0"/>
        </w:numPr>
        <w:tabs>
          <w:tab w:val="left" w:pos="2552"/>
        </w:tabs>
        <w:rPr>
          <w:lang w:val="en-US" w:eastAsia="de-CH"/>
        </w:rPr>
      </w:pPr>
    </w:p>
    <w:p w14:paraId="560014DC" w14:textId="77777777" w:rsidR="00F40ACF" w:rsidRPr="002827B5" w:rsidRDefault="00F40ACF" w:rsidP="00F40ACF">
      <w:pPr>
        <w:pStyle w:val="Aufzhlung"/>
        <w:numPr>
          <w:ilvl w:val="0"/>
          <w:numId w:val="0"/>
        </w:numPr>
        <w:tabs>
          <w:tab w:val="left" w:pos="2552"/>
        </w:tabs>
        <w:rPr>
          <w:b/>
          <w:lang w:val="fr-CH" w:eastAsia="de-CH"/>
        </w:rPr>
      </w:pPr>
      <w:r w:rsidRPr="002827B5">
        <w:rPr>
          <w:b/>
          <w:lang w:val="fr-CH" w:eastAsia="de-CH"/>
        </w:rPr>
        <w:t>HP Comware Simulater 7</w:t>
      </w:r>
    </w:p>
    <w:p w14:paraId="560014DD" w14:textId="77777777" w:rsidR="00F40ACF" w:rsidRPr="00F40ACF" w:rsidRDefault="00F40ACF" w:rsidP="00F40ACF">
      <w:pPr>
        <w:pStyle w:val="Aufzhlung"/>
        <w:numPr>
          <w:ilvl w:val="0"/>
          <w:numId w:val="0"/>
        </w:numPr>
        <w:tabs>
          <w:tab w:val="left" w:pos="2552"/>
        </w:tabs>
        <w:rPr>
          <w:lang w:val="fr-CH" w:eastAsia="de-CH"/>
        </w:rPr>
      </w:pPr>
    </w:p>
    <w:p w14:paraId="560014DE" w14:textId="77777777" w:rsidR="00F40ACF" w:rsidRDefault="00283077" w:rsidP="00F40ACF">
      <w:pPr>
        <w:pStyle w:val="Aufzhlung"/>
        <w:numPr>
          <w:ilvl w:val="0"/>
          <w:numId w:val="0"/>
        </w:numPr>
        <w:tabs>
          <w:tab w:val="left" w:pos="2552"/>
        </w:tabs>
        <w:rPr>
          <w:lang w:val="fr-CH" w:eastAsia="de-CH"/>
        </w:rPr>
      </w:pPr>
      <w:hyperlink r:id="rId91" w:history="1">
        <w:r w:rsidR="00F40ACF" w:rsidRPr="00571118">
          <w:rPr>
            <w:rStyle w:val="Hyperlink"/>
            <w:lang w:val="fr-CH" w:eastAsia="de-CH"/>
          </w:rPr>
          <w:t>http://h20565.www2.hpe.com/hpsc/swd/public/readIndex?sp4ts.oid=7107838&amp;swLangOid=8&amp;swEnvOid=4132</w:t>
        </w:r>
      </w:hyperlink>
    </w:p>
    <w:p w14:paraId="560014DF" w14:textId="77777777" w:rsidR="00F40ACF" w:rsidRDefault="00F40ACF" w:rsidP="00F40ACF">
      <w:pPr>
        <w:pStyle w:val="Aufzhlung"/>
        <w:numPr>
          <w:ilvl w:val="0"/>
          <w:numId w:val="0"/>
        </w:numPr>
        <w:tabs>
          <w:tab w:val="left" w:pos="2552"/>
        </w:tabs>
        <w:rPr>
          <w:lang w:val="fr-CH" w:eastAsia="de-CH"/>
        </w:rPr>
      </w:pPr>
    </w:p>
    <w:p w14:paraId="560014E0" w14:textId="77777777" w:rsidR="00F40ACF" w:rsidRPr="002827B5" w:rsidRDefault="00744657" w:rsidP="00F40ACF">
      <w:pPr>
        <w:pStyle w:val="Aufzhlung"/>
        <w:numPr>
          <w:ilvl w:val="0"/>
          <w:numId w:val="0"/>
        </w:numPr>
        <w:tabs>
          <w:tab w:val="left" w:pos="2552"/>
        </w:tabs>
        <w:rPr>
          <w:b/>
          <w:lang w:val="fr-CH" w:eastAsia="de-CH"/>
        </w:rPr>
      </w:pPr>
      <w:r w:rsidRPr="002827B5">
        <w:rPr>
          <w:b/>
          <w:lang w:val="fr-CH" w:eastAsia="de-CH"/>
        </w:rPr>
        <w:t>Fortigate</w:t>
      </w:r>
    </w:p>
    <w:p w14:paraId="560014E1" w14:textId="77777777" w:rsidR="00744657" w:rsidRDefault="00744657" w:rsidP="00F40ACF">
      <w:pPr>
        <w:pStyle w:val="Aufzhlung"/>
        <w:numPr>
          <w:ilvl w:val="0"/>
          <w:numId w:val="0"/>
        </w:numPr>
        <w:tabs>
          <w:tab w:val="left" w:pos="2552"/>
        </w:tabs>
        <w:rPr>
          <w:lang w:val="fr-CH" w:eastAsia="de-CH"/>
        </w:rPr>
      </w:pPr>
    </w:p>
    <w:p w14:paraId="560014E2" w14:textId="77777777" w:rsidR="00744657" w:rsidRDefault="00283077" w:rsidP="00F40ACF">
      <w:pPr>
        <w:pStyle w:val="Aufzhlung"/>
        <w:numPr>
          <w:ilvl w:val="0"/>
          <w:numId w:val="0"/>
        </w:numPr>
        <w:tabs>
          <w:tab w:val="left" w:pos="2552"/>
        </w:tabs>
        <w:rPr>
          <w:lang w:val="fr-CH" w:eastAsia="de-CH"/>
        </w:rPr>
      </w:pPr>
      <w:hyperlink r:id="rId92" w:history="1">
        <w:r w:rsidR="00744657" w:rsidRPr="00571118">
          <w:rPr>
            <w:rStyle w:val="Hyperlink"/>
            <w:lang w:val="fr-CH" w:eastAsia="de-CH"/>
          </w:rPr>
          <w:t>http://www.avfirewalls.com/Online-Demos.asp</w:t>
        </w:r>
      </w:hyperlink>
    </w:p>
    <w:p w14:paraId="560014E3" w14:textId="77777777" w:rsidR="00744657" w:rsidRDefault="00744657" w:rsidP="00F40ACF">
      <w:pPr>
        <w:pStyle w:val="Aufzhlung"/>
        <w:numPr>
          <w:ilvl w:val="0"/>
          <w:numId w:val="0"/>
        </w:numPr>
        <w:tabs>
          <w:tab w:val="left" w:pos="2552"/>
        </w:tabs>
        <w:rPr>
          <w:lang w:val="fr-CH" w:eastAsia="de-CH"/>
        </w:rPr>
      </w:pPr>
    </w:p>
    <w:p w14:paraId="560014E4" w14:textId="77777777" w:rsidR="00744657" w:rsidRPr="002827B5" w:rsidRDefault="00D55F5A" w:rsidP="00F40ACF">
      <w:pPr>
        <w:pStyle w:val="Aufzhlung"/>
        <w:numPr>
          <w:ilvl w:val="0"/>
          <w:numId w:val="0"/>
        </w:numPr>
        <w:tabs>
          <w:tab w:val="left" w:pos="2552"/>
        </w:tabs>
        <w:rPr>
          <w:b/>
          <w:lang w:val="fr-CH" w:eastAsia="de-CH"/>
        </w:rPr>
      </w:pPr>
      <w:r w:rsidRPr="002827B5">
        <w:rPr>
          <w:b/>
          <w:lang w:val="fr-CH" w:eastAsia="de-CH"/>
        </w:rPr>
        <w:t>Cisco</w:t>
      </w:r>
    </w:p>
    <w:p w14:paraId="560014E5" w14:textId="77777777" w:rsidR="00D55F5A" w:rsidRDefault="00D55F5A" w:rsidP="00F40ACF">
      <w:pPr>
        <w:pStyle w:val="Aufzhlung"/>
        <w:numPr>
          <w:ilvl w:val="0"/>
          <w:numId w:val="0"/>
        </w:numPr>
        <w:tabs>
          <w:tab w:val="left" w:pos="2552"/>
        </w:tabs>
        <w:rPr>
          <w:lang w:val="fr-CH" w:eastAsia="de-CH"/>
        </w:rPr>
      </w:pPr>
    </w:p>
    <w:p w14:paraId="560014E6" w14:textId="77777777" w:rsidR="00D55F5A" w:rsidRDefault="00283077" w:rsidP="00F40ACF">
      <w:pPr>
        <w:pStyle w:val="Aufzhlung"/>
        <w:numPr>
          <w:ilvl w:val="0"/>
          <w:numId w:val="0"/>
        </w:numPr>
        <w:tabs>
          <w:tab w:val="left" w:pos="2552"/>
        </w:tabs>
        <w:rPr>
          <w:lang w:val="fr-CH" w:eastAsia="de-CH"/>
        </w:rPr>
      </w:pPr>
      <w:hyperlink r:id="rId93" w:history="1">
        <w:r w:rsidR="00D55F5A" w:rsidRPr="00571118">
          <w:rPr>
            <w:rStyle w:val="Hyperlink"/>
            <w:lang w:val="fr-CH" w:eastAsia="de-CH"/>
          </w:rPr>
          <w:t>https://www.cisco.com/assets/sol/sb/RV180W_Emulators/RV180W_Emulator_v1.0.3.14/home.htm</w:t>
        </w:r>
      </w:hyperlink>
    </w:p>
    <w:p w14:paraId="560014E7" w14:textId="77777777" w:rsidR="00D55F5A" w:rsidRDefault="00D55F5A" w:rsidP="00F40ACF">
      <w:pPr>
        <w:pStyle w:val="Aufzhlung"/>
        <w:numPr>
          <w:ilvl w:val="0"/>
          <w:numId w:val="0"/>
        </w:numPr>
        <w:tabs>
          <w:tab w:val="left" w:pos="2552"/>
        </w:tabs>
        <w:rPr>
          <w:lang w:val="fr-CH" w:eastAsia="de-CH"/>
        </w:rPr>
      </w:pPr>
    </w:p>
    <w:p w14:paraId="560014E8" w14:textId="77777777" w:rsidR="00D55F5A" w:rsidRPr="00F40ACF" w:rsidRDefault="00D55F5A" w:rsidP="00F40ACF">
      <w:pPr>
        <w:pStyle w:val="Aufzhlung"/>
        <w:numPr>
          <w:ilvl w:val="0"/>
          <w:numId w:val="0"/>
        </w:numPr>
        <w:tabs>
          <w:tab w:val="left" w:pos="2552"/>
        </w:tabs>
        <w:rPr>
          <w:lang w:val="fr-CH" w:eastAsia="de-CH"/>
        </w:rPr>
      </w:pPr>
    </w:p>
    <w:p w14:paraId="560014E9" w14:textId="77777777" w:rsidR="008B55E3" w:rsidRPr="00F40ACF" w:rsidRDefault="008B55E3">
      <w:pPr>
        <w:rPr>
          <w:lang w:val="fr-CH" w:eastAsia="de-CH"/>
        </w:rPr>
      </w:pPr>
      <w:r w:rsidRPr="00F40ACF">
        <w:rPr>
          <w:lang w:val="fr-CH" w:eastAsia="de-CH"/>
        </w:rPr>
        <w:br w:type="page"/>
      </w:r>
    </w:p>
    <w:p w14:paraId="560014EA" w14:textId="77777777" w:rsidR="0070410D" w:rsidRDefault="008B55E3" w:rsidP="008B55E3">
      <w:pPr>
        <w:pStyle w:val="berschrift1"/>
        <w:rPr>
          <w:lang w:val="de-CH" w:eastAsia="de-CH"/>
        </w:rPr>
      </w:pPr>
      <w:bookmarkStart w:id="98" w:name="_Toc32745203"/>
      <w:r>
        <w:rPr>
          <w:lang w:val="de-CH" w:eastAsia="de-CH"/>
        </w:rPr>
        <w:lastRenderedPageBreak/>
        <w:t>OSI Layer</w:t>
      </w:r>
      <w:bookmarkEnd w:id="98"/>
    </w:p>
    <w:p w14:paraId="560014EB" w14:textId="77777777" w:rsidR="008B55E3" w:rsidRDefault="008B55E3" w:rsidP="00892578">
      <w:pPr>
        <w:pStyle w:val="Aufzhlung"/>
        <w:numPr>
          <w:ilvl w:val="0"/>
          <w:numId w:val="0"/>
        </w:numPr>
        <w:rPr>
          <w:lang w:val="de-CH" w:eastAsia="de-CH"/>
        </w:rPr>
      </w:pPr>
    </w:p>
    <w:p w14:paraId="560014EC" w14:textId="77777777" w:rsidR="008B55E3" w:rsidRPr="008B55E3" w:rsidRDefault="008B55E3" w:rsidP="008B55E3">
      <w:pPr>
        <w:rPr>
          <w:lang w:val="de-CH" w:eastAsia="de-CH"/>
        </w:rPr>
      </w:pPr>
      <w:r w:rsidRPr="008B55E3">
        <w:rPr>
          <w:lang w:val="de-CH" w:eastAsia="de-CH"/>
        </w:rPr>
        <w:t>Das OSI-Modell (englisch Open Systems Interconnection Model) ist ein Referenzmodell für Netzwerkprotokolle als Schichtenarchitektur. Es wird seit 1983 von der International Telecommunication Union (ITU) und seit 1984 auch von der International Organization for Standardization (ISO)</w:t>
      </w:r>
      <w:r>
        <w:rPr>
          <w:lang w:val="de-CH" w:eastAsia="de-CH"/>
        </w:rPr>
        <w:t xml:space="preserve"> als Standard veröffentlicht.</w:t>
      </w:r>
      <w:r w:rsidRPr="008B55E3">
        <w:rPr>
          <w:lang w:val="de-CH" w:eastAsia="de-CH"/>
        </w:rPr>
        <w:t xml:space="preserve"> Seine Ent</w:t>
      </w:r>
      <w:r>
        <w:rPr>
          <w:lang w:val="de-CH" w:eastAsia="de-CH"/>
        </w:rPr>
        <w:t>wicklung begann im Jahr 1977.</w:t>
      </w:r>
    </w:p>
    <w:p w14:paraId="560014ED" w14:textId="77777777" w:rsidR="008B55E3" w:rsidRPr="008B55E3" w:rsidRDefault="008B55E3" w:rsidP="008B55E3">
      <w:pPr>
        <w:rPr>
          <w:lang w:val="de-CH" w:eastAsia="de-CH"/>
        </w:rPr>
      </w:pPr>
    </w:p>
    <w:p w14:paraId="560014EE" w14:textId="77777777" w:rsidR="008B55E3" w:rsidRDefault="008B55E3" w:rsidP="008B55E3">
      <w:pPr>
        <w:rPr>
          <w:lang w:val="de-CH" w:eastAsia="de-CH"/>
        </w:rPr>
      </w:pPr>
      <w:r w:rsidRPr="008B55E3">
        <w:rPr>
          <w:lang w:val="de-CH" w:eastAsia="de-CH"/>
        </w:rPr>
        <w:t>Zweck des OSI-Modells ist, Kommunikation über unterschiedlichste technische Systeme hinweg zu ermöglichen und die Weiterentwicklung zu begünstigen. Dazu definiert dieses Modell sieben aufeinander folgende Schichten (engl. layers) mit jeweils eng begrenzten Aufgaben. In der gleichen Schicht mit klaren Schnittstellen definierte Netzwerkprotokolle sind einfach untereinander austauschbar, selbst wenn sie wie das Internet Protocol eine zentrale Funktion haben.</w:t>
      </w:r>
    </w:p>
    <w:p w14:paraId="560014EF" w14:textId="77777777" w:rsidR="008B55E3" w:rsidRDefault="008B55E3" w:rsidP="008B55E3">
      <w:pPr>
        <w:rPr>
          <w:lang w:val="de-CH" w:eastAsia="de-CH"/>
        </w:rPr>
      </w:pPr>
    </w:p>
    <w:p w14:paraId="560014F0" w14:textId="77777777" w:rsidR="008B55E3" w:rsidRDefault="008B55E3" w:rsidP="008B55E3">
      <w:pPr>
        <w:pStyle w:val="berschrift2"/>
        <w:rPr>
          <w:lang w:val="de-CH" w:eastAsia="de-CH"/>
        </w:rPr>
      </w:pPr>
      <w:bookmarkStart w:id="99" w:name="_Toc32745204"/>
      <w:r>
        <w:rPr>
          <w:lang w:val="de-CH" w:eastAsia="de-CH"/>
        </w:rPr>
        <w:t>Motivation</w:t>
      </w:r>
      <w:bookmarkEnd w:id="99"/>
    </w:p>
    <w:p w14:paraId="560014F1" w14:textId="77777777" w:rsidR="008B55E3" w:rsidRDefault="008B55E3" w:rsidP="008B55E3">
      <w:pPr>
        <w:rPr>
          <w:lang w:val="de-CH" w:eastAsia="de-CH"/>
        </w:rPr>
      </w:pPr>
    </w:p>
    <w:p w14:paraId="560014F2" w14:textId="77777777" w:rsidR="008B55E3" w:rsidRDefault="008B55E3" w:rsidP="008B55E3">
      <w:pPr>
        <w:rPr>
          <w:lang w:val="de-CH" w:eastAsia="de-CH"/>
        </w:rPr>
      </w:pPr>
      <w:r w:rsidRPr="008B55E3">
        <w:rPr>
          <w:lang w:val="de-CH" w:eastAsia="de-CH"/>
        </w:rPr>
        <w:t>In einem Computernetz werden den verschiedenen Hosts Dienste unterschiedlichster Art bereitgestellt, und zwar von den anderen Teilnehmern im Netz (siehe auch Client-Server-Modell). Die dazu erforderliche Kommunikation ist nicht so trivial, wie es auf den ersten Blick scheint, denn es müssen eine Vielzahl von Aufgaben bewältigt und Anforderungen bezüglich Zuverlässigkeit, Sicherheit, Effizienz usw. erfüllt werden. Die zu lösenden Probleme reichen von Fragen der elektronischen Übertragung der Signale über eine geregelte Reihenfolge in der Kommunikation bis hin zu abstrakteren Aufgaben, die sich innerhalb der kommunizierenden Anwendungen ergeben.</w:t>
      </w:r>
    </w:p>
    <w:p w14:paraId="560014F3" w14:textId="77777777" w:rsidR="008B55E3" w:rsidRPr="008B55E3" w:rsidRDefault="008B55E3" w:rsidP="008B55E3">
      <w:pPr>
        <w:rPr>
          <w:lang w:val="de-CH" w:eastAsia="de-CH"/>
        </w:rPr>
      </w:pPr>
    </w:p>
    <w:p w14:paraId="560014F4" w14:textId="77777777" w:rsidR="008B55E3" w:rsidRDefault="008B55E3" w:rsidP="008B55E3">
      <w:pPr>
        <w:rPr>
          <w:lang w:val="de-CH" w:eastAsia="de-CH"/>
        </w:rPr>
      </w:pPr>
      <w:r w:rsidRPr="008B55E3">
        <w:rPr>
          <w:lang w:val="de-CH" w:eastAsia="de-CH"/>
        </w:rPr>
        <w:t>Wegen der Vielzahl von Problemen und Aufgaben hat man sich entschieden, diese in verschiedene Ebenen (Schichten) aufzuteilen. Beim OSI-Modell sind es sieben Schichten mit festgelegten Anforderungen. Auf jeder einzelnen Schicht setzt jeweils eine Instanz die Anforderungen um.</w:t>
      </w:r>
    </w:p>
    <w:p w14:paraId="560014F5" w14:textId="77777777" w:rsidR="008B55E3" w:rsidRPr="008B55E3" w:rsidRDefault="008B55E3" w:rsidP="008B55E3">
      <w:pPr>
        <w:rPr>
          <w:lang w:val="de-CH" w:eastAsia="de-CH"/>
        </w:rPr>
      </w:pPr>
    </w:p>
    <w:p w14:paraId="560014F6" w14:textId="77777777" w:rsidR="008B55E3" w:rsidRDefault="008B55E3" w:rsidP="008B55E3">
      <w:pPr>
        <w:rPr>
          <w:lang w:val="de-CH" w:eastAsia="de-CH"/>
        </w:rPr>
      </w:pPr>
      <w:r w:rsidRPr="008B55E3">
        <w:rPr>
          <w:lang w:val="de-CH" w:eastAsia="de-CH"/>
        </w:rPr>
        <w:t>Die Instanzen auf Sender- und Empfängerseite müssen nach festgelegten Regeln arbeiten, damit sie sich einig sind, wie die Daten zu verarbeiten sind. Die Festlegung dieser Regeln wird in einem Protokoll beschrieben und bildet eine logische, horizontale Verbindung zwischen zwei Instanzen derselben Schicht.</w:t>
      </w:r>
    </w:p>
    <w:p w14:paraId="560014F7" w14:textId="77777777" w:rsidR="008B55E3" w:rsidRPr="008B55E3" w:rsidRDefault="008B55E3" w:rsidP="008B55E3">
      <w:pPr>
        <w:rPr>
          <w:lang w:val="de-CH" w:eastAsia="de-CH"/>
        </w:rPr>
      </w:pPr>
    </w:p>
    <w:p w14:paraId="560014F8" w14:textId="77777777" w:rsidR="008B55E3" w:rsidRDefault="008B55E3" w:rsidP="008B55E3">
      <w:pPr>
        <w:rPr>
          <w:lang w:val="de-CH" w:eastAsia="de-CH"/>
        </w:rPr>
      </w:pPr>
      <w:r w:rsidRPr="008B55E3">
        <w:rPr>
          <w:lang w:val="de-CH" w:eastAsia="de-CH"/>
        </w:rPr>
        <w:t>Jede Instanz stellt Dienste zur Verfügung, die eine direkt darüberliegende Instanz nutzen kann. Zur Erbringung der Dienstleistung bedient sich eine Instanz selbst der Dienste der unmittelbar darunterliegenden Instanz. Der reale Datenfluss erfolgt daher vertikal. Die Instanzen einer Schicht sind genau dann austauschbar, wenn sie sowohl beim Sender als auch beim Empfänger ausgetauscht werden können.</w:t>
      </w:r>
    </w:p>
    <w:p w14:paraId="560014F9" w14:textId="77777777" w:rsidR="008B55E3" w:rsidRDefault="008B55E3" w:rsidP="008B55E3">
      <w:pPr>
        <w:rPr>
          <w:lang w:val="de-CH" w:eastAsia="de-CH"/>
        </w:rPr>
      </w:pPr>
    </w:p>
    <w:p w14:paraId="560014FA" w14:textId="7B432207" w:rsidR="008B55E3" w:rsidRDefault="00A25D3A" w:rsidP="00A25D3A">
      <w:pPr>
        <w:pStyle w:val="berschrift2"/>
        <w:rPr>
          <w:lang w:val="de-CH" w:eastAsia="de-CH"/>
        </w:rPr>
      </w:pPr>
      <w:bookmarkStart w:id="100" w:name="_Toc32745205"/>
      <w:r>
        <w:rPr>
          <w:lang w:val="de-CH" w:eastAsia="de-CH"/>
        </w:rPr>
        <w:t>OSI kurz erklärt</w:t>
      </w:r>
      <w:bookmarkEnd w:id="100"/>
    </w:p>
    <w:p w14:paraId="597D5CDB" w14:textId="39601035" w:rsidR="00A25D3A" w:rsidRDefault="00A25D3A" w:rsidP="008B55E3">
      <w:pPr>
        <w:rPr>
          <w:lang w:val="de-CH" w:eastAsia="de-CH"/>
        </w:rPr>
      </w:pPr>
    </w:p>
    <w:p w14:paraId="571A07EF" w14:textId="51266920" w:rsidR="00A25D3A" w:rsidRDefault="00A25D3A" w:rsidP="00A25D3A">
      <w:pPr>
        <w:pStyle w:val="berschrift3"/>
      </w:pPr>
      <w:bookmarkStart w:id="101" w:name="_Toc32745206"/>
      <w:r>
        <w:t>Ein Schichtenmodell für Kommunikationsvorgänge im Internet - Kommunikation in Rechnernetzen</w:t>
      </w:r>
      <w:bookmarkEnd w:id="101"/>
    </w:p>
    <w:p w14:paraId="499BDA59" w14:textId="77777777" w:rsidR="00A25D3A" w:rsidRDefault="00A25D3A" w:rsidP="00A25D3A"/>
    <w:p w14:paraId="1CAF38AA" w14:textId="77777777" w:rsidR="00A25D3A" w:rsidRDefault="00A25D3A" w:rsidP="00A25D3A">
      <w:r>
        <w:t xml:space="preserve">Schichtenmodelle spielen auch bei der Beschreibung und Entwicklung von Kommunikationsvorgängen in komplexen Rechnernetzen wie dem Internet eine zentrale Rolle. Erst durch eine klare Zuordnung der Kommunikationsvorgänge in Aufgabenbereiche und eine hierarchische Anordnung dieser Aufgabenbereiche wird es möglicht, komplexe Systeme flexibel und beherrschbar zu entwickeln. </w:t>
      </w:r>
    </w:p>
    <w:p w14:paraId="091D8743" w14:textId="77777777" w:rsidR="00A25D3A" w:rsidRDefault="00A25D3A" w:rsidP="00A25D3A">
      <w:pPr>
        <w:pStyle w:val="berschrift3"/>
      </w:pPr>
      <w:bookmarkStart w:id="102" w:name="_Toc32745207"/>
      <w:r>
        <w:lastRenderedPageBreak/>
        <w:t>Nachrichtenübertragung im Schichtenmodell</w:t>
      </w:r>
      <w:bookmarkEnd w:id="102"/>
    </w:p>
    <w:p w14:paraId="4CDABCFA" w14:textId="77777777" w:rsidR="00A25D3A" w:rsidRDefault="00A25D3A" w:rsidP="00A25D3A">
      <w:r>
        <w:t xml:space="preserve">Wenn eine Nachricht von einem Sender zu einem Empfänger übertragen wird, dann werden letztendlich physikalisch repräsentierte Bitfolgen über ein Transportmedium übertragen. </w:t>
      </w:r>
    </w:p>
    <w:p w14:paraId="7E90A007" w14:textId="77777777" w:rsidR="00A25D3A" w:rsidRDefault="00A25D3A" w:rsidP="00A25D3A">
      <w:r>
        <w:t xml:space="preserve">Die Übertragung von Bitfolgen bildet die unterste Schicht im Schichtenmodell. </w:t>
      </w:r>
    </w:p>
    <w:p w14:paraId="0D582B40" w14:textId="77777777" w:rsidR="00A25D3A" w:rsidRDefault="00A25D3A" w:rsidP="00A25D3A">
      <w:r>
        <w:t xml:space="preserve">Aufbauend auf Dienste der darunterliegenden Schicht kann man jetzt Übertragungsprozesse schrittweise abstrahierend beschreiben. So setzt eine Weiterleitung von Datenpaketen zwischen entfernten Hosts voraus, dass eine Übertragung zwischen benachbarten Host geregelt ist. </w:t>
      </w:r>
    </w:p>
    <w:p w14:paraId="0A7FEFB9" w14:textId="77777777" w:rsidR="00A25D3A" w:rsidRDefault="00A25D3A" w:rsidP="00A25D3A">
      <w:r>
        <w:t xml:space="preserve">Für die Beschreibung von Kommunikationsvorgängen im Internet benutzen wir hier das folgende Schichtenmodell. </w:t>
      </w:r>
    </w:p>
    <w:p w14:paraId="691C4BE5" w14:textId="7BDDD0FB" w:rsidR="00A25D3A" w:rsidRDefault="00A25D3A" w:rsidP="00A25D3A">
      <w:r>
        <w:rPr>
          <w:noProof/>
        </w:rPr>
        <w:drawing>
          <wp:inline distT="0" distB="0" distL="0" distR="0" wp14:anchorId="501A65AA" wp14:editId="547DDEEB">
            <wp:extent cx="5759450" cy="2576830"/>
            <wp:effectExtent l="0" t="0" r="0" b="0"/>
            <wp:docPr id="56" name="Grafik 56" descr="Nachrichtenübertrag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chrichtenübertragu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9450" cy="2576830"/>
                    </a:xfrm>
                    <a:prstGeom prst="rect">
                      <a:avLst/>
                    </a:prstGeom>
                    <a:noFill/>
                    <a:ln>
                      <a:noFill/>
                    </a:ln>
                  </pic:spPr>
                </pic:pic>
              </a:graphicData>
            </a:graphic>
          </wp:inline>
        </w:drawing>
      </w:r>
    </w:p>
    <w:p w14:paraId="7D98792A" w14:textId="77777777" w:rsidR="00A25D3A" w:rsidRDefault="00A25D3A" w:rsidP="00A25D3A">
      <w:pPr>
        <w:pStyle w:val="berschrift3"/>
      </w:pPr>
      <w:bookmarkStart w:id="103" w:name="_Toc32745208"/>
      <w:r>
        <w:t>Ein Stapel aus Protokollen</w:t>
      </w:r>
      <w:bookmarkEnd w:id="103"/>
    </w:p>
    <w:p w14:paraId="5D6D2C74" w14:textId="77777777" w:rsidR="00A25D3A" w:rsidRDefault="00A25D3A" w:rsidP="00A25D3A">
      <w:r>
        <w:t xml:space="preserve">Die Vorgänge in den einzelnen Schichten werden durch Protokolle geregelt. Beachte, dass diese hierarchisch angeordnet sind. Protokolle benutzen in der Regel Dienste, die eine darunterliegende Schicht (geregelt durch ihre Protokolle) bereitstellt. </w:t>
      </w:r>
    </w:p>
    <w:p w14:paraId="404F4312" w14:textId="67C93CC9" w:rsidR="00A25D3A" w:rsidRDefault="00A25D3A" w:rsidP="00A25D3A">
      <w:r>
        <w:rPr>
          <w:noProof/>
        </w:rPr>
        <w:drawing>
          <wp:inline distT="0" distB="0" distL="0" distR="0" wp14:anchorId="1FBAFDB5" wp14:editId="49E16AC1">
            <wp:extent cx="5759450" cy="2495550"/>
            <wp:effectExtent l="0" t="0" r="0" b="0"/>
            <wp:docPr id="55" name="Grafik 55" descr="Protokollst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okollstape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9450" cy="2495550"/>
                    </a:xfrm>
                    <a:prstGeom prst="rect">
                      <a:avLst/>
                    </a:prstGeom>
                    <a:noFill/>
                    <a:ln>
                      <a:noFill/>
                    </a:ln>
                  </pic:spPr>
                </pic:pic>
              </a:graphicData>
            </a:graphic>
          </wp:inline>
        </w:drawing>
      </w:r>
    </w:p>
    <w:p w14:paraId="3BCCD6B7" w14:textId="2BAC92FD" w:rsidR="00A25D3A" w:rsidRDefault="00A25D3A" w:rsidP="00A25D3A">
      <w:r>
        <w:t xml:space="preserve">Die Pfeile in der Abbildung sollen andeuten, dass eine Nachricht - durch Protokolle geregelt - schrittweise verarbeitet wird, bevor sie auf der Bitebene dann tatsächlich übertragen wird. </w:t>
      </w:r>
    </w:p>
    <w:p w14:paraId="168FB4F3" w14:textId="77777777" w:rsidR="00A25D3A" w:rsidRDefault="00A25D3A">
      <w:r>
        <w:br w:type="page"/>
      </w:r>
    </w:p>
    <w:p w14:paraId="3C5607C4" w14:textId="77777777" w:rsidR="00A25D3A" w:rsidRDefault="00A25D3A" w:rsidP="00A25D3A">
      <w:pPr>
        <w:pStyle w:val="berschrift3"/>
      </w:pPr>
      <w:bookmarkStart w:id="104" w:name="_Toc32745209"/>
      <w:r>
        <w:lastRenderedPageBreak/>
        <w:t>Datenanreicherung</w:t>
      </w:r>
      <w:bookmarkEnd w:id="104"/>
    </w:p>
    <w:p w14:paraId="4B74C983" w14:textId="77777777" w:rsidR="00A25D3A" w:rsidRDefault="00A25D3A" w:rsidP="00A25D3A">
      <w:r>
        <w:t xml:space="preserve">Die Protokolle der verschiedenen Schichten sehen vor, dass die zu übertragenen Daten schrittweise um Zusatzdaten angereichert werden. So müssen Schicht um Schicht den Daten bestimmte Adressinformationen hinzugefügt werden. Die Abbildung deutet eine solche Datenanreicherung für einen bestimmten Protokollstapel an. </w:t>
      </w:r>
    </w:p>
    <w:p w14:paraId="3687CA88" w14:textId="53B63195" w:rsidR="00A25D3A" w:rsidRDefault="00A25D3A" w:rsidP="00A25D3A">
      <w:r>
        <w:rPr>
          <w:noProof/>
        </w:rPr>
        <w:drawing>
          <wp:inline distT="0" distB="0" distL="0" distR="0" wp14:anchorId="63A3BF26" wp14:editId="5733DE95">
            <wp:extent cx="5759450" cy="3339465"/>
            <wp:effectExtent l="0" t="0" r="0" b="0"/>
            <wp:docPr id="54" name="Grafik 54" descr="Datenanreiche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nanreicheru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9450" cy="3339465"/>
                    </a:xfrm>
                    <a:prstGeom prst="rect">
                      <a:avLst/>
                    </a:prstGeom>
                    <a:noFill/>
                    <a:ln>
                      <a:noFill/>
                    </a:ln>
                  </pic:spPr>
                </pic:pic>
              </a:graphicData>
            </a:graphic>
          </wp:inline>
        </w:drawing>
      </w:r>
    </w:p>
    <w:p w14:paraId="355A8225" w14:textId="77777777" w:rsidR="00A25D3A" w:rsidRDefault="00A25D3A" w:rsidP="008B55E3">
      <w:pPr>
        <w:rPr>
          <w:lang w:val="de-CH" w:eastAsia="de-CH"/>
        </w:rPr>
      </w:pPr>
    </w:p>
    <w:p w14:paraId="560014FB" w14:textId="77777777" w:rsidR="008B55E3" w:rsidRDefault="008B55E3">
      <w:pPr>
        <w:rPr>
          <w:lang w:val="de-CH" w:eastAsia="de-CH"/>
        </w:rPr>
      </w:pPr>
      <w:r>
        <w:rPr>
          <w:lang w:val="de-CH" w:eastAsia="de-CH"/>
        </w:rPr>
        <w:br w:type="page"/>
      </w:r>
    </w:p>
    <w:p w14:paraId="560014FC" w14:textId="77777777" w:rsidR="008B55E3" w:rsidRDefault="008B55E3" w:rsidP="008B55E3">
      <w:pPr>
        <w:pStyle w:val="berschrift2"/>
        <w:rPr>
          <w:lang w:val="de-CH" w:eastAsia="de-CH"/>
        </w:rPr>
      </w:pPr>
      <w:bookmarkStart w:id="105" w:name="_Toc32745210"/>
      <w:r>
        <w:rPr>
          <w:lang w:val="de-CH" w:eastAsia="de-CH"/>
        </w:rPr>
        <w:lastRenderedPageBreak/>
        <w:t>Die sieben Schichten</w:t>
      </w:r>
      <w:bookmarkEnd w:id="105"/>
    </w:p>
    <w:p w14:paraId="560014FD" w14:textId="77777777" w:rsidR="008B55E3" w:rsidRDefault="008B55E3" w:rsidP="008B55E3">
      <w:pPr>
        <w:rPr>
          <w:lang w:val="de-CH" w:eastAsia="de-CH"/>
        </w:rPr>
      </w:pPr>
    </w:p>
    <w:p w14:paraId="560014FE" w14:textId="77777777" w:rsidR="008B55E3" w:rsidRPr="008B55E3" w:rsidRDefault="008B55E3" w:rsidP="008B55E3">
      <w:pPr>
        <w:rPr>
          <w:lang w:val="de-CH" w:eastAsia="de-CH"/>
        </w:rPr>
      </w:pPr>
      <w:r w:rsidRPr="008B55E3">
        <w:rPr>
          <w:lang w:val="de-CH" w:eastAsia="de-CH"/>
        </w:rPr>
        <w:t>Der Abstraktionsgrad der Funktionalität nimmt von Schicht 7 bis zur Schicht 1 ab.</w:t>
      </w:r>
    </w:p>
    <w:p w14:paraId="560014FF" w14:textId="77777777" w:rsidR="008B55E3" w:rsidRPr="008B55E3" w:rsidRDefault="008B55E3" w:rsidP="008B55E3">
      <w:pPr>
        <w:rPr>
          <w:lang w:val="de-CH" w:eastAsia="de-CH"/>
        </w:rPr>
      </w:pPr>
    </w:p>
    <w:p w14:paraId="56001500" w14:textId="77777777" w:rsidR="008B55E3" w:rsidRDefault="008B55E3" w:rsidP="008B55E3">
      <w:pPr>
        <w:rPr>
          <w:lang w:val="de-CH" w:eastAsia="de-CH"/>
        </w:rPr>
      </w:pPr>
      <w:r w:rsidRPr="008B55E3">
        <w:rPr>
          <w:lang w:val="de-CH" w:eastAsia="de-CH"/>
        </w:rPr>
        <w:t>Das OSI-Modell im Überblick (siehe im Vergleich dazu das TCP/IP-Referenzmodell):</w:t>
      </w:r>
    </w:p>
    <w:p w14:paraId="56001501" w14:textId="77777777" w:rsidR="008B55E3" w:rsidRDefault="008B55E3" w:rsidP="008B55E3">
      <w:pPr>
        <w:rPr>
          <w:lang w:val="de-CH" w:eastAsia="de-CH"/>
        </w:rPr>
      </w:pPr>
    </w:p>
    <w:p w14:paraId="56001502" w14:textId="77777777" w:rsidR="008B55E3" w:rsidRDefault="008B55E3" w:rsidP="008B55E3">
      <w:pPr>
        <w:rPr>
          <w:lang w:val="de-CH" w:eastAsia="de-CH"/>
        </w:rPr>
      </w:pPr>
      <w:r>
        <w:rPr>
          <w:noProof/>
          <w:lang w:val="de-CH" w:eastAsia="de-CH"/>
        </w:rPr>
        <w:drawing>
          <wp:inline distT="0" distB="0" distL="0" distR="0" wp14:anchorId="56001595" wp14:editId="56001596">
            <wp:extent cx="5759450" cy="28251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9450" cy="2825115"/>
                    </a:xfrm>
                    <a:prstGeom prst="rect">
                      <a:avLst/>
                    </a:prstGeom>
                  </pic:spPr>
                </pic:pic>
              </a:graphicData>
            </a:graphic>
          </wp:inline>
        </w:drawing>
      </w:r>
    </w:p>
    <w:p w14:paraId="5B0725CF" w14:textId="77777777" w:rsidR="002173DD" w:rsidRDefault="002173DD" w:rsidP="008B55E3">
      <w:pPr>
        <w:rPr>
          <w:lang w:val="de-CH" w:eastAsia="de-CH"/>
        </w:rPr>
        <w:sectPr w:rsidR="002173DD" w:rsidSect="0098020E">
          <w:headerReference w:type="default" r:id="rId98"/>
          <w:footerReference w:type="default" r:id="rId99"/>
          <w:headerReference w:type="first" r:id="rId100"/>
          <w:footerReference w:type="first" r:id="rId101"/>
          <w:pgSz w:w="11906" w:h="16838" w:code="9"/>
          <w:pgMar w:top="1418" w:right="1418" w:bottom="1134" w:left="1418" w:header="709" w:footer="709" w:gutter="0"/>
          <w:cols w:space="708"/>
          <w:titlePg/>
          <w:docGrid w:linePitch="360"/>
        </w:sectPr>
      </w:pPr>
    </w:p>
    <w:p w14:paraId="56001503" w14:textId="26927109" w:rsidR="008B55E3" w:rsidRDefault="008B55E3" w:rsidP="008B55E3">
      <w:pPr>
        <w:rPr>
          <w:lang w:val="de-CH" w:eastAsia="de-CH"/>
        </w:rPr>
      </w:pPr>
    </w:p>
    <w:p w14:paraId="56001504" w14:textId="77777777" w:rsidR="00FA00BE" w:rsidRDefault="00FA00BE" w:rsidP="002173DD">
      <w:pPr>
        <w:ind w:left="-567"/>
        <w:rPr>
          <w:lang w:val="de-CH" w:eastAsia="de-CH"/>
        </w:rPr>
      </w:pPr>
      <w:r>
        <w:rPr>
          <w:noProof/>
          <w:lang w:val="de-CH" w:eastAsia="de-CH"/>
        </w:rPr>
        <w:drawing>
          <wp:inline distT="0" distB="0" distL="0" distR="0" wp14:anchorId="56001597" wp14:editId="7F325735">
            <wp:extent cx="9910537" cy="4162425"/>
            <wp:effectExtent l="0" t="0" r="0" b="0"/>
            <wp:docPr id="18" name="Grafik 18" descr="http://img.imggrid.com/images/4.bp.blogspot.com/-8LzGqrVV6aQ/UGfd_SSlK1I/AAAAAAAAAzs/_IapxwWr7bg/s1600/osi-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imggrid.com/images/4.bp.blogspot.com/-8LzGqrVV6aQ/UGfd_SSlK1I/AAAAAAAAAzs/_IapxwWr7bg/s1600/osi-layer.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9942893" cy="4176015"/>
                    </a:xfrm>
                    <a:prstGeom prst="rect">
                      <a:avLst/>
                    </a:prstGeom>
                    <a:noFill/>
                    <a:ln>
                      <a:noFill/>
                    </a:ln>
                  </pic:spPr>
                </pic:pic>
              </a:graphicData>
            </a:graphic>
          </wp:inline>
        </w:drawing>
      </w:r>
    </w:p>
    <w:p w14:paraId="6A0A3F58" w14:textId="77777777" w:rsidR="002173DD" w:rsidRDefault="002173DD">
      <w:pPr>
        <w:rPr>
          <w:lang w:val="de-CH" w:eastAsia="de-CH"/>
        </w:rPr>
        <w:sectPr w:rsidR="002173DD" w:rsidSect="002173DD">
          <w:pgSz w:w="16838" w:h="11906" w:orient="landscape" w:code="9"/>
          <w:pgMar w:top="1418" w:right="1418" w:bottom="1418" w:left="1134" w:header="709" w:footer="709" w:gutter="0"/>
          <w:cols w:space="708"/>
          <w:titlePg/>
          <w:docGrid w:linePitch="360"/>
        </w:sectPr>
      </w:pPr>
    </w:p>
    <w:p w14:paraId="56001505" w14:textId="6D5B7E54" w:rsidR="008B55E3" w:rsidRDefault="008B55E3">
      <w:pPr>
        <w:rPr>
          <w:lang w:val="de-CH" w:eastAsia="de-CH"/>
        </w:rPr>
      </w:pPr>
    </w:p>
    <w:p w14:paraId="56001506" w14:textId="77777777" w:rsidR="008B55E3" w:rsidRDefault="008B55E3" w:rsidP="008B55E3">
      <w:pPr>
        <w:pStyle w:val="berschrift3"/>
        <w:rPr>
          <w:lang w:val="de-CH" w:eastAsia="de-CH"/>
        </w:rPr>
      </w:pPr>
      <w:bookmarkStart w:id="106" w:name="_Toc32745211"/>
      <w:r>
        <w:rPr>
          <w:lang w:val="de-CH" w:eastAsia="de-CH"/>
        </w:rPr>
        <w:t>Schicht 1 – Physikalische Schicht (Physical Layer)</w:t>
      </w:r>
      <w:bookmarkEnd w:id="106"/>
    </w:p>
    <w:p w14:paraId="56001507" w14:textId="77777777" w:rsidR="008B55E3" w:rsidRDefault="008B55E3" w:rsidP="008B55E3">
      <w:pPr>
        <w:rPr>
          <w:lang w:val="de-CH" w:eastAsia="de-CH"/>
        </w:rPr>
      </w:pPr>
    </w:p>
    <w:p w14:paraId="56001508" w14:textId="77777777" w:rsidR="008B55E3" w:rsidRPr="008B55E3" w:rsidRDefault="008B55E3" w:rsidP="008B55E3">
      <w:pPr>
        <w:rPr>
          <w:lang w:val="de-CH" w:eastAsia="de-CH"/>
        </w:rPr>
      </w:pPr>
      <w:r w:rsidRPr="008B55E3">
        <w:rPr>
          <w:lang w:val="de-CH" w:eastAsia="de-CH"/>
        </w:rPr>
        <w:t>Die Bitübertragungsschicht (engl. Physical Layer) ist die unterste Schicht. Diese Schicht stellt mechanische, elektrische und weitere funktionale Hilfsmittel zur Verfügung, um physische Verbindungen zu aktivieren bzw. zu deaktivieren, sie aufrechtzuerhalten und Bits darüber zu übertragen. Das können zum Beispiel elektrische Signale, optische Signale (Lichtleiter, Laser), elektromagnetische Wellen (drahtlose Netze) oder Schall sein. Die dabei verwendeten Verfahren bezeichnet man als übertragungstechnische Verfahren. Geräte und Netzkomponenten, die der Bitübertragungsschicht zugeordnet werden, sind zum Beispiel die Antenne und der Verstärker, Stecker und Buchse für das Netzwerkkabel, der Repeater, der Hub, der Transceiver, das T-Stück und der Abschlusswiderstand (Terminator).</w:t>
      </w:r>
    </w:p>
    <w:p w14:paraId="56001509" w14:textId="77777777" w:rsidR="008B55E3" w:rsidRPr="008B55E3" w:rsidRDefault="008B55E3" w:rsidP="008B55E3">
      <w:pPr>
        <w:rPr>
          <w:lang w:val="de-CH" w:eastAsia="de-CH"/>
        </w:rPr>
      </w:pPr>
    </w:p>
    <w:p w14:paraId="5600150A" w14:textId="77777777" w:rsidR="008B55E3" w:rsidRPr="008B55E3" w:rsidRDefault="008B55E3" w:rsidP="008B55E3">
      <w:pPr>
        <w:rPr>
          <w:lang w:val="de-CH" w:eastAsia="de-CH"/>
        </w:rPr>
      </w:pPr>
      <w:r w:rsidRPr="008B55E3">
        <w:rPr>
          <w:lang w:val="de-CH" w:eastAsia="de-CH"/>
        </w:rPr>
        <w:t>Auf der Bitübertragungsschicht wird die digitale Bitübertragung auf einer leitungsgebundenen oder leitungslosen Übertragungsstrecke bewerkstelligt. Die gemeinsame Nutzung eines Übertragungsmediums kann auf dieser Schicht durch statisches Multiplexen oder dynamisches Multiplexen erfolgen. Dies erfordert neben den Spezifikationen bestimmter Übertragungsmedien (zum Beispiel Kupferkabel, Lichtwellenleiter, Stromnetz) und der Definition von Steckverbindungen noch weitere Elemente. Darüber hinaus muss auf dieser Ebene gelöst werden, auf welche Art und Weise ein einzelnes Bit übertragen werden soll.</w:t>
      </w:r>
    </w:p>
    <w:p w14:paraId="5600150B" w14:textId="77777777" w:rsidR="008B55E3" w:rsidRPr="008B55E3" w:rsidRDefault="008B55E3" w:rsidP="008B55E3">
      <w:pPr>
        <w:rPr>
          <w:lang w:val="de-CH" w:eastAsia="de-CH"/>
        </w:rPr>
      </w:pPr>
    </w:p>
    <w:p w14:paraId="5600150C" w14:textId="77777777" w:rsidR="008B55E3" w:rsidRPr="008B55E3" w:rsidRDefault="008B55E3" w:rsidP="008B55E3">
      <w:pPr>
        <w:rPr>
          <w:lang w:val="de-CH" w:eastAsia="de-CH"/>
        </w:rPr>
      </w:pPr>
      <w:r w:rsidRPr="008B55E3">
        <w:rPr>
          <w:lang w:val="de-CH" w:eastAsia="de-CH"/>
        </w:rPr>
        <w:t>Damit ist folgendes gemeint: In Rechnernetzen werden heute Informationen zumeist in Form von Bit- oder Symbolfolgen übertragen. Im Kupferkabel und bei Funkübertragung dagegen sind modulierte hochfrequente elektromagnetische Wellen die Informationsträger, im Lichtwellenleiter Lichtwellen von bestimmter oder unterschiedlicher Wellenlänge. Die Informationsträger kennen keine Bitfolgen, sondern können weitaus mehr unterschiedliche Zustände annehmen als nur 0 oder 1. Für jede Übertragungsart muss daher eine Codierung festgelegt werden. Das geschieht mit Hilfe der Spezifikation der Bitübertragungsschicht eines Netzes.</w:t>
      </w:r>
    </w:p>
    <w:p w14:paraId="5600150D" w14:textId="77777777" w:rsidR="008B55E3" w:rsidRPr="008B55E3" w:rsidRDefault="008B55E3" w:rsidP="008B55E3">
      <w:pPr>
        <w:rPr>
          <w:lang w:val="de-CH" w:eastAsia="de-CH"/>
        </w:rPr>
      </w:pPr>
    </w:p>
    <w:p w14:paraId="5600150E" w14:textId="77777777" w:rsidR="008B55E3" w:rsidRPr="008B55E3" w:rsidRDefault="008B55E3" w:rsidP="008B55E3">
      <w:pPr>
        <w:rPr>
          <w:lang w:val="de-CH" w:eastAsia="de-CH"/>
        </w:rPr>
      </w:pPr>
      <w:r w:rsidRPr="005D6F46">
        <w:rPr>
          <w:b/>
          <w:bCs/>
          <w:lang w:val="de-CH" w:eastAsia="de-CH"/>
        </w:rPr>
        <w:t>Hardware auf dieser Schicht</w:t>
      </w:r>
      <w:r w:rsidRPr="008B55E3">
        <w:rPr>
          <w:lang w:val="de-CH" w:eastAsia="de-CH"/>
        </w:rPr>
        <w:t>: Repeater, Hubs, Leitungen, Stecker, u. a.</w:t>
      </w:r>
    </w:p>
    <w:p w14:paraId="5600150F" w14:textId="77777777" w:rsidR="008B55E3" w:rsidRPr="008B55E3" w:rsidRDefault="008B55E3" w:rsidP="008B55E3">
      <w:pPr>
        <w:rPr>
          <w:lang w:val="de-CH" w:eastAsia="de-CH"/>
        </w:rPr>
      </w:pPr>
    </w:p>
    <w:p w14:paraId="56001510" w14:textId="77777777" w:rsidR="008B55E3" w:rsidRDefault="008B55E3" w:rsidP="008B55E3">
      <w:pPr>
        <w:rPr>
          <w:lang w:val="de-CH" w:eastAsia="de-CH"/>
        </w:rPr>
      </w:pPr>
      <w:r w:rsidRPr="005D6F46">
        <w:rPr>
          <w:b/>
          <w:bCs/>
          <w:lang w:val="de-CH" w:eastAsia="de-CH"/>
        </w:rPr>
        <w:t>Protokolle und Normen</w:t>
      </w:r>
      <w:r w:rsidRPr="008B55E3">
        <w:rPr>
          <w:lang w:val="de-CH" w:eastAsia="de-CH"/>
        </w:rPr>
        <w:t>: V.24, V.28, X.21, RS 232, RS 422, RS 423, RS 499</w:t>
      </w:r>
    </w:p>
    <w:p w14:paraId="56001511" w14:textId="77777777" w:rsidR="008B55E3" w:rsidRDefault="008B55E3">
      <w:pPr>
        <w:rPr>
          <w:lang w:val="de-CH" w:eastAsia="de-CH"/>
        </w:rPr>
      </w:pPr>
      <w:r>
        <w:rPr>
          <w:lang w:val="de-CH" w:eastAsia="de-CH"/>
        </w:rPr>
        <w:br w:type="page"/>
      </w:r>
    </w:p>
    <w:p w14:paraId="56001512" w14:textId="77777777" w:rsidR="008B55E3" w:rsidRDefault="008B55E3" w:rsidP="008B55E3">
      <w:pPr>
        <w:pStyle w:val="berschrift3"/>
        <w:rPr>
          <w:lang w:val="de-CH" w:eastAsia="de-CH"/>
        </w:rPr>
      </w:pPr>
      <w:bookmarkStart w:id="107" w:name="_Toc32745212"/>
      <w:r>
        <w:rPr>
          <w:lang w:val="de-CH" w:eastAsia="de-CH"/>
        </w:rPr>
        <w:lastRenderedPageBreak/>
        <w:t>Schicht 2 – Sicherungssicht (Data Link Layer)</w:t>
      </w:r>
      <w:bookmarkEnd w:id="107"/>
    </w:p>
    <w:p w14:paraId="56001513" w14:textId="77777777" w:rsidR="008B55E3" w:rsidRDefault="008B55E3" w:rsidP="008B55E3">
      <w:pPr>
        <w:rPr>
          <w:lang w:val="de-CH" w:eastAsia="de-CH"/>
        </w:rPr>
      </w:pPr>
    </w:p>
    <w:p w14:paraId="56001514" w14:textId="77777777" w:rsidR="008B55E3" w:rsidRPr="008B55E3" w:rsidRDefault="008B55E3" w:rsidP="008B55E3">
      <w:pPr>
        <w:rPr>
          <w:lang w:val="de-CH" w:eastAsia="de-CH"/>
        </w:rPr>
      </w:pPr>
      <w:r w:rsidRPr="008B55E3">
        <w:rPr>
          <w:lang w:val="de-CH" w:eastAsia="de-CH"/>
        </w:rPr>
        <w:t>Aufgabe der Sicherungsschicht (engl. Data Link Layer; auch Abschnittssicherungsschicht, Datensicherungsschicht, Verbindungssicherungsschicht, Verbindungsebene, Prozedurebene) ist es, eine zuverlässige, das heißt weitgehend fehlerfreie Übertragung zu gewährleisten und den Zugriff auf das Übertragungsmedium zu regeln. Dazu dient das Aufteilen des Bitdatenstromes in Blöcke – auch als Frames oder Rahmen bezeichnet – und das Hinzufügen von Prüfsummen im Rahmen der Kanalkodierung. So können fehlerhafte Blöcke vom Empfänger erkannt und entweder verworfen oder sogar korrigiert werden; ein erneutes Anfordern verworfener Blöcke sieht diese Schicht aber nicht vor.</w:t>
      </w:r>
    </w:p>
    <w:p w14:paraId="56001515" w14:textId="77777777" w:rsidR="008B55E3" w:rsidRPr="008B55E3" w:rsidRDefault="008B55E3" w:rsidP="008B55E3">
      <w:pPr>
        <w:rPr>
          <w:lang w:val="de-CH" w:eastAsia="de-CH"/>
        </w:rPr>
      </w:pPr>
    </w:p>
    <w:p w14:paraId="56001516" w14:textId="77777777" w:rsidR="008B55E3" w:rsidRPr="008B55E3" w:rsidRDefault="008B55E3" w:rsidP="008B55E3">
      <w:pPr>
        <w:rPr>
          <w:lang w:val="de-CH" w:eastAsia="de-CH"/>
        </w:rPr>
      </w:pPr>
      <w:r w:rsidRPr="008B55E3">
        <w:rPr>
          <w:lang w:val="de-CH" w:eastAsia="de-CH"/>
        </w:rPr>
        <w:t>Eine „Datenflusskontrolle“ ermöglicht es, dass ein Empfänger dynamisch steuert, mit welcher Geschwindigkeit die Gegenseite Blöcke senden darf. Die internationale Ingenieursorganisation IEEE sah die Notwendigkeit, für lokale Netze auch den konkurrierenden Zugriff auf ein Übertragungsmedium zu regeln, was im OSI-Modell nicht vorgesehen ist.</w:t>
      </w:r>
    </w:p>
    <w:p w14:paraId="56001517" w14:textId="77777777" w:rsidR="008B55E3" w:rsidRPr="008B55E3" w:rsidRDefault="008B55E3" w:rsidP="008B55E3">
      <w:pPr>
        <w:rPr>
          <w:lang w:val="de-CH" w:eastAsia="de-CH"/>
        </w:rPr>
      </w:pPr>
    </w:p>
    <w:p w14:paraId="56001518" w14:textId="77777777" w:rsidR="008B55E3" w:rsidRPr="008B55E3" w:rsidRDefault="008B55E3" w:rsidP="008B55E3">
      <w:pPr>
        <w:rPr>
          <w:lang w:val="de-CH" w:eastAsia="de-CH"/>
        </w:rPr>
      </w:pPr>
      <w:r w:rsidRPr="008B55E3">
        <w:rPr>
          <w:lang w:val="de-CH" w:eastAsia="de-CH"/>
        </w:rPr>
        <w:t>Nach IEEE ist Schicht 2 in zwei Unter-Schichten (sub layers) unterteilt: LLC (Logical Link Control, Schicht 2b) und MAC (Media Access Control, Schicht 2a).</w:t>
      </w:r>
    </w:p>
    <w:p w14:paraId="56001519" w14:textId="77777777" w:rsidR="008B55E3" w:rsidRPr="008B55E3" w:rsidRDefault="008B55E3" w:rsidP="008B55E3">
      <w:pPr>
        <w:rPr>
          <w:lang w:val="de-CH" w:eastAsia="de-CH"/>
        </w:rPr>
      </w:pPr>
    </w:p>
    <w:p w14:paraId="5600151A" w14:textId="77777777" w:rsidR="008B55E3" w:rsidRPr="008B55E3" w:rsidRDefault="008B55E3" w:rsidP="008B55E3">
      <w:pPr>
        <w:rPr>
          <w:lang w:val="de-CH" w:eastAsia="de-CH"/>
        </w:rPr>
      </w:pPr>
      <w:r w:rsidRPr="005D6F46">
        <w:rPr>
          <w:b/>
          <w:bCs/>
          <w:lang w:val="de-CH" w:eastAsia="de-CH"/>
        </w:rPr>
        <w:t>Hardware auf dieser Schicht</w:t>
      </w:r>
      <w:r w:rsidRPr="008B55E3">
        <w:rPr>
          <w:lang w:val="de-CH" w:eastAsia="de-CH"/>
        </w:rPr>
        <w:t>: Bridge, Switch (Multiport-Bridge)</w:t>
      </w:r>
    </w:p>
    <w:p w14:paraId="5600151B" w14:textId="77777777" w:rsidR="008B55E3" w:rsidRPr="008B55E3" w:rsidRDefault="008B55E3" w:rsidP="008B55E3">
      <w:pPr>
        <w:rPr>
          <w:lang w:val="de-CH" w:eastAsia="de-CH"/>
        </w:rPr>
      </w:pPr>
    </w:p>
    <w:p w14:paraId="5600151C" w14:textId="77777777" w:rsidR="008B55E3" w:rsidRPr="008B55E3" w:rsidRDefault="008B55E3" w:rsidP="008B55E3">
      <w:pPr>
        <w:rPr>
          <w:lang w:val="de-CH" w:eastAsia="de-CH"/>
        </w:rPr>
      </w:pPr>
      <w:r w:rsidRPr="008B55E3">
        <w:rPr>
          <w:lang w:val="de-CH" w:eastAsia="de-CH"/>
        </w:rPr>
        <w:t>Das Ethernet-Protokoll beschreibt sowohl Schicht 1 als auch Schicht 2, wobei auf dieser als Zugriffskontrolle CSMA/CD zum Einsatz kommt.</w:t>
      </w:r>
    </w:p>
    <w:p w14:paraId="5600151D" w14:textId="77777777" w:rsidR="008B55E3" w:rsidRPr="008B55E3" w:rsidRDefault="008B55E3" w:rsidP="008B55E3">
      <w:pPr>
        <w:rPr>
          <w:lang w:val="de-CH" w:eastAsia="de-CH"/>
        </w:rPr>
      </w:pPr>
    </w:p>
    <w:p w14:paraId="5600151E" w14:textId="77777777" w:rsidR="008B55E3" w:rsidRPr="008B55E3" w:rsidRDefault="008B55E3" w:rsidP="008B55E3">
      <w:pPr>
        <w:rPr>
          <w:lang w:val="de-CH" w:eastAsia="de-CH"/>
        </w:rPr>
      </w:pPr>
      <w:r w:rsidRPr="005D6F46">
        <w:rPr>
          <w:b/>
          <w:bCs/>
          <w:lang w:val="de-CH" w:eastAsia="de-CH"/>
        </w:rPr>
        <w:t>Protokolle und Normen</w:t>
      </w:r>
      <w:r w:rsidRPr="008B55E3">
        <w:rPr>
          <w:lang w:val="de-CH" w:eastAsia="de-CH"/>
        </w:rPr>
        <w:t>, die auf anderen Schicht-2-Protokollen und -Normen aufsetzen: HDLC, SDLC, DDCMP, IEEE 802.2 (LLC), ARP, RARP, STP, Shortest Path Bridging</w:t>
      </w:r>
    </w:p>
    <w:p w14:paraId="5600151F" w14:textId="77777777" w:rsidR="008B55E3" w:rsidRPr="008B55E3" w:rsidRDefault="008B55E3" w:rsidP="008B55E3">
      <w:pPr>
        <w:rPr>
          <w:lang w:val="de-CH" w:eastAsia="de-CH"/>
        </w:rPr>
      </w:pPr>
    </w:p>
    <w:p w14:paraId="56001520" w14:textId="77777777" w:rsidR="008B55E3" w:rsidRDefault="008B55E3" w:rsidP="008B55E3">
      <w:pPr>
        <w:rPr>
          <w:lang w:val="de-CH" w:eastAsia="de-CH"/>
        </w:rPr>
      </w:pPr>
      <w:r w:rsidRPr="008B55E3">
        <w:rPr>
          <w:lang w:val="de-CH" w:eastAsia="de-CH"/>
        </w:rPr>
        <w:t>Protokolle und Normen, die direkt auf Schicht 1 aufsetzen: IEEE 802.11 (WLAN), IEEE 802.4 (Token Bus), IEEE 802.5 (Token Ring), FDDI</w:t>
      </w:r>
    </w:p>
    <w:p w14:paraId="56001521" w14:textId="77777777" w:rsidR="008B55E3" w:rsidRDefault="008B55E3" w:rsidP="008B55E3">
      <w:pPr>
        <w:rPr>
          <w:lang w:val="de-CH" w:eastAsia="de-CH"/>
        </w:rPr>
      </w:pPr>
    </w:p>
    <w:p w14:paraId="56001522" w14:textId="77777777" w:rsidR="008B55E3" w:rsidRDefault="008B55E3">
      <w:pPr>
        <w:rPr>
          <w:lang w:val="de-CH" w:eastAsia="de-CH"/>
        </w:rPr>
      </w:pPr>
      <w:r>
        <w:rPr>
          <w:lang w:val="de-CH" w:eastAsia="de-CH"/>
        </w:rPr>
        <w:br w:type="page"/>
      </w:r>
    </w:p>
    <w:p w14:paraId="56001523" w14:textId="77777777" w:rsidR="008B55E3" w:rsidRDefault="008B55E3" w:rsidP="008B55E3">
      <w:pPr>
        <w:pStyle w:val="berschrift3"/>
        <w:rPr>
          <w:lang w:val="de-CH" w:eastAsia="de-CH"/>
        </w:rPr>
      </w:pPr>
      <w:bookmarkStart w:id="108" w:name="_Toc32745213"/>
      <w:r>
        <w:rPr>
          <w:lang w:val="de-CH" w:eastAsia="de-CH"/>
        </w:rPr>
        <w:lastRenderedPageBreak/>
        <w:t>Schicht 3 – Vermittlungssicht (Network Layer)</w:t>
      </w:r>
      <w:bookmarkEnd w:id="108"/>
    </w:p>
    <w:p w14:paraId="56001524" w14:textId="77777777" w:rsidR="008B55E3" w:rsidRDefault="008B55E3" w:rsidP="008B55E3">
      <w:pPr>
        <w:rPr>
          <w:lang w:val="de-CH" w:eastAsia="de-CH"/>
        </w:rPr>
      </w:pPr>
    </w:p>
    <w:p w14:paraId="56001525" w14:textId="77777777" w:rsidR="008B55E3" w:rsidRDefault="008B55E3" w:rsidP="008B55E3">
      <w:pPr>
        <w:rPr>
          <w:lang w:val="de-CH" w:eastAsia="de-CH"/>
        </w:rPr>
      </w:pPr>
      <w:r w:rsidRPr="008B55E3">
        <w:rPr>
          <w:lang w:val="de-CH" w:eastAsia="de-CH"/>
        </w:rPr>
        <w:t>Die Vermittlungsschicht (engl. Network Layer; auch Paketebene oder Netzwerkschicht) sorgt bei leitungsorientierten Diensten für das Schalten von Verbindungen und bei paketorientierten Diensten für die Weitervermittlung von Datenpaketen. Die Datenübertragung geht in beiden Fällen jeweils über das gesamte Kommunikationsnetz hinweg und schließt die Wegesuche (Routing) zwischen den Netzwerkknoten ein. Da nicht immer eine direkte Kommunikation zwischen Absender und Ziel möglich ist, müssen Pakete von Knoten, die auf dem Weg liegen, weitergeleitet werden. Weitervermittelte Pakete gelangen nicht in die höheren Schichten, sondern werden mit einem neuen Zwischenziel versehen und an den nächsten Knoten gesendet.</w:t>
      </w:r>
    </w:p>
    <w:p w14:paraId="56001526" w14:textId="77777777" w:rsidR="008B55E3" w:rsidRPr="008B55E3" w:rsidRDefault="008B55E3" w:rsidP="008B55E3">
      <w:pPr>
        <w:rPr>
          <w:lang w:val="de-CH" w:eastAsia="de-CH"/>
        </w:rPr>
      </w:pPr>
    </w:p>
    <w:p w14:paraId="56001527" w14:textId="77777777" w:rsidR="008B55E3" w:rsidRDefault="008B55E3" w:rsidP="008B55E3">
      <w:pPr>
        <w:rPr>
          <w:lang w:val="de-CH" w:eastAsia="de-CH"/>
        </w:rPr>
      </w:pPr>
      <w:r w:rsidRPr="008B55E3">
        <w:rPr>
          <w:lang w:val="de-CH" w:eastAsia="de-CH"/>
        </w:rPr>
        <w:t>Zu den wichtigsten Aufgaben der Vermittlungsschicht zählt das Bereitstellen netzwerkübergreifender Adressen, das Routing bzw. der Aufbau und die Aktualisierung von Routingtabellen und die Fragmentierung von Datenpaketen. Aber auch die Aushandlung und Sicherstellung einer gewissen Dienstgüte fällt in den Aufgabenbereich der Vermittlungsschicht.</w:t>
      </w:r>
    </w:p>
    <w:p w14:paraId="56001528" w14:textId="77777777" w:rsidR="008B55E3" w:rsidRPr="008B55E3" w:rsidRDefault="008B55E3" w:rsidP="008B55E3">
      <w:pPr>
        <w:rPr>
          <w:lang w:val="de-CH" w:eastAsia="de-CH"/>
        </w:rPr>
      </w:pPr>
    </w:p>
    <w:p w14:paraId="56001529" w14:textId="77777777" w:rsidR="008B55E3" w:rsidRDefault="008B55E3" w:rsidP="008B55E3">
      <w:pPr>
        <w:rPr>
          <w:lang w:val="de-CH" w:eastAsia="de-CH"/>
        </w:rPr>
      </w:pPr>
      <w:r w:rsidRPr="008B55E3">
        <w:rPr>
          <w:lang w:val="de-CH" w:eastAsia="de-CH"/>
        </w:rPr>
        <w:t>Neben dem Internet Protocol zählen auch die NSAP-Adressen zu dieser Schicht. Da ein Kommunikationsnetz aus mehreren Teilnetzen unterschiedlicher Übertragungsmedien und -protokolle bestehen kann, sind in dieser Schicht auch die Umsetzungsfunktionen angesiedelt, die für eine Weiterleitung zwischen den Teilnetzen notwendig sind.</w:t>
      </w:r>
    </w:p>
    <w:p w14:paraId="5600152A" w14:textId="77777777" w:rsidR="008B55E3" w:rsidRPr="008B55E3" w:rsidRDefault="008B55E3" w:rsidP="008B55E3">
      <w:pPr>
        <w:rPr>
          <w:lang w:val="de-CH" w:eastAsia="de-CH"/>
        </w:rPr>
      </w:pPr>
    </w:p>
    <w:p w14:paraId="5600152B" w14:textId="77777777" w:rsidR="008B55E3" w:rsidRDefault="008B55E3" w:rsidP="008B55E3">
      <w:pPr>
        <w:rPr>
          <w:lang w:val="de-CH" w:eastAsia="de-CH"/>
        </w:rPr>
      </w:pPr>
      <w:r w:rsidRPr="00487A7D">
        <w:rPr>
          <w:b/>
          <w:bCs/>
          <w:lang w:val="de-CH" w:eastAsia="de-CH"/>
        </w:rPr>
        <w:t>Hardware auf dieser Schicht</w:t>
      </w:r>
      <w:r w:rsidRPr="008B55E3">
        <w:rPr>
          <w:lang w:val="de-CH" w:eastAsia="de-CH"/>
        </w:rPr>
        <w:t>: Router, Layer-3-Switch (BRouter)</w:t>
      </w:r>
    </w:p>
    <w:p w14:paraId="5600152C" w14:textId="77777777" w:rsidR="008B55E3" w:rsidRPr="008B55E3" w:rsidRDefault="008B55E3" w:rsidP="008B55E3">
      <w:pPr>
        <w:rPr>
          <w:lang w:val="de-CH" w:eastAsia="de-CH"/>
        </w:rPr>
      </w:pPr>
    </w:p>
    <w:p w14:paraId="5600152D" w14:textId="77777777" w:rsidR="008B55E3" w:rsidRDefault="008B55E3" w:rsidP="008B55E3">
      <w:pPr>
        <w:rPr>
          <w:lang w:val="de-CH" w:eastAsia="de-CH"/>
        </w:rPr>
      </w:pPr>
      <w:r w:rsidRPr="00487A7D">
        <w:rPr>
          <w:b/>
          <w:bCs/>
          <w:lang w:val="de-CH" w:eastAsia="de-CH"/>
        </w:rPr>
        <w:t>Protokolle und Normen</w:t>
      </w:r>
      <w:r w:rsidRPr="008B55E3">
        <w:rPr>
          <w:lang w:val="de-CH" w:eastAsia="de-CH"/>
        </w:rPr>
        <w:t>: X.25, ISO 8208, ISO 8473 (CLNP), ISO 9542 (ESIS), IP, IPsec, ICMP</w:t>
      </w:r>
    </w:p>
    <w:p w14:paraId="5600152E" w14:textId="77777777" w:rsidR="008B55E3" w:rsidRDefault="008B55E3" w:rsidP="008B55E3">
      <w:pPr>
        <w:rPr>
          <w:lang w:val="de-CH" w:eastAsia="de-CH"/>
        </w:rPr>
      </w:pPr>
    </w:p>
    <w:p w14:paraId="5600152F" w14:textId="77777777" w:rsidR="008B55E3" w:rsidRDefault="008B55E3">
      <w:pPr>
        <w:rPr>
          <w:lang w:val="de-CH" w:eastAsia="de-CH"/>
        </w:rPr>
      </w:pPr>
      <w:r>
        <w:rPr>
          <w:lang w:val="de-CH" w:eastAsia="de-CH"/>
        </w:rPr>
        <w:br w:type="page"/>
      </w:r>
    </w:p>
    <w:p w14:paraId="56001530" w14:textId="77777777" w:rsidR="008B55E3" w:rsidRDefault="008B55E3" w:rsidP="003A5936">
      <w:pPr>
        <w:pStyle w:val="berschrift3"/>
        <w:rPr>
          <w:lang w:val="de-CH" w:eastAsia="de-CH"/>
        </w:rPr>
      </w:pPr>
      <w:bookmarkStart w:id="109" w:name="_Toc32745214"/>
      <w:r>
        <w:rPr>
          <w:lang w:val="de-CH" w:eastAsia="de-CH"/>
        </w:rPr>
        <w:lastRenderedPageBreak/>
        <w:t>Schicht 4 – Transportschicht (Transport Layer)</w:t>
      </w:r>
      <w:bookmarkEnd w:id="109"/>
    </w:p>
    <w:p w14:paraId="56001531" w14:textId="77777777" w:rsidR="008B55E3" w:rsidRDefault="008B55E3" w:rsidP="008B55E3">
      <w:pPr>
        <w:rPr>
          <w:lang w:val="de-CH" w:eastAsia="de-CH"/>
        </w:rPr>
      </w:pPr>
    </w:p>
    <w:p w14:paraId="56001532" w14:textId="77777777" w:rsidR="008B55E3" w:rsidRPr="008B55E3" w:rsidRDefault="008B55E3" w:rsidP="008B55E3">
      <w:pPr>
        <w:rPr>
          <w:lang w:val="de-CH" w:eastAsia="de-CH"/>
        </w:rPr>
      </w:pPr>
      <w:r w:rsidRPr="008B55E3">
        <w:rPr>
          <w:lang w:val="de-CH" w:eastAsia="de-CH"/>
        </w:rPr>
        <w:t>Zu den Aufgaben der Transportschicht (engl. Transport Layer; auch Ende-zu-Ende-Kontrolle, Transport-Kontrolle) zählen die Segmentierung des Datenstroms und die Stauvermeidung (engl. congestion avoidance).</w:t>
      </w:r>
    </w:p>
    <w:p w14:paraId="56001533" w14:textId="77777777" w:rsidR="008B55E3" w:rsidRPr="008B55E3" w:rsidRDefault="008B55E3" w:rsidP="008B55E3">
      <w:pPr>
        <w:rPr>
          <w:lang w:val="de-CH" w:eastAsia="de-CH"/>
        </w:rPr>
      </w:pPr>
    </w:p>
    <w:p w14:paraId="56001534" w14:textId="77777777" w:rsidR="008B55E3" w:rsidRPr="008B55E3" w:rsidRDefault="008B55E3" w:rsidP="008B55E3">
      <w:pPr>
        <w:rPr>
          <w:lang w:val="de-CH" w:eastAsia="de-CH"/>
        </w:rPr>
      </w:pPr>
      <w:r w:rsidRPr="008B55E3">
        <w:rPr>
          <w:lang w:val="de-CH" w:eastAsia="de-CH"/>
        </w:rPr>
        <w:t>Ein Datensegment ist dabei eine Service Data Unit, die zur Datenkapselung auf der vierten Schicht (Transportschicht) verwendet wird. Es besteht aus Protokollelementen, die Schicht-4-Steuerungsinformationen enthalten. Als Adressierung wird dem Datensegment eine Schicht-4-Adresse vergeben, also ein Port. Das Datensegment wird in der Schicht 3 in ein Datenpaket gekapselt.</w:t>
      </w:r>
    </w:p>
    <w:p w14:paraId="56001535" w14:textId="77777777" w:rsidR="008B55E3" w:rsidRPr="008B55E3" w:rsidRDefault="008B55E3" w:rsidP="008B55E3">
      <w:pPr>
        <w:rPr>
          <w:lang w:val="de-CH" w:eastAsia="de-CH"/>
        </w:rPr>
      </w:pPr>
    </w:p>
    <w:p w14:paraId="56001536" w14:textId="77777777" w:rsidR="008B55E3" w:rsidRPr="008B55E3" w:rsidRDefault="008B55E3" w:rsidP="008B55E3">
      <w:pPr>
        <w:rPr>
          <w:lang w:val="de-CH" w:eastAsia="de-CH"/>
        </w:rPr>
      </w:pPr>
      <w:r w:rsidRPr="008B55E3">
        <w:rPr>
          <w:lang w:val="de-CH" w:eastAsia="de-CH"/>
        </w:rPr>
        <w:t>Die Transportschicht bietet den anwendungsorientierten Schichten 5 bis 7 einen einheitlichen Zugriff, so dass diese die Eigenschaften des Kommunikationsnetzes nicht zu berücksichtigen brauchen.</w:t>
      </w:r>
    </w:p>
    <w:p w14:paraId="56001537" w14:textId="77777777" w:rsidR="008B55E3" w:rsidRPr="008B55E3" w:rsidRDefault="008B55E3" w:rsidP="008B55E3">
      <w:pPr>
        <w:rPr>
          <w:lang w:val="de-CH" w:eastAsia="de-CH"/>
        </w:rPr>
      </w:pPr>
    </w:p>
    <w:p w14:paraId="56001538" w14:textId="77777777" w:rsidR="008B55E3" w:rsidRPr="008B55E3" w:rsidRDefault="008B55E3" w:rsidP="008B55E3">
      <w:pPr>
        <w:rPr>
          <w:lang w:val="de-CH" w:eastAsia="de-CH"/>
        </w:rPr>
      </w:pPr>
      <w:r w:rsidRPr="008B55E3">
        <w:rPr>
          <w:lang w:val="de-CH" w:eastAsia="de-CH"/>
        </w:rPr>
        <w:t>Fünf verschiedene Dienstklassen unterschiedlicher Güte sind in Schicht 4 definiert und können von den oberen Schichten benutzt werden, vom einfachsten bis zum komfortabelsten Dienst mit Multiplexmechanismen, Fehlersicherungs- und Fehlerbehebungsverfahren.</w:t>
      </w:r>
    </w:p>
    <w:p w14:paraId="56001539" w14:textId="77777777" w:rsidR="008B55E3" w:rsidRPr="008B55E3" w:rsidRDefault="008B55E3" w:rsidP="008B55E3">
      <w:pPr>
        <w:rPr>
          <w:lang w:val="de-CH" w:eastAsia="de-CH"/>
        </w:rPr>
      </w:pPr>
    </w:p>
    <w:p w14:paraId="5600153A" w14:textId="77777777" w:rsidR="008B55E3" w:rsidRDefault="008B55E3" w:rsidP="008B55E3">
      <w:pPr>
        <w:rPr>
          <w:lang w:val="de-CH" w:eastAsia="de-CH"/>
        </w:rPr>
      </w:pPr>
      <w:r w:rsidRPr="00487A7D">
        <w:rPr>
          <w:b/>
          <w:bCs/>
          <w:lang w:val="de-CH" w:eastAsia="de-CH"/>
        </w:rPr>
        <w:t>Protokolle und Normen</w:t>
      </w:r>
      <w:r w:rsidRPr="008B55E3">
        <w:rPr>
          <w:lang w:val="de-CH" w:eastAsia="de-CH"/>
        </w:rPr>
        <w:t>: ISO 8073/X.224, ISO 8602, TCP, UDP, SCTP.</w:t>
      </w:r>
    </w:p>
    <w:p w14:paraId="5600153B" w14:textId="77777777" w:rsidR="00A04728" w:rsidRDefault="00A04728" w:rsidP="008B55E3">
      <w:pPr>
        <w:rPr>
          <w:lang w:val="de-CH" w:eastAsia="de-CH"/>
        </w:rPr>
      </w:pPr>
    </w:p>
    <w:p w14:paraId="5600153C" w14:textId="77777777" w:rsidR="00A04728" w:rsidRDefault="00A04728">
      <w:pPr>
        <w:rPr>
          <w:lang w:val="de-CH" w:eastAsia="de-CH"/>
        </w:rPr>
      </w:pPr>
      <w:r>
        <w:rPr>
          <w:lang w:val="de-CH" w:eastAsia="de-CH"/>
        </w:rPr>
        <w:br w:type="page"/>
      </w:r>
    </w:p>
    <w:p w14:paraId="5600153D" w14:textId="77777777" w:rsidR="00A04728" w:rsidRDefault="00A04728" w:rsidP="003A5936">
      <w:pPr>
        <w:pStyle w:val="berschrift3"/>
        <w:rPr>
          <w:lang w:val="de-CH" w:eastAsia="de-CH"/>
        </w:rPr>
      </w:pPr>
      <w:bookmarkStart w:id="110" w:name="_Toc32745215"/>
      <w:r>
        <w:rPr>
          <w:lang w:val="de-CH" w:eastAsia="de-CH"/>
        </w:rPr>
        <w:lastRenderedPageBreak/>
        <w:t>Schicht 5 – Sitzungsschicht (Session Layer)</w:t>
      </w:r>
      <w:bookmarkEnd w:id="110"/>
    </w:p>
    <w:p w14:paraId="5600153E" w14:textId="77777777" w:rsidR="00A04728" w:rsidRDefault="00A04728" w:rsidP="008B55E3">
      <w:pPr>
        <w:rPr>
          <w:lang w:val="de-CH" w:eastAsia="de-CH"/>
        </w:rPr>
      </w:pPr>
    </w:p>
    <w:p w14:paraId="5600153F" w14:textId="77777777" w:rsidR="003A5936" w:rsidRPr="003A5936" w:rsidRDefault="003A5936" w:rsidP="003A5936">
      <w:pPr>
        <w:rPr>
          <w:lang w:val="de-CH" w:eastAsia="de-CH"/>
        </w:rPr>
      </w:pPr>
      <w:r w:rsidRPr="003A5936">
        <w:rPr>
          <w:lang w:val="de-CH" w:eastAsia="de-CH"/>
        </w:rPr>
        <w:t>Die Schicht 5 (Steuerung logischer Verbindungen; engl. Session Layer; auch Sitzungsschicht[3]) sorgt für die Prozesskommunikation zwischen zwei Systemen. Hier findet sich unter anderem das Protokoll RPC (Remote Procedure Call). Um Zusammenbrüche der Sitzung und ähnliche Probleme zu beheben, stellt die Sitzungsschicht Dienste für einen organisierten und synchronisierten Datenaustausch zur Verfügung. Zu diesem Zweck werden Wiederaufsetzpunkte, so genannte Fixpunkte (Check Points) eingeführt, an denen die Sitzung nach einem Ausfall einer Transportverbindung wieder synchronisiert werden kann, ohne dass die Übertragung wieder von vorne beginnen muss.</w:t>
      </w:r>
    </w:p>
    <w:p w14:paraId="56001540" w14:textId="77777777" w:rsidR="003A5936" w:rsidRPr="003A5936" w:rsidRDefault="003A5936" w:rsidP="003A5936">
      <w:pPr>
        <w:rPr>
          <w:lang w:val="de-CH" w:eastAsia="de-CH"/>
        </w:rPr>
      </w:pPr>
    </w:p>
    <w:p w14:paraId="56001541" w14:textId="77777777" w:rsidR="00A04728" w:rsidRDefault="003A5936" w:rsidP="003A5936">
      <w:pPr>
        <w:rPr>
          <w:lang w:val="fr-CH" w:eastAsia="de-CH"/>
        </w:rPr>
      </w:pPr>
      <w:r w:rsidRPr="00487A7D">
        <w:rPr>
          <w:b/>
          <w:bCs/>
          <w:lang w:val="fr-CH" w:eastAsia="de-CH"/>
        </w:rPr>
        <w:t>Protokolle und Normen</w:t>
      </w:r>
      <w:r w:rsidRPr="003A5936">
        <w:rPr>
          <w:lang w:val="fr-CH" w:eastAsia="de-CH"/>
        </w:rPr>
        <w:t>: ISO 8326 / X.215 (Session Service), ISO 8327 / X.225 (Connection-Oriented Session Protocol), ISO 9548 (Connectionless Session Protocol)</w:t>
      </w:r>
    </w:p>
    <w:p w14:paraId="56001542" w14:textId="77777777" w:rsidR="003A5936" w:rsidRDefault="003A5936" w:rsidP="003A5936">
      <w:pPr>
        <w:rPr>
          <w:lang w:val="fr-CH" w:eastAsia="de-CH"/>
        </w:rPr>
      </w:pPr>
    </w:p>
    <w:p w14:paraId="56001543" w14:textId="77777777" w:rsidR="003A5936" w:rsidRDefault="003A5936" w:rsidP="003A5936">
      <w:pPr>
        <w:pStyle w:val="berschrift3"/>
        <w:rPr>
          <w:lang w:val="fr-CH" w:eastAsia="de-CH"/>
        </w:rPr>
      </w:pPr>
      <w:bookmarkStart w:id="111" w:name="_Toc32745216"/>
      <w:r>
        <w:rPr>
          <w:lang w:val="fr-CH" w:eastAsia="de-CH"/>
        </w:rPr>
        <w:t>Schicht 6 – Darstellungssicht (Presentation Layer)</w:t>
      </w:r>
      <w:bookmarkEnd w:id="111"/>
    </w:p>
    <w:p w14:paraId="56001544" w14:textId="77777777" w:rsidR="003A5936" w:rsidRDefault="003A5936" w:rsidP="003A5936">
      <w:pPr>
        <w:rPr>
          <w:lang w:val="fr-CH" w:eastAsia="de-CH"/>
        </w:rPr>
      </w:pPr>
    </w:p>
    <w:p w14:paraId="56001545" w14:textId="77777777" w:rsidR="003A5936" w:rsidRPr="003A5936" w:rsidRDefault="003A5936" w:rsidP="003A5936">
      <w:pPr>
        <w:rPr>
          <w:lang w:val="de-CH" w:eastAsia="de-CH"/>
        </w:rPr>
      </w:pPr>
      <w:r w:rsidRPr="003A5936">
        <w:rPr>
          <w:lang w:val="de-CH" w:eastAsia="de-CH"/>
        </w:rPr>
        <w:t>Die Darstellungsschicht (engl. Presentation Layer; auch Datendarstellungsschicht, Datenbereitstellungsebene) setzt die systemabhängige Darstellung der Daten (zum Beispiel ASCII, EBCDIC) in eine unabhängige Form um und ermöglicht somit den syntaktisch korrekten Datenaustausch zwischen unterschiedlichen Systemen. Auch Aufgaben wie die Datenkompression und die Verschlüsselung gehören zur Schicht 6. Die Darstellungsschicht gewährleistet, dass Daten, die von der Anwendungsschicht eines Systems gesendet werden, von der Anwendungsschicht eines anderen Systems gelesen werden können. Falls erforderlich, agiert die Darstellungsschicht als Übersetzer zwischen verschiedenen Datenformaten, indem sie ein für beide Systeme verständliches Datenformat, die ASN.1 (Abstract Syntax Notation One), verwendet.</w:t>
      </w:r>
    </w:p>
    <w:p w14:paraId="56001546" w14:textId="77777777" w:rsidR="003A5936" w:rsidRPr="003A5936" w:rsidRDefault="003A5936" w:rsidP="003A5936">
      <w:pPr>
        <w:rPr>
          <w:lang w:val="de-CH" w:eastAsia="de-CH"/>
        </w:rPr>
      </w:pPr>
    </w:p>
    <w:p w14:paraId="56001547" w14:textId="77777777" w:rsidR="003A5936" w:rsidRDefault="003A5936" w:rsidP="003A5936">
      <w:pPr>
        <w:rPr>
          <w:lang w:val="fr-CH" w:eastAsia="de-CH"/>
        </w:rPr>
      </w:pPr>
      <w:r w:rsidRPr="00487A7D">
        <w:rPr>
          <w:b/>
          <w:bCs/>
          <w:lang w:val="fr-CH" w:eastAsia="de-CH"/>
        </w:rPr>
        <w:t>Protokolle und Normen</w:t>
      </w:r>
      <w:r w:rsidRPr="003A5936">
        <w:rPr>
          <w:lang w:val="fr-CH" w:eastAsia="de-CH"/>
        </w:rPr>
        <w:t>: ISO 8822 / X.216 (Presentation Service), ISO 8823 / X.226 (Connection-Oriented Presentation Protocol), ISO 9576 (Connectionless Presentation Protocol)</w:t>
      </w:r>
    </w:p>
    <w:p w14:paraId="56001548" w14:textId="77777777" w:rsidR="003A5936" w:rsidRDefault="003A5936" w:rsidP="003A5936">
      <w:pPr>
        <w:rPr>
          <w:lang w:val="fr-CH" w:eastAsia="de-CH"/>
        </w:rPr>
      </w:pPr>
    </w:p>
    <w:p w14:paraId="56001549" w14:textId="77777777" w:rsidR="003A5936" w:rsidRDefault="003A5936" w:rsidP="003A5936">
      <w:pPr>
        <w:pStyle w:val="berschrift3"/>
        <w:rPr>
          <w:lang w:val="fr-CH" w:eastAsia="de-CH"/>
        </w:rPr>
      </w:pPr>
      <w:bookmarkStart w:id="112" w:name="_Toc32745217"/>
      <w:r>
        <w:rPr>
          <w:lang w:val="fr-CH" w:eastAsia="de-CH"/>
        </w:rPr>
        <w:t>Schicht 7 – Anwendungssicht (Application Layer)</w:t>
      </w:r>
      <w:bookmarkEnd w:id="112"/>
    </w:p>
    <w:p w14:paraId="5600154A" w14:textId="77777777" w:rsidR="003A5936" w:rsidRDefault="003A5936" w:rsidP="003A5936">
      <w:pPr>
        <w:rPr>
          <w:lang w:val="fr-CH" w:eastAsia="de-CH"/>
        </w:rPr>
      </w:pPr>
    </w:p>
    <w:p w14:paraId="5600154B" w14:textId="77777777" w:rsidR="003A5936" w:rsidRPr="003A5936" w:rsidRDefault="003A5936" w:rsidP="003A5936">
      <w:pPr>
        <w:rPr>
          <w:lang w:val="de-CH" w:eastAsia="de-CH"/>
        </w:rPr>
      </w:pPr>
      <w:r w:rsidRPr="003A5936">
        <w:rPr>
          <w:lang w:val="de-CH" w:eastAsia="de-CH"/>
        </w:rPr>
        <w:t>Dienste, Anwendungen und Netzmanagement. Die Anwendungsschicht stellt Funktionen für die Anwendungen zur Verfügung. Diese Schicht stellt die Verbindung zu den unteren Schichten her. Auf dieser Ebene findet auch die Dateneingabe und -ausgabe statt.</w:t>
      </w:r>
    </w:p>
    <w:p w14:paraId="5600154C" w14:textId="77777777" w:rsidR="003A5936" w:rsidRPr="003A5936" w:rsidRDefault="003A5936" w:rsidP="003A5936">
      <w:pPr>
        <w:rPr>
          <w:lang w:val="de-CH" w:eastAsia="de-CH"/>
        </w:rPr>
      </w:pPr>
    </w:p>
    <w:p w14:paraId="5600154D" w14:textId="77777777" w:rsidR="003A5936" w:rsidRDefault="003A5936" w:rsidP="003A5936">
      <w:pPr>
        <w:rPr>
          <w:lang w:val="fr-CH" w:eastAsia="de-CH"/>
        </w:rPr>
      </w:pPr>
      <w:r w:rsidRPr="00487A7D">
        <w:rPr>
          <w:b/>
          <w:bCs/>
          <w:lang w:val="fr-CH" w:eastAsia="de-CH"/>
        </w:rPr>
        <w:t>Anwendungen</w:t>
      </w:r>
      <w:r w:rsidRPr="003A5936">
        <w:rPr>
          <w:lang w:val="fr-CH" w:eastAsia="de-CH"/>
        </w:rPr>
        <w:t>: Webbrowser, E-Mail-Programm</w:t>
      </w:r>
    </w:p>
    <w:p w14:paraId="5600154E" w14:textId="77777777" w:rsidR="002428C5" w:rsidRDefault="002428C5">
      <w:pPr>
        <w:rPr>
          <w:lang w:val="fr-CH" w:eastAsia="de-CH"/>
        </w:rPr>
      </w:pPr>
      <w:r>
        <w:rPr>
          <w:lang w:val="fr-CH" w:eastAsia="de-CH"/>
        </w:rPr>
        <w:br w:type="page"/>
      </w:r>
    </w:p>
    <w:p w14:paraId="5600154F" w14:textId="77777777" w:rsidR="003A5936" w:rsidRDefault="002428C5" w:rsidP="002428C5">
      <w:pPr>
        <w:pStyle w:val="berschrift2"/>
        <w:rPr>
          <w:lang w:val="fr-CH" w:eastAsia="de-CH"/>
        </w:rPr>
      </w:pPr>
      <w:bookmarkStart w:id="113" w:name="_Toc32745218"/>
      <w:r>
        <w:rPr>
          <w:lang w:val="fr-CH" w:eastAsia="de-CH"/>
        </w:rPr>
        <w:lastRenderedPageBreak/>
        <w:t>Allgemeines</w:t>
      </w:r>
      <w:bookmarkEnd w:id="113"/>
    </w:p>
    <w:p w14:paraId="56001550" w14:textId="77777777" w:rsidR="003A5936" w:rsidRDefault="003A5936" w:rsidP="003A5936">
      <w:pPr>
        <w:rPr>
          <w:lang w:val="fr-CH" w:eastAsia="de-CH"/>
        </w:rPr>
      </w:pPr>
      <w:r>
        <w:rPr>
          <w:noProof/>
          <w:lang w:val="de-CH" w:eastAsia="de-CH"/>
        </w:rPr>
        <w:drawing>
          <wp:inline distT="0" distB="0" distL="0" distR="0" wp14:anchorId="56001599" wp14:editId="5600159A">
            <wp:extent cx="5759450" cy="3732605"/>
            <wp:effectExtent l="0" t="0" r="0" b="0"/>
            <wp:docPr id="17" name="Grafik 17" descr="https://upload.wikimedia.org/wikipedia/commons/thumb/8/80/ISO-OSI-7-Schichten-Modell%28in_Deutsch%29.svg/1148px-ISO-OSI-7-Schichten-Modell%28in_Deutsch%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8/80/ISO-OSI-7-Schichten-Modell%28in_Deutsch%29.svg/1148px-ISO-OSI-7-Schichten-Modell%28in_Deutsch%29.sv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9450" cy="3732605"/>
                    </a:xfrm>
                    <a:prstGeom prst="rect">
                      <a:avLst/>
                    </a:prstGeom>
                    <a:noFill/>
                    <a:ln>
                      <a:noFill/>
                    </a:ln>
                  </pic:spPr>
                </pic:pic>
              </a:graphicData>
            </a:graphic>
          </wp:inline>
        </w:drawing>
      </w:r>
    </w:p>
    <w:p w14:paraId="56001551" w14:textId="77777777" w:rsidR="003A5936" w:rsidRPr="003A5936" w:rsidRDefault="003A5936" w:rsidP="003A5936">
      <w:pPr>
        <w:rPr>
          <w:lang w:val="de-CH" w:eastAsia="de-CH"/>
        </w:rPr>
      </w:pPr>
      <w:r w:rsidRPr="003A5936">
        <w:rPr>
          <w:lang w:val="de-CH" w:eastAsia="de-CH"/>
        </w:rPr>
        <w:t>Das OSI-Referenzmodell wird oft herangezogen, wenn es um das Design von Netzprotokollen und das Verständnis ihrer Funktionen geht. Auf der Basis dieses Modells sind auch Netzprotokolle entwickelt worden, die jedoch fast nur in der öffentlichen Kommunikationstechnik verwendet werden, also von großen Netzbetreibern wie der Deutschen Telekom. Im privaten und kommerziellen Bereich wird hauptsächlich die TCP/IP-Protokoll-Familie eingesetzt. Das TCP/IP-Referenzmodell ist sehr speziell auf den Zusammenschluss von Netzen (internetworking) zugeschnitten.</w:t>
      </w:r>
    </w:p>
    <w:p w14:paraId="56001552" w14:textId="77777777" w:rsidR="003A5936" w:rsidRPr="003A5936" w:rsidRDefault="003A5936" w:rsidP="003A5936">
      <w:pPr>
        <w:rPr>
          <w:lang w:val="de-CH" w:eastAsia="de-CH"/>
        </w:rPr>
      </w:pPr>
    </w:p>
    <w:p w14:paraId="56001553" w14:textId="77777777" w:rsidR="003A5936" w:rsidRPr="003A5936" w:rsidRDefault="003A5936" w:rsidP="003A5936">
      <w:pPr>
        <w:rPr>
          <w:lang w:val="de-CH" w:eastAsia="de-CH"/>
        </w:rPr>
      </w:pPr>
      <w:r w:rsidRPr="003A5936">
        <w:rPr>
          <w:lang w:val="de-CH" w:eastAsia="de-CH"/>
        </w:rPr>
        <w:t>Die nach dem OSI-Referenzmodell entwickelten Netzprotokolle haben mit der TCP/IP-Protokollfamilie gemeinsam, dass es sich um hierarchische Modelle handelt. Es gibt aber wesentliche konzeptionelle Unterschiede: OSI legt die Dienste genau fest, die jede Schicht für die nächsthöhere zu erbringen hat. TCP/IP hat kein derartig strenges Schichtenkonzept wie OSI. Weder sind die Funktionen der Schichten genau festgelegt noch die Dienste. Es ist erlaubt, dass eine untere Schicht unter Umgehung zwischenliegender Schichten direkt von einer höheren Schicht benutzt wird. TCP/IP ist damit erheblich effizienter als die OSI-Protokolle. Nachteil bei TCP/IP ist, dass es für viele kleine und kleinste Dienste jeweils ein eigenes Netzprotokoll gibt. OSI hat dagegen für seine Protokolle jeweils einen großen Leistungsumfang festgelegt, der sehr viele Optionen hat. Nicht jede kommerziell erhältliche OSI-Software hat den vollen Leistungsumfang implementiert. Daher wurden OSI-Profile definiert, die jeweils nur einen bestimmten Satz von Optionen beinhalten. OSI-Software unterschiedlicher Hersteller arbeitet zusammen, wenn dieselben Profile implementiert sind.</w:t>
      </w:r>
    </w:p>
    <w:p w14:paraId="56001554" w14:textId="77777777" w:rsidR="003A5936" w:rsidRPr="003A5936" w:rsidRDefault="003A5936" w:rsidP="003A5936">
      <w:pPr>
        <w:rPr>
          <w:lang w:val="de-CH" w:eastAsia="de-CH"/>
        </w:rPr>
      </w:pPr>
    </w:p>
    <w:p w14:paraId="56001555" w14:textId="77777777" w:rsidR="003A5936" w:rsidRPr="003A5936" w:rsidRDefault="003A5936" w:rsidP="003A5936">
      <w:pPr>
        <w:rPr>
          <w:lang w:val="de-CH" w:eastAsia="de-CH"/>
        </w:rPr>
      </w:pPr>
      <w:r w:rsidRPr="003A5936">
        <w:rPr>
          <w:lang w:val="de-CH" w:eastAsia="de-CH"/>
        </w:rPr>
        <w:t>Zur Einordnung von Kommunikationsprotokollen in das OSI-Modell siehe auch:</w:t>
      </w:r>
    </w:p>
    <w:p w14:paraId="56001556" w14:textId="77777777" w:rsidR="003A5936" w:rsidRPr="003A5936" w:rsidRDefault="003A5936" w:rsidP="003A5936">
      <w:pPr>
        <w:rPr>
          <w:lang w:val="de-CH" w:eastAsia="de-CH"/>
        </w:rPr>
      </w:pPr>
    </w:p>
    <w:p w14:paraId="56001557" w14:textId="77777777" w:rsidR="003A5936" w:rsidRPr="003A5936" w:rsidRDefault="003A5936" w:rsidP="003A5936">
      <w:pPr>
        <w:rPr>
          <w:lang w:val="fr-CH" w:eastAsia="de-CH"/>
        </w:rPr>
      </w:pPr>
      <w:r w:rsidRPr="003A5936">
        <w:rPr>
          <w:lang w:val="fr-CH" w:eastAsia="de-CH"/>
        </w:rPr>
        <w:t>AppleTalk</w:t>
      </w:r>
    </w:p>
    <w:p w14:paraId="56001558" w14:textId="77777777" w:rsidR="00FA00BE" w:rsidRDefault="003A5936" w:rsidP="003A5936">
      <w:pPr>
        <w:rPr>
          <w:lang w:val="fr-CH" w:eastAsia="de-CH"/>
        </w:rPr>
      </w:pPr>
      <w:r w:rsidRPr="003A5936">
        <w:rPr>
          <w:lang w:val="fr-CH" w:eastAsia="de-CH"/>
        </w:rPr>
        <w:t>IPX Internetwork Packet Exchange</w:t>
      </w:r>
    </w:p>
    <w:p w14:paraId="56001559" w14:textId="77777777" w:rsidR="00FA00BE" w:rsidRDefault="00FA00BE">
      <w:pPr>
        <w:rPr>
          <w:lang w:val="fr-CH" w:eastAsia="de-CH"/>
        </w:rPr>
      </w:pPr>
      <w:r>
        <w:rPr>
          <w:lang w:val="fr-CH" w:eastAsia="de-CH"/>
        </w:rPr>
        <w:br w:type="page"/>
      </w:r>
    </w:p>
    <w:p w14:paraId="5600155A" w14:textId="77777777" w:rsidR="003A5936" w:rsidRDefault="00FA00BE" w:rsidP="003A5936">
      <w:pPr>
        <w:rPr>
          <w:lang w:val="fr-CH" w:eastAsia="de-CH"/>
        </w:rPr>
      </w:pPr>
      <w:r>
        <w:rPr>
          <w:noProof/>
          <w:lang w:val="de-CH" w:eastAsia="de-CH"/>
        </w:rPr>
        <w:lastRenderedPageBreak/>
        <w:drawing>
          <wp:inline distT="0" distB="0" distL="0" distR="0" wp14:anchorId="5600159B" wp14:editId="5600159C">
            <wp:extent cx="5324475" cy="3562350"/>
            <wp:effectExtent l="0" t="0" r="9525" b="0"/>
            <wp:docPr id="19" name="Grafik 19" descr="https://i-technet.sec.s-msft.com/dynimg/IC2133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echnet.sec.s-msft.com/dynimg/IC213395.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24475" cy="3562350"/>
                    </a:xfrm>
                    <a:prstGeom prst="rect">
                      <a:avLst/>
                    </a:prstGeom>
                    <a:noFill/>
                    <a:ln>
                      <a:noFill/>
                    </a:ln>
                  </pic:spPr>
                </pic:pic>
              </a:graphicData>
            </a:graphic>
          </wp:inline>
        </w:drawing>
      </w:r>
    </w:p>
    <w:p w14:paraId="5600155B" w14:textId="77777777" w:rsidR="00FA00BE" w:rsidRDefault="00FA00BE" w:rsidP="003A5936">
      <w:pPr>
        <w:rPr>
          <w:lang w:val="fr-CH" w:eastAsia="de-CH"/>
        </w:rPr>
      </w:pPr>
    </w:p>
    <w:p w14:paraId="5600155C" w14:textId="77777777" w:rsidR="00FA00BE" w:rsidRDefault="00FA00BE" w:rsidP="003A5936">
      <w:pPr>
        <w:rPr>
          <w:lang w:val="fr-CH" w:eastAsia="de-CH"/>
        </w:rPr>
      </w:pPr>
    </w:p>
    <w:p w14:paraId="5600155D" w14:textId="77777777" w:rsidR="00FA00BE" w:rsidRDefault="00FA00BE" w:rsidP="003A5936">
      <w:pPr>
        <w:rPr>
          <w:lang w:val="fr-CH" w:eastAsia="de-CH"/>
        </w:rPr>
      </w:pPr>
    </w:p>
    <w:p w14:paraId="5600155E" w14:textId="77777777" w:rsidR="00FA00BE" w:rsidRDefault="00FA00BE" w:rsidP="003A5936">
      <w:pPr>
        <w:rPr>
          <w:lang w:val="fr-CH" w:eastAsia="de-CH"/>
        </w:rPr>
      </w:pPr>
    </w:p>
    <w:p w14:paraId="5600155F" w14:textId="77777777" w:rsidR="00FA00BE" w:rsidRDefault="00FA00BE" w:rsidP="003A5936">
      <w:pPr>
        <w:rPr>
          <w:lang w:val="fr-CH" w:eastAsia="de-CH"/>
        </w:rPr>
      </w:pPr>
    </w:p>
    <w:p w14:paraId="56001560" w14:textId="77777777" w:rsidR="00FA00BE" w:rsidRDefault="00FA00BE" w:rsidP="003A5936">
      <w:pPr>
        <w:rPr>
          <w:lang w:val="fr-CH" w:eastAsia="de-CH"/>
        </w:rPr>
      </w:pPr>
      <w:r>
        <w:rPr>
          <w:noProof/>
          <w:lang w:val="de-CH" w:eastAsia="de-CH"/>
        </w:rPr>
        <w:drawing>
          <wp:inline distT="0" distB="0" distL="0" distR="0" wp14:anchorId="5600159D" wp14:editId="5600159E">
            <wp:extent cx="5759450" cy="3115654"/>
            <wp:effectExtent l="0" t="0" r="0" b="8890"/>
            <wp:docPr id="20" name="Grafik 20" descr="http://ptunotes.com/wp-content/uploads/2012/05/OSI-model-with-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tunotes.com/wp-content/uploads/2012/05/OSI-model-with-tag.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9450" cy="3115654"/>
                    </a:xfrm>
                    <a:prstGeom prst="rect">
                      <a:avLst/>
                    </a:prstGeom>
                    <a:noFill/>
                    <a:ln>
                      <a:noFill/>
                    </a:ln>
                  </pic:spPr>
                </pic:pic>
              </a:graphicData>
            </a:graphic>
          </wp:inline>
        </w:drawing>
      </w:r>
    </w:p>
    <w:p w14:paraId="56001561" w14:textId="77777777" w:rsidR="00EF3650" w:rsidRDefault="00EF3650">
      <w:pPr>
        <w:rPr>
          <w:lang w:val="fr-CH" w:eastAsia="de-CH"/>
        </w:rPr>
      </w:pPr>
      <w:r>
        <w:rPr>
          <w:lang w:val="fr-CH" w:eastAsia="de-CH"/>
        </w:rPr>
        <w:br w:type="page"/>
      </w:r>
    </w:p>
    <w:p w14:paraId="56001562" w14:textId="77777777" w:rsidR="00EF3650" w:rsidRPr="003A5936" w:rsidRDefault="00EF3650" w:rsidP="003A5936">
      <w:pPr>
        <w:rPr>
          <w:lang w:val="fr-CH" w:eastAsia="de-CH"/>
        </w:rPr>
      </w:pPr>
      <w:r>
        <w:rPr>
          <w:noProof/>
          <w:lang w:val="de-CH" w:eastAsia="de-CH"/>
        </w:rPr>
        <w:lastRenderedPageBreak/>
        <w:drawing>
          <wp:inline distT="0" distB="0" distL="0" distR="0" wp14:anchorId="5600159F" wp14:editId="560015A0">
            <wp:extent cx="5759450" cy="2989594"/>
            <wp:effectExtent l="0" t="0" r="0" b="1270"/>
            <wp:docPr id="21" name="Grafik 21" descr="http://wiki.ubuntu-forum.de/images/d/d9/OSI-Referenz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iki.ubuntu-forum.de/images/d/d9/OSI-Referenzmodell.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59450" cy="2989594"/>
                    </a:xfrm>
                    <a:prstGeom prst="rect">
                      <a:avLst/>
                    </a:prstGeom>
                    <a:noFill/>
                    <a:ln>
                      <a:noFill/>
                    </a:ln>
                  </pic:spPr>
                </pic:pic>
              </a:graphicData>
            </a:graphic>
          </wp:inline>
        </w:drawing>
      </w:r>
    </w:p>
    <w:sectPr w:rsidR="00EF3650" w:rsidRPr="003A5936" w:rsidSect="0098020E">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CFAEC" w14:textId="77777777" w:rsidR="00283077" w:rsidRDefault="00283077">
      <w:r>
        <w:separator/>
      </w:r>
    </w:p>
  </w:endnote>
  <w:endnote w:type="continuationSeparator" w:id="0">
    <w:p w14:paraId="572F7B5B" w14:textId="77777777" w:rsidR="00283077" w:rsidRDefault="00283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S Joey">
    <w:altName w:val="Arial"/>
    <w:panose1 w:val="00000000000000000000"/>
    <w:charset w:val="00"/>
    <w:family w:val="modern"/>
    <w:notTrueType/>
    <w:pitch w:val="variable"/>
    <w:sig w:usb0="A00000AF" w:usb1="5000A06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4948B" w14:textId="77777777" w:rsidR="00B267DA" w:rsidRDefault="00B267DA" w:rsidP="00494A21">
    <w:pPr>
      <w:spacing w:line="14" w:lineRule="auto"/>
    </w:pPr>
    <w:r>
      <w:rPr>
        <w:noProof/>
        <w:lang w:val="de-CH" w:eastAsia="de-CH"/>
      </w:rPr>
      <mc:AlternateContent>
        <mc:Choice Requires="wpg">
          <w:drawing>
            <wp:anchor distT="0" distB="0" distL="114300" distR="114300" simplePos="0" relativeHeight="251659264" behindDoc="1" locked="0" layoutInCell="1" allowOverlap="1" wp14:anchorId="5973D88D" wp14:editId="4C477349">
              <wp:simplePos x="0" y="0"/>
              <wp:positionH relativeFrom="page">
                <wp:posOffset>881380</wp:posOffset>
              </wp:positionH>
              <wp:positionV relativeFrom="page">
                <wp:posOffset>10102850</wp:posOffset>
              </wp:positionV>
              <wp:extent cx="5797550" cy="1270"/>
              <wp:effectExtent l="5080" t="6350" r="7620" b="11430"/>
              <wp:wrapNone/>
              <wp:docPr id="32" name="Gruppieren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1270"/>
                        <a:chOff x="1388" y="15910"/>
                        <a:chExt cx="9130" cy="2"/>
                      </a:xfrm>
                    </wpg:grpSpPr>
                    <wps:wsp>
                      <wps:cNvPr id="35" name="Freeform 2"/>
                      <wps:cNvSpPr>
                        <a:spLocks/>
                      </wps:cNvSpPr>
                      <wps:spPr bwMode="auto">
                        <a:xfrm>
                          <a:off x="1388" y="15910"/>
                          <a:ext cx="9130" cy="2"/>
                        </a:xfrm>
                        <a:custGeom>
                          <a:avLst/>
                          <a:gdLst>
                            <a:gd name="T0" fmla="+- 0 1388 1388"/>
                            <a:gd name="T1" fmla="*/ T0 w 9130"/>
                            <a:gd name="T2" fmla="+- 0 10518 1388"/>
                            <a:gd name="T3" fmla="*/ T2 w 9130"/>
                          </a:gdLst>
                          <a:ahLst/>
                          <a:cxnLst>
                            <a:cxn ang="0">
                              <a:pos x="T1" y="0"/>
                            </a:cxn>
                            <a:cxn ang="0">
                              <a:pos x="T3" y="0"/>
                            </a:cxn>
                          </a:cxnLst>
                          <a:rect l="0" t="0" r="r" b="b"/>
                          <a:pathLst>
                            <a:path w="9130">
                              <a:moveTo>
                                <a:pt x="0" y="0"/>
                              </a:moveTo>
                              <a:lnTo>
                                <a:pt x="9130" y="0"/>
                              </a:lnTo>
                            </a:path>
                          </a:pathLst>
                        </a:custGeom>
                        <a:noFill/>
                        <a:ln w="6096">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41E87" id="Gruppieren 32" o:spid="_x0000_s1026" style="position:absolute;margin-left:69.4pt;margin-top:795.5pt;width:456.5pt;height:.1pt;z-index:-251657216;mso-position-horizontal-relative:page;mso-position-vertical-relative:page" coordorigin="1388,15910" coordsize="9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">
              <v:shape id="Freeform 2" o:spid="_x0000_s1027" style="position:absolute;left:1388;top:15910;width:9130;height:2;visibility:visible;mso-wrap-style:square;v-text-anchor:top" coordsize="9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" path="m,l9130,e" filled="f" strokecolor="#7f7f7f" strokeweight=".48pt">
                <v:path arrowok="t" o:connecttype="custom" o:connectlocs="0,0;9130,0" o:connectangles="0,0"/>
              </v:shape>
              <w10:wrap anchorx="page" anchory="page"/>
            </v:group>
          </w:pict>
        </mc:Fallback>
      </mc:AlternateContent>
    </w:r>
    <w:r>
      <w:rPr>
        <w:noProof/>
        <w:lang w:val="de-CH" w:eastAsia="de-CH"/>
      </w:rPr>
      <mc:AlternateContent>
        <mc:Choice Requires="wps">
          <w:drawing>
            <wp:anchor distT="0" distB="0" distL="114300" distR="114300" simplePos="0" relativeHeight="251660288" behindDoc="1" locked="0" layoutInCell="1" allowOverlap="1" wp14:anchorId="6C1E9E18" wp14:editId="6DA3F21B">
              <wp:simplePos x="0" y="0"/>
              <wp:positionH relativeFrom="page">
                <wp:posOffset>887730</wp:posOffset>
              </wp:positionH>
              <wp:positionV relativeFrom="page">
                <wp:posOffset>10126980</wp:posOffset>
              </wp:positionV>
              <wp:extent cx="1320800" cy="127000"/>
              <wp:effectExtent l="1905" t="1905" r="1270" b="4445"/>
              <wp:wrapNone/>
              <wp:docPr id="39" name="Textfeld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CA65B" w14:textId="77777777" w:rsidR="00B267DA" w:rsidRDefault="00B267DA" w:rsidP="00494A21">
                          <w:pPr>
                            <w:spacing w:line="191" w:lineRule="exact"/>
                            <w:ind w:left="20"/>
                            <w:rPr>
                              <w:rFonts w:eastAsia="Calibri" w:cs="Calibri"/>
                              <w:sz w:val="16"/>
                              <w:szCs w:val="16"/>
                            </w:rPr>
                          </w:pPr>
                          <w:r>
                            <w:rPr>
                              <w:spacing w:val="-1"/>
                              <w:w w:val="94"/>
                              <w:sz w:val="16"/>
                            </w:rPr>
                            <w:t>Doku</w:t>
                          </w:r>
                          <w:r>
                            <w:rPr>
                              <w:spacing w:val="1"/>
                              <w:w w:val="94"/>
                              <w:sz w:val="16"/>
                            </w:rPr>
                            <w:t>m</w:t>
                          </w:r>
                          <w:r>
                            <w:rPr>
                              <w:spacing w:val="-1"/>
                              <w:w w:val="90"/>
                              <w:sz w:val="16"/>
                            </w:rPr>
                            <w:t>e</w:t>
                          </w:r>
                          <w:r>
                            <w:rPr>
                              <w:spacing w:val="-1"/>
                              <w:w w:val="95"/>
                              <w:sz w:val="16"/>
                            </w:rPr>
                            <w:t>nta</w:t>
                          </w:r>
                          <w:r>
                            <w:rPr>
                              <w:spacing w:val="1"/>
                              <w:w w:val="95"/>
                              <w:sz w:val="16"/>
                            </w:rPr>
                            <w:t>t</w:t>
                          </w:r>
                          <w:r>
                            <w:rPr>
                              <w:spacing w:val="-1"/>
                              <w:w w:val="92"/>
                              <w:sz w:val="16"/>
                            </w:rPr>
                            <w:t>i</w:t>
                          </w:r>
                          <w:r>
                            <w:rPr>
                              <w:spacing w:val="1"/>
                              <w:w w:val="92"/>
                              <w:sz w:val="16"/>
                            </w:rPr>
                            <w:t>o</w:t>
                          </w:r>
                          <w:r>
                            <w:rPr>
                              <w:w w:val="96"/>
                              <w:sz w:val="16"/>
                            </w:rPr>
                            <w:t>n</w:t>
                          </w:r>
                          <w:r>
                            <w:rPr>
                              <w:sz w:val="16"/>
                            </w:rPr>
                            <w:t xml:space="preserve"> </w:t>
                          </w:r>
                          <w:r>
                            <w:rPr>
                              <w:spacing w:val="1"/>
                              <w:w w:val="96"/>
                              <w:sz w:val="16"/>
                            </w:rPr>
                            <w:t>v</w:t>
                          </w:r>
                          <w:r>
                            <w:rPr>
                              <w:spacing w:val="1"/>
                              <w:w w:val="89"/>
                              <w:sz w:val="16"/>
                            </w:rPr>
                            <w:t>o</w:t>
                          </w:r>
                          <w:r>
                            <w:rPr>
                              <w:sz w:val="16"/>
                            </w:rPr>
                            <w:t xml:space="preserve">m </w:t>
                          </w:r>
                          <w:r>
                            <w:rPr>
                              <w:spacing w:val="-1"/>
                              <w:w w:val="97"/>
                              <w:sz w:val="16"/>
                            </w:rPr>
                            <w:t>30.03.</w:t>
                          </w:r>
                          <w:r>
                            <w:rPr>
                              <w:spacing w:val="1"/>
                              <w:w w:val="97"/>
                              <w:sz w:val="16"/>
                            </w:rPr>
                            <w:t>2</w:t>
                          </w:r>
                          <w:r>
                            <w:rPr>
                              <w:spacing w:val="-1"/>
                              <w:w w:val="102"/>
                              <w:sz w:val="16"/>
                            </w:rPr>
                            <w:t>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1E9E18" id="_x0000_t202" coordsize="21600,21600" o:spt="202" path="m,l,21600r21600,l21600,xe">
              <v:stroke joinstyle="miter"/>
              <v:path gradientshapeok="t" o:connecttype="rect"/>
            </v:shapetype>
            <v:shape id="Textfeld 39" o:spid="_x0000_s1026" type="#_x0000_t202" style="position:absolute;margin-left:69.9pt;margin-top:797.4pt;width:104pt;height:1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" filled="f" stroked="f">
              <v:textbox inset="0,0,0,0">
                <w:txbxContent>
                  <w:p w14:paraId="78BCA65B" w14:textId="77777777" w:rsidR="00B267DA" w:rsidRDefault="00B267DA" w:rsidP="00494A21">
                    <w:pPr>
                      <w:spacing w:line="191" w:lineRule="exact"/>
                      <w:ind w:left="20"/>
                      <w:rPr>
                        <w:rFonts w:eastAsia="Calibri" w:cs="Calibri"/>
                        <w:sz w:val="16"/>
                        <w:szCs w:val="16"/>
                      </w:rPr>
                    </w:pPr>
                    <w:r>
                      <w:rPr>
                        <w:spacing w:val="-1"/>
                        <w:w w:val="94"/>
                        <w:sz w:val="16"/>
                      </w:rPr>
                      <w:t>Doku</w:t>
                    </w:r>
                    <w:r>
                      <w:rPr>
                        <w:spacing w:val="1"/>
                        <w:w w:val="94"/>
                        <w:sz w:val="16"/>
                      </w:rPr>
                      <w:t>m</w:t>
                    </w:r>
                    <w:r>
                      <w:rPr>
                        <w:spacing w:val="-1"/>
                        <w:w w:val="90"/>
                        <w:sz w:val="16"/>
                      </w:rPr>
                      <w:t>e</w:t>
                    </w:r>
                    <w:r>
                      <w:rPr>
                        <w:spacing w:val="-1"/>
                        <w:w w:val="95"/>
                        <w:sz w:val="16"/>
                      </w:rPr>
                      <w:t>nta</w:t>
                    </w:r>
                    <w:r>
                      <w:rPr>
                        <w:spacing w:val="1"/>
                        <w:w w:val="95"/>
                        <w:sz w:val="16"/>
                      </w:rPr>
                      <w:t>t</w:t>
                    </w:r>
                    <w:r>
                      <w:rPr>
                        <w:spacing w:val="-1"/>
                        <w:w w:val="92"/>
                        <w:sz w:val="16"/>
                      </w:rPr>
                      <w:t>i</w:t>
                    </w:r>
                    <w:r>
                      <w:rPr>
                        <w:spacing w:val="1"/>
                        <w:w w:val="92"/>
                        <w:sz w:val="16"/>
                      </w:rPr>
                      <w:t>o</w:t>
                    </w:r>
                    <w:r>
                      <w:rPr>
                        <w:w w:val="96"/>
                        <w:sz w:val="16"/>
                      </w:rPr>
                      <w:t>n</w:t>
                    </w:r>
                    <w:r>
                      <w:rPr>
                        <w:sz w:val="16"/>
                      </w:rPr>
                      <w:t xml:space="preserve"> </w:t>
                    </w:r>
                    <w:r>
                      <w:rPr>
                        <w:spacing w:val="1"/>
                        <w:w w:val="96"/>
                        <w:sz w:val="16"/>
                      </w:rPr>
                      <w:t>v</w:t>
                    </w:r>
                    <w:r>
                      <w:rPr>
                        <w:spacing w:val="1"/>
                        <w:w w:val="89"/>
                        <w:sz w:val="16"/>
                      </w:rPr>
                      <w:t>o</w:t>
                    </w:r>
                    <w:r>
                      <w:rPr>
                        <w:sz w:val="16"/>
                      </w:rPr>
                      <w:t xml:space="preserve">m </w:t>
                    </w:r>
                    <w:r>
                      <w:rPr>
                        <w:spacing w:val="-1"/>
                        <w:w w:val="97"/>
                        <w:sz w:val="16"/>
                      </w:rPr>
                      <w:t>30.03.</w:t>
                    </w:r>
                    <w:r>
                      <w:rPr>
                        <w:spacing w:val="1"/>
                        <w:w w:val="97"/>
                        <w:sz w:val="16"/>
                      </w:rPr>
                      <w:t>2</w:t>
                    </w:r>
                    <w:r>
                      <w:rPr>
                        <w:spacing w:val="-1"/>
                        <w:w w:val="102"/>
                        <w:sz w:val="16"/>
                      </w:rPr>
                      <w:t>015</w:t>
                    </w:r>
                  </w:p>
                </w:txbxContent>
              </v:textbox>
              <w10:wrap anchorx="page" anchory="page"/>
            </v:shape>
          </w:pict>
        </mc:Fallback>
      </mc:AlternateContent>
    </w:r>
  </w:p>
  <w:p w14:paraId="52134381" w14:textId="77777777" w:rsidR="00B267DA" w:rsidRDefault="00B267DA">
    <w:pPr>
      <w:pStyle w:val="Fuzeile"/>
    </w:pPr>
  </w:p>
  <w:p w14:paraId="48118FBE" w14:textId="77777777" w:rsidR="00B267DA" w:rsidRDefault="00B267DA">
    <w:pPr>
      <w:pStyle w:val="Fuzeile"/>
    </w:pPr>
    <w:r>
      <w:rPr>
        <w:noProof/>
        <w:lang w:val="de-CH" w:eastAsia="de-CH"/>
      </w:rPr>
      <mc:AlternateContent>
        <mc:Choice Requires="wps">
          <w:drawing>
            <wp:anchor distT="0" distB="0" distL="114300" distR="114300" simplePos="0" relativeHeight="251661312" behindDoc="1" locked="0" layoutInCell="1" allowOverlap="1" wp14:anchorId="458BEB85" wp14:editId="23D734F2">
              <wp:simplePos x="0" y="0"/>
              <wp:positionH relativeFrom="page">
                <wp:posOffset>6236335</wp:posOffset>
              </wp:positionH>
              <wp:positionV relativeFrom="page">
                <wp:posOffset>10133965</wp:posOffset>
              </wp:positionV>
              <wp:extent cx="512250" cy="142875"/>
              <wp:effectExtent l="0" t="0" r="2540" b="9525"/>
              <wp:wrapNone/>
              <wp:docPr id="40" name="Textfeld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2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5BAEF" w14:textId="77777777" w:rsidR="00B267DA" w:rsidRDefault="00B267DA" w:rsidP="00494A21">
                          <w:pPr>
                            <w:spacing w:line="195" w:lineRule="exact"/>
                            <w:ind w:left="20"/>
                            <w:rPr>
                              <w:rFonts w:ascii="Verdana" w:eastAsia="Verdana" w:hAnsi="Verdana" w:cs="Verdana"/>
                              <w:sz w:val="16"/>
                              <w:szCs w:val="16"/>
                            </w:rPr>
                          </w:pPr>
                          <w:r>
                            <w:rPr>
                              <w:spacing w:val="-1"/>
                              <w:w w:val="96"/>
                              <w:sz w:val="16"/>
                            </w:rPr>
                            <w:t>Sei</w:t>
                          </w:r>
                          <w:r>
                            <w:rPr>
                              <w:spacing w:val="1"/>
                              <w:w w:val="96"/>
                              <w:sz w:val="16"/>
                            </w:rPr>
                            <w:t>t</w:t>
                          </w:r>
                          <w:r>
                            <w:rPr>
                              <w:w w:val="90"/>
                              <w:sz w:val="16"/>
                            </w:rPr>
                            <w:t>e</w:t>
                          </w:r>
                          <w:r>
                            <w:rPr>
                              <w:spacing w:val="1"/>
                              <w:sz w:val="16"/>
                            </w:rPr>
                            <w:t xml:space="preserve"> </w:t>
                          </w:r>
                          <w:r>
                            <w:fldChar w:fldCharType="begin"/>
                          </w:r>
                          <w:r>
                            <w:rPr>
                              <w:rFonts w:ascii="Verdana"/>
                              <w:w w:val="99"/>
                              <w:sz w:val="16"/>
                            </w:rPr>
                            <w:instrText xml:space="preserve"> PAGE </w:instrText>
                          </w:r>
                          <w:r>
                            <w:fldChar w:fldCharType="separate"/>
                          </w:r>
                          <w:r>
                            <w:rPr>
                              <w:rFonts w:ascii="Verdana"/>
                              <w:noProof/>
                              <w:w w:val="99"/>
                              <w:sz w:val="16"/>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B85" id="Textfeld 40" o:spid="_x0000_s1027" type="#_x0000_t202" style="position:absolute;margin-left:491.05pt;margin-top:797.95pt;width:40.35pt;height:11.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p6sA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" filled="f" stroked="f">
              <v:textbox inset="0,0,0,0">
                <w:txbxContent>
                  <w:p w14:paraId="5315BAEF" w14:textId="77777777" w:rsidR="00B267DA" w:rsidRDefault="00B267DA" w:rsidP="00494A21">
                    <w:pPr>
                      <w:spacing w:line="195" w:lineRule="exact"/>
                      <w:ind w:left="20"/>
                      <w:rPr>
                        <w:rFonts w:ascii="Verdana" w:eastAsia="Verdana" w:hAnsi="Verdana" w:cs="Verdana"/>
                        <w:sz w:val="16"/>
                        <w:szCs w:val="16"/>
                      </w:rPr>
                    </w:pPr>
                    <w:r>
                      <w:rPr>
                        <w:spacing w:val="-1"/>
                        <w:w w:val="96"/>
                        <w:sz w:val="16"/>
                      </w:rPr>
                      <w:t>Sei</w:t>
                    </w:r>
                    <w:r>
                      <w:rPr>
                        <w:spacing w:val="1"/>
                        <w:w w:val="96"/>
                        <w:sz w:val="16"/>
                      </w:rPr>
                      <w:t>t</w:t>
                    </w:r>
                    <w:r>
                      <w:rPr>
                        <w:w w:val="90"/>
                        <w:sz w:val="16"/>
                      </w:rPr>
                      <w:t>e</w:t>
                    </w:r>
                    <w:r>
                      <w:rPr>
                        <w:spacing w:val="1"/>
                        <w:sz w:val="16"/>
                      </w:rPr>
                      <w:t xml:space="preserve"> </w:t>
                    </w:r>
                    <w:r>
                      <w:fldChar w:fldCharType="begin"/>
                    </w:r>
                    <w:r>
                      <w:rPr>
                        <w:rFonts w:ascii="Verdana"/>
                        <w:w w:val="99"/>
                        <w:sz w:val="16"/>
                      </w:rPr>
                      <w:instrText xml:space="preserve"> PAGE </w:instrText>
                    </w:r>
                    <w:r>
                      <w:fldChar w:fldCharType="separate"/>
                    </w:r>
                    <w:r>
                      <w:rPr>
                        <w:rFonts w:ascii="Verdana"/>
                        <w:noProof/>
                        <w:w w:val="99"/>
                        <w:sz w:val="16"/>
                      </w:rP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015AA" w14:textId="28A8E84E" w:rsidR="00400404" w:rsidRPr="002D663F" w:rsidRDefault="00400404" w:rsidP="002D663F">
    <w:pPr>
      <w:pStyle w:val="Fuzeile"/>
      <w:pBdr>
        <w:top w:val="single" w:sz="4" w:space="1" w:color="808080"/>
      </w:pBdr>
      <w:rPr>
        <w:sz w:val="16"/>
        <w:szCs w:val="16"/>
      </w:rPr>
    </w:pPr>
    <w:r>
      <w:rPr>
        <w:sz w:val="16"/>
        <w:szCs w:val="16"/>
      </w:rPr>
      <w:t xml:space="preserve">Protokoll vom </w:t>
    </w:r>
    <w:r>
      <w:rPr>
        <w:sz w:val="16"/>
        <w:szCs w:val="16"/>
      </w:rPr>
      <w:fldChar w:fldCharType="begin"/>
    </w:r>
    <w:r>
      <w:rPr>
        <w:sz w:val="16"/>
        <w:szCs w:val="16"/>
      </w:rPr>
      <w:instrText xml:space="preserve"> DATE  \@ "dd.MM.yyyy"  \* MERGEFORMAT </w:instrText>
    </w:r>
    <w:r>
      <w:rPr>
        <w:sz w:val="16"/>
        <w:szCs w:val="16"/>
      </w:rPr>
      <w:fldChar w:fldCharType="separate"/>
    </w:r>
    <w:r w:rsidR="00AC53FA">
      <w:rPr>
        <w:noProof/>
        <w:sz w:val="16"/>
        <w:szCs w:val="16"/>
      </w:rPr>
      <w:t>16.02.2020</w:t>
    </w:r>
    <w:r>
      <w:rPr>
        <w:sz w:val="16"/>
        <w:szCs w:val="16"/>
      </w:rPr>
      <w:fldChar w:fldCharType="end"/>
    </w:r>
    <w:r w:rsidRPr="000F1E01">
      <w:rPr>
        <w:sz w:val="16"/>
        <w:szCs w:val="16"/>
      </w:rPr>
      <w:tab/>
    </w:r>
    <w:r w:rsidRPr="000F1E01">
      <w:rPr>
        <w:sz w:val="16"/>
        <w:szCs w:val="16"/>
      </w:rPr>
      <w:tab/>
      <w:t xml:space="preserve">Seite </w:t>
    </w:r>
    <w:r w:rsidRPr="000F1E01">
      <w:rPr>
        <w:rStyle w:val="Seitenzahl"/>
        <w:sz w:val="16"/>
        <w:szCs w:val="16"/>
      </w:rPr>
      <w:fldChar w:fldCharType="begin"/>
    </w:r>
    <w:r w:rsidRPr="000F1E01">
      <w:rPr>
        <w:rStyle w:val="Seitenzahl"/>
        <w:sz w:val="16"/>
        <w:szCs w:val="16"/>
      </w:rPr>
      <w:instrText xml:space="preserve"> PAGE </w:instrText>
    </w:r>
    <w:r w:rsidRPr="000F1E01">
      <w:rPr>
        <w:rStyle w:val="Seitenzahl"/>
        <w:sz w:val="16"/>
        <w:szCs w:val="16"/>
      </w:rPr>
      <w:fldChar w:fldCharType="separate"/>
    </w:r>
    <w:r w:rsidR="00D10246">
      <w:rPr>
        <w:rStyle w:val="Seitenzahl"/>
        <w:noProof/>
        <w:sz w:val="16"/>
        <w:szCs w:val="16"/>
      </w:rPr>
      <w:t>9</w:t>
    </w:r>
    <w:r w:rsidRPr="000F1E01">
      <w:rPr>
        <w:rStyle w:val="Seitenzahl"/>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015AE" w14:textId="692B516F" w:rsidR="00400404" w:rsidRPr="0098020E" w:rsidRDefault="00400404" w:rsidP="0098020E">
    <w:pPr>
      <w:pStyle w:val="Fuzeile"/>
      <w:pBdr>
        <w:top w:val="single" w:sz="4" w:space="1" w:color="808080"/>
      </w:pBdr>
      <w:rPr>
        <w:sz w:val="16"/>
        <w:szCs w:val="16"/>
      </w:rPr>
    </w:pPr>
    <w:r>
      <w:rPr>
        <w:sz w:val="16"/>
        <w:szCs w:val="16"/>
      </w:rPr>
      <w:t xml:space="preserve">Protokoll vom </w:t>
    </w:r>
    <w:r>
      <w:rPr>
        <w:sz w:val="16"/>
        <w:szCs w:val="16"/>
      </w:rPr>
      <w:fldChar w:fldCharType="begin"/>
    </w:r>
    <w:r>
      <w:rPr>
        <w:sz w:val="16"/>
        <w:szCs w:val="16"/>
      </w:rPr>
      <w:instrText xml:space="preserve"> DATE  \@ "dd.MM.yyyy"  \* MERGEFORMAT </w:instrText>
    </w:r>
    <w:r>
      <w:rPr>
        <w:sz w:val="16"/>
        <w:szCs w:val="16"/>
      </w:rPr>
      <w:fldChar w:fldCharType="separate"/>
    </w:r>
    <w:r w:rsidR="00AC53FA">
      <w:rPr>
        <w:noProof/>
        <w:sz w:val="16"/>
        <w:szCs w:val="16"/>
      </w:rPr>
      <w:t>16.02.2020</w:t>
    </w:r>
    <w:r>
      <w:rPr>
        <w:sz w:val="16"/>
        <w:szCs w:val="16"/>
      </w:rPr>
      <w:fldChar w:fldCharType="end"/>
    </w:r>
    <w:r w:rsidRPr="000F1E01">
      <w:rPr>
        <w:sz w:val="16"/>
        <w:szCs w:val="16"/>
      </w:rPr>
      <w:tab/>
    </w:r>
    <w:r w:rsidRPr="000F1E01">
      <w:rPr>
        <w:sz w:val="16"/>
        <w:szCs w:val="16"/>
      </w:rPr>
      <w:tab/>
      <w:t xml:space="preserve">Seite </w:t>
    </w:r>
    <w:r w:rsidRPr="000F1E01">
      <w:rPr>
        <w:rStyle w:val="Seitenzahl"/>
        <w:sz w:val="16"/>
        <w:szCs w:val="16"/>
      </w:rPr>
      <w:fldChar w:fldCharType="begin"/>
    </w:r>
    <w:r w:rsidRPr="000F1E01">
      <w:rPr>
        <w:rStyle w:val="Seitenzahl"/>
        <w:sz w:val="16"/>
        <w:szCs w:val="16"/>
      </w:rPr>
      <w:instrText xml:space="preserve"> PAGE </w:instrText>
    </w:r>
    <w:r w:rsidRPr="000F1E01">
      <w:rPr>
        <w:rStyle w:val="Seitenzahl"/>
        <w:sz w:val="16"/>
        <w:szCs w:val="16"/>
      </w:rPr>
      <w:fldChar w:fldCharType="separate"/>
    </w:r>
    <w:r w:rsidR="00D10246">
      <w:rPr>
        <w:rStyle w:val="Seitenzahl"/>
        <w:noProof/>
        <w:sz w:val="16"/>
        <w:szCs w:val="16"/>
      </w:rPr>
      <w:t>1</w:t>
    </w:r>
    <w:r w:rsidRPr="000F1E01">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064A4" w14:textId="77777777" w:rsidR="00283077" w:rsidRDefault="00283077">
      <w:r>
        <w:separator/>
      </w:r>
    </w:p>
  </w:footnote>
  <w:footnote w:type="continuationSeparator" w:id="0">
    <w:p w14:paraId="602854F5" w14:textId="77777777" w:rsidR="00283077" w:rsidRDefault="00283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B57B0" w14:textId="77777777" w:rsidR="00B267DA" w:rsidRDefault="00B267DA" w:rsidP="005B41BF">
    <w:pPr>
      <w:pStyle w:val="Kopfzeile"/>
      <w:rPr>
        <w:sz w:val="16"/>
        <w:szCs w:val="16"/>
      </w:rPr>
    </w:pPr>
    <w:r>
      <w:rPr>
        <w:noProof/>
        <w:sz w:val="16"/>
        <w:szCs w:val="16"/>
        <w:lang w:val="de-CH" w:eastAsia="de-CH"/>
      </w:rPr>
      <w:t>Dokumenation</w:t>
    </w:r>
    <w:r>
      <w:rPr>
        <w:sz w:val="16"/>
        <w:szCs w:val="16"/>
      </w:rPr>
      <w:t xml:space="preserve"> </w:t>
    </w:r>
    <w:r>
      <w:rPr>
        <w:sz w:val="16"/>
        <w:szCs w:val="16"/>
      </w:rPr>
      <w:tab/>
    </w:r>
  </w:p>
  <w:p w14:paraId="4E0FDC92" w14:textId="3B8F75E2" w:rsidR="00B267DA" w:rsidRDefault="00B267DA" w:rsidP="005B41BF">
    <w:pPr>
      <w:pStyle w:val="Kopfzeile"/>
      <w:rPr>
        <w:sz w:val="16"/>
        <w:szCs w:val="16"/>
      </w:rPr>
    </w:pPr>
    <w:r>
      <w:rPr>
        <w:sz w:val="16"/>
        <w:szCs w:val="16"/>
      </w:rPr>
      <w:t xml:space="preserve">Datum: </w:t>
    </w:r>
    <w:r>
      <w:rPr>
        <w:noProof/>
        <w:sz w:val="16"/>
        <w:szCs w:val="16"/>
      </w:rPr>
      <w:fldChar w:fldCharType="begin"/>
    </w:r>
    <w:r>
      <w:rPr>
        <w:noProof/>
        <w:sz w:val="16"/>
        <w:szCs w:val="16"/>
      </w:rPr>
      <w:instrText xml:space="preserve"> DATE   \* MERGEFORMAT </w:instrText>
    </w:r>
    <w:r>
      <w:rPr>
        <w:noProof/>
        <w:sz w:val="16"/>
        <w:szCs w:val="16"/>
      </w:rPr>
      <w:fldChar w:fldCharType="separate"/>
    </w:r>
    <w:r w:rsidR="00AC53FA">
      <w:rPr>
        <w:noProof/>
        <w:sz w:val="16"/>
        <w:szCs w:val="16"/>
      </w:rPr>
      <w:t>16.02.2020</w:t>
    </w:r>
    <w:r>
      <w:rPr>
        <w:noProof/>
        <w:sz w:val="16"/>
        <w:szCs w:val="16"/>
      </w:rPr>
      <w:fldChar w:fldCharType="end"/>
    </w:r>
  </w:p>
  <w:p w14:paraId="518D9A84" w14:textId="77777777" w:rsidR="00B267DA" w:rsidRPr="000F1E01" w:rsidRDefault="00B267DA" w:rsidP="005B41BF">
    <w:pPr>
      <w:pStyle w:val="Kopfzeile"/>
      <w:pBdr>
        <w:bottom w:val="single" w:sz="6" w:space="1" w:color="auto"/>
      </w:pBdr>
      <w:rPr>
        <w:sz w:val="16"/>
        <w:szCs w:val="16"/>
      </w:rPr>
    </w:pPr>
  </w:p>
  <w:p w14:paraId="406D8CC0" w14:textId="77777777" w:rsidR="00B267DA" w:rsidRDefault="00B267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015A5" w14:textId="77777777" w:rsidR="00400404" w:rsidRDefault="00400404" w:rsidP="002D663F">
    <w:pPr>
      <w:pStyle w:val="Kopfzeile"/>
      <w:rPr>
        <w:sz w:val="16"/>
        <w:szCs w:val="16"/>
      </w:rPr>
    </w:pPr>
    <w:r>
      <w:rPr>
        <w:noProof/>
        <w:sz w:val="16"/>
        <w:szCs w:val="16"/>
        <w:lang w:val="de-CH" w:eastAsia="de-CH"/>
      </w:rPr>
      <w:t>Dokumenation</w:t>
    </w:r>
    <w:r>
      <w:rPr>
        <w:sz w:val="16"/>
        <w:szCs w:val="16"/>
      </w:rPr>
      <w:t xml:space="preserve"> </w:t>
    </w:r>
    <w:r>
      <w:rPr>
        <w:sz w:val="16"/>
        <w:szCs w:val="16"/>
      </w:rPr>
      <w:tab/>
    </w:r>
  </w:p>
  <w:p w14:paraId="560015A6" w14:textId="6262C6B4" w:rsidR="00400404" w:rsidRDefault="00400404" w:rsidP="002D663F">
    <w:pPr>
      <w:pStyle w:val="Kopfzeile"/>
      <w:rPr>
        <w:sz w:val="16"/>
        <w:szCs w:val="16"/>
      </w:rPr>
    </w:pPr>
    <w:r>
      <w:rPr>
        <w:sz w:val="16"/>
        <w:szCs w:val="16"/>
      </w:rPr>
      <w:t xml:space="preserve">Datum: </w:t>
    </w:r>
    <w:r w:rsidR="00283077">
      <w:fldChar w:fldCharType="begin"/>
    </w:r>
    <w:r w:rsidR="00283077">
      <w:instrText xml:space="preserve"> DATE   \* MERGEFORMAT </w:instrText>
    </w:r>
    <w:r w:rsidR="00283077">
      <w:fldChar w:fldCharType="separate"/>
    </w:r>
    <w:r w:rsidR="00AC53FA" w:rsidRPr="00AC53FA">
      <w:rPr>
        <w:noProof/>
        <w:sz w:val="16"/>
        <w:szCs w:val="16"/>
      </w:rPr>
      <w:t>16.02.2020</w:t>
    </w:r>
    <w:r w:rsidR="00283077">
      <w:rPr>
        <w:noProof/>
        <w:sz w:val="16"/>
        <w:szCs w:val="16"/>
      </w:rPr>
      <w:fldChar w:fldCharType="end"/>
    </w:r>
  </w:p>
  <w:p w14:paraId="560015A7" w14:textId="77777777" w:rsidR="00400404" w:rsidRPr="000F1E01" w:rsidRDefault="00400404" w:rsidP="002D663F">
    <w:pPr>
      <w:pStyle w:val="Kopfzeile"/>
      <w:pBdr>
        <w:bottom w:val="single" w:sz="6" w:space="1" w:color="auto"/>
      </w:pBdr>
      <w:rPr>
        <w:sz w:val="16"/>
        <w:szCs w:val="16"/>
      </w:rPr>
    </w:pPr>
  </w:p>
  <w:p w14:paraId="560015A8" w14:textId="77777777" w:rsidR="00400404" w:rsidRDefault="00400404">
    <w:pPr>
      <w:pStyle w:val="Kopfzeile"/>
    </w:pPr>
  </w:p>
  <w:p w14:paraId="560015A9" w14:textId="77777777" w:rsidR="00400404" w:rsidRDefault="0040040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015AB" w14:textId="77777777" w:rsidR="00400404" w:rsidRDefault="00400404" w:rsidP="005D72D6">
    <w:pPr>
      <w:pStyle w:val="Kopfzeile"/>
      <w:rPr>
        <w:sz w:val="16"/>
        <w:szCs w:val="16"/>
      </w:rPr>
    </w:pPr>
    <w:r>
      <w:rPr>
        <w:noProof/>
        <w:sz w:val="16"/>
        <w:szCs w:val="16"/>
        <w:lang w:val="de-CH" w:eastAsia="de-CH"/>
      </w:rPr>
      <w:t>Dokumenation</w:t>
    </w:r>
    <w:r>
      <w:rPr>
        <w:sz w:val="16"/>
        <w:szCs w:val="16"/>
      </w:rPr>
      <w:t xml:space="preserve"> </w:t>
    </w:r>
    <w:r>
      <w:rPr>
        <w:sz w:val="16"/>
        <w:szCs w:val="16"/>
      </w:rPr>
      <w:tab/>
    </w:r>
  </w:p>
  <w:p w14:paraId="560015AC" w14:textId="4A7A9268" w:rsidR="00400404" w:rsidRDefault="00400404" w:rsidP="005F4DE7">
    <w:pPr>
      <w:pStyle w:val="Kopfzeile"/>
    </w:pPr>
    <w:r>
      <w:rPr>
        <w:sz w:val="16"/>
        <w:szCs w:val="16"/>
      </w:rPr>
      <w:t xml:space="preserve">Datum: </w:t>
    </w:r>
    <w:r w:rsidR="00283077">
      <w:fldChar w:fldCharType="begin"/>
    </w:r>
    <w:r w:rsidR="00283077">
      <w:instrText xml:space="preserve"> DATE   \* MERGEFORMAT </w:instrText>
    </w:r>
    <w:r w:rsidR="00283077">
      <w:fldChar w:fldCharType="separate"/>
    </w:r>
    <w:r w:rsidR="00AC53FA" w:rsidRPr="00AC53FA">
      <w:rPr>
        <w:noProof/>
        <w:sz w:val="16"/>
        <w:szCs w:val="16"/>
      </w:rPr>
      <w:t>16.02.2020</w:t>
    </w:r>
    <w:r w:rsidR="00283077">
      <w:rPr>
        <w:noProof/>
        <w:sz w:val="16"/>
        <w:szCs w:val="16"/>
      </w:rPr>
      <w:fldChar w:fldCharType="end"/>
    </w:r>
  </w:p>
  <w:p w14:paraId="560015AD" w14:textId="77777777" w:rsidR="00400404" w:rsidRDefault="00400404" w:rsidP="005D72D6">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17CD9"/>
    <w:multiLevelType w:val="hybridMultilevel"/>
    <w:tmpl w:val="991C71BE"/>
    <w:lvl w:ilvl="0" w:tplc="7CDC991E">
      <w:start w:val="2"/>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055B3B"/>
    <w:multiLevelType w:val="hybridMultilevel"/>
    <w:tmpl w:val="2A7C2DC2"/>
    <w:lvl w:ilvl="0" w:tplc="A032171E">
      <w:numFmt w:val="bullet"/>
      <w:lvlText w:val="•"/>
      <w:lvlJc w:val="left"/>
      <w:pPr>
        <w:ind w:left="1065" w:hanging="705"/>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2571F"/>
    <w:multiLevelType w:val="hybridMultilevel"/>
    <w:tmpl w:val="81F8A7BE"/>
    <w:lvl w:ilvl="0" w:tplc="8260092E">
      <w:start w:val="3"/>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F557390"/>
    <w:multiLevelType w:val="hybridMultilevel"/>
    <w:tmpl w:val="9FC02F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92A20DE"/>
    <w:multiLevelType w:val="hybridMultilevel"/>
    <w:tmpl w:val="9AA4F6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E166D78"/>
    <w:multiLevelType w:val="hybridMultilevel"/>
    <w:tmpl w:val="49D6F2D2"/>
    <w:lvl w:ilvl="0" w:tplc="FA7C134A">
      <w:start w:val="5"/>
      <w:numFmt w:val="bullet"/>
      <w:lvlText w:val="-"/>
      <w:lvlJc w:val="left"/>
      <w:pPr>
        <w:ind w:left="720" w:hanging="360"/>
      </w:pPr>
      <w:rPr>
        <w:rFonts w:ascii="Verdana" w:eastAsia="Times New Roman" w:hAnsi="Verdana"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088437F"/>
    <w:multiLevelType w:val="hybridMultilevel"/>
    <w:tmpl w:val="0576F9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1FD1DFF"/>
    <w:multiLevelType w:val="multilevel"/>
    <w:tmpl w:val="07F8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521F1"/>
    <w:multiLevelType w:val="hybridMultilevel"/>
    <w:tmpl w:val="8D3A4C04"/>
    <w:lvl w:ilvl="0" w:tplc="8750A1F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71C124B"/>
    <w:multiLevelType w:val="multilevel"/>
    <w:tmpl w:val="3D82ECCC"/>
    <w:lvl w:ilvl="0">
      <w:start w:val="1"/>
      <w:numFmt w:val="decimal"/>
      <w:lvlText w:val="%1."/>
      <w:lvlJc w:val="left"/>
      <w:pPr>
        <w:tabs>
          <w:tab w:val="num" w:pos="284"/>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10" w15:restartNumberingAfterBreak="0">
    <w:nsid w:val="272871B3"/>
    <w:multiLevelType w:val="hybridMultilevel"/>
    <w:tmpl w:val="52120910"/>
    <w:lvl w:ilvl="0" w:tplc="E07A2BEC">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E7751D7"/>
    <w:multiLevelType w:val="hybridMultilevel"/>
    <w:tmpl w:val="75C0D93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F174B16"/>
    <w:multiLevelType w:val="multilevel"/>
    <w:tmpl w:val="0407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9000"/>
        </w:tabs>
        <w:ind w:left="4320" w:hanging="1440"/>
      </w:pPr>
    </w:lvl>
  </w:abstractNum>
  <w:abstractNum w:abstractNumId="13" w15:restartNumberingAfterBreak="0">
    <w:nsid w:val="303641D5"/>
    <w:multiLevelType w:val="multilevel"/>
    <w:tmpl w:val="E028EC0C"/>
    <w:lvl w:ilvl="0">
      <w:start w:val="1"/>
      <w:numFmt w:val="decimal"/>
      <w:lvlText w:val="%1."/>
      <w:lvlJc w:val="left"/>
      <w:pPr>
        <w:tabs>
          <w:tab w:val="num" w:pos="284"/>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14" w15:restartNumberingAfterBreak="0">
    <w:nsid w:val="310F433C"/>
    <w:multiLevelType w:val="hybridMultilevel"/>
    <w:tmpl w:val="A2D42092"/>
    <w:lvl w:ilvl="0" w:tplc="E2AA2786">
      <w:start w:val="1"/>
      <w:numFmt w:val="bullet"/>
      <w:pStyle w:val="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554BA6"/>
    <w:multiLevelType w:val="hybridMultilevel"/>
    <w:tmpl w:val="3E54866E"/>
    <w:lvl w:ilvl="0" w:tplc="96B8A16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8235908"/>
    <w:multiLevelType w:val="hybridMultilevel"/>
    <w:tmpl w:val="24588E58"/>
    <w:lvl w:ilvl="0" w:tplc="CA1C31B4">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982D59"/>
    <w:multiLevelType w:val="hybridMultilevel"/>
    <w:tmpl w:val="2B12D584"/>
    <w:lvl w:ilvl="0" w:tplc="836AF360">
      <w:numFmt w:val="bullet"/>
      <w:lvlText w:val="•"/>
      <w:lvlJc w:val="left"/>
      <w:pPr>
        <w:ind w:left="1065" w:hanging="705"/>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7F5E92"/>
    <w:multiLevelType w:val="hybridMultilevel"/>
    <w:tmpl w:val="0172CA06"/>
    <w:lvl w:ilvl="0" w:tplc="F26A927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CD6B8F"/>
    <w:multiLevelType w:val="hybridMultilevel"/>
    <w:tmpl w:val="F53EDB50"/>
    <w:lvl w:ilvl="0" w:tplc="AB92B5CC">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B7D43DC"/>
    <w:multiLevelType w:val="multilevel"/>
    <w:tmpl w:val="9B80035C"/>
    <w:lvl w:ilvl="0">
      <w:start w:val="1"/>
      <w:numFmt w:val="decimal"/>
      <w:lvlText w:val="%1."/>
      <w:lvlJc w:val="left"/>
      <w:pPr>
        <w:tabs>
          <w:tab w:val="num" w:pos="567"/>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21" w15:restartNumberingAfterBreak="0">
    <w:nsid w:val="4D156A30"/>
    <w:multiLevelType w:val="hybridMultilevel"/>
    <w:tmpl w:val="B2E45D4E"/>
    <w:lvl w:ilvl="0" w:tplc="A3E8791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E8C27BB"/>
    <w:multiLevelType w:val="hybridMultilevel"/>
    <w:tmpl w:val="5E5EC810"/>
    <w:lvl w:ilvl="0" w:tplc="8BA0E86E">
      <w:numFmt w:val="bullet"/>
      <w:lvlText w:val="-"/>
      <w:lvlJc w:val="left"/>
      <w:pPr>
        <w:ind w:left="720" w:hanging="360"/>
      </w:pPr>
      <w:rPr>
        <w:rFonts w:ascii="Verdana" w:eastAsia="Times New Roman" w:hAnsi="Verdana"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FF8235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6C6DF0"/>
    <w:multiLevelType w:val="hybridMultilevel"/>
    <w:tmpl w:val="A69AFC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1D76168"/>
    <w:multiLevelType w:val="multilevel"/>
    <w:tmpl w:val="891C931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51425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9847783"/>
    <w:multiLevelType w:val="hybridMultilevel"/>
    <w:tmpl w:val="BB4A9A66"/>
    <w:lvl w:ilvl="0" w:tplc="482C18AA">
      <w:start w:val="3"/>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401393A"/>
    <w:multiLevelType w:val="hybridMultilevel"/>
    <w:tmpl w:val="3ECEBD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4956B5F"/>
    <w:multiLevelType w:val="hybridMultilevel"/>
    <w:tmpl w:val="1F36C7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6435FDD"/>
    <w:multiLevelType w:val="multilevel"/>
    <w:tmpl w:val="989C35B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680"/>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73D67A6"/>
    <w:multiLevelType w:val="hybridMultilevel"/>
    <w:tmpl w:val="801055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8125A16"/>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9716638"/>
    <w:multiLevelType w:val="hybridMultilevel"/>
    <w:tmpl w:val="077CA5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AF15D77"/>
    <w:multiLevelType w:val="multilevel"/>
    <w:tmpl w:val="D368BE96"/>
    <w:lvl w:ilvl="0">
      <w:start w:val="1"/>
      <w:numFmt w:val="decimal"/>
      <w:lvlText w:val="%1."/>
      <w:lvlJc w:val="left"/>
      <w:pPr>
        <w:tabs>
          <w:tab w:val="num" w:pos="454"/>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35" w15:restartNumberingAfterBreak="0">
    <w:nsid w:val="71EA6850"/>
    <w:multiLevelType w:val="hybridMultilevel"/>
    <w:tmpl w:val="0B6C7F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4CD226C"/>
    <w:multiLevelType w:val="hybridMultilevel"/>
    <w:tmpl w:val="7DB639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63657DB"/>
    <w:multiLevelType w:val="hybridMultilevel"/>
    <w:tmpl w:val="4EFC7188"/>
    <w:lvl w:ilvl="0" w:tplc="2934198C">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E027485"/>
    <w:multiLevelType w:val="hybridMultilevel"/>
    <w:tmpl w:val="B7F600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0"/>
  </w:num>
  <w:num w:numId="2">
    <w:abstractNumId w:val="26"/>
  </w:num>
  <w:num w:numId="3">
    <w:abstractNumId w:val="23"/>
  </w:num>
  <w:num w:numId="4">
    <w:abstractNumId w:val="12"/>
  </w:num>
  <w:num w:numId="5">
    <w:abstractNumId w:val="20"/>
  </w:num>
  <w:num w:numId="6">
    <w:abstractNumId w:val="9"/>
  </w:num>
  <w:num w:numId="7">
    <w:abstractNumId w:val="34"/>
  </w:num>
  <w:num w:numId="8">
    <w:abstractNumId w:val="13"/>
  </w:num>
  <w:num w:numId="9">
    <w:abstractNumId w:val="32"/>
  </w:num>
  <w:num w:numId="10">
    <w:abstractNumId w:val="25"/>
  </w:num>
  <w:num w:numId="11">
    <w:abstractNumId w:val="30"/>
  </w:num>
  <w:num w:numId="12">
    <w:abstractNumId w:val="22"/>
  </w:num>
  <w:num w:numId="13">
    <w:abstractNumId w:val="5"/>
  </w:num>
  <w:num w:numId="14">
    <w:abstractNumId w:val="15"/>
  </w:num>
  <w:num w:numId="15">
    <w:abstractNumId w:val="18"/>
  </w:num>
  <w:num w:numId="16">
    <w:abstractNumId w:val="21"/>
  </w:num>
  <w:num w:numId="17">
    <w:abstractNumId w:val="10"/>
  </w:num>
  <w:num w:numId="18">
    <w:abstractNumId w:val="6"/>
  </w:num>
  <w:num w:numId="19">
    <w:abstractNumId w:val="11"/>
  </w:num>
  <w:num w:numId="20">
    <w:abstractNumId w:val="8"/>
  </w:num>
  <w:num w:numId="21">
    <w:abstractNumId w:val="31"/>
  </w:num>
  <w:num w:numId="22">
    <w:abstractNumId w:val="24"/>
  </w:num>
  <w:num w:numId="23">
    <w:abstractNumId w:val="29"/>
  </w:num>
  <w:num w:numId="24">
    <w:abstractNumId w:val="36"/>
  </w:num>
  <w:num w:numId="25">
    <w:abstractNumId w:val="28"/>
  </w:num>
  <w:num w:numId="26">
    <w:abstractNumId w:val="35"/>
  </w:num>
  <w:num w:numId="27">
    <w:abstractNumId w:val="4"/>
  </w:num>
  <w:num w:numId="28">
    <w:abstractNumId w:val="27"/>
  </w:num>
  <w:num w:numId="29">
    <w:abstractNumId w:val="3"/>
  </w:num>
  <w:num w:numId="30">
    <w:abstractNumId w:val="38"/>
  </w:num>
  <w:num w:numId="31">
    <w:abstractNumId w:val="16"/>
  </w:num>
  <w:num w:numId="32">
    <w:abstractNumId w:val="0"/>
  </w:num>
  <w:num w:numId="33">
    <w:abstractNumId w:val="37"/>
  </w:num>
  <w:num w:numId="34">
    <w:abstractNumId w:val="2"/>
  </w:num>
  <w:num w:numId="35">
    <w:abstractNumId w:val="33"/>
  </w:num>
  <w:num w:numId="36">
    <w:abstractNumId w:val="19"/>
  </w:num>
  <w:num w:numId="37">
    <w:abstractNumId w:val="14"/>
  </w:num>
  <w:num w:numId="38">
    <w:abstractNumId w:val="17"/>
  </w:num>
  <w:num w:numId="39">
    <w:abstractNumId w:val="1"/>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AT" w:vendorID="64" w:dllVersion="6" w:nlCheck="1" w:checkStyle="1"/>
  <w:activeWritingStyle w:appName="MSWord" w:lang="en-GB" w:vendorID="64" w:dllVersion="6" w:nlCheck="1" w:checkStyle="1"/>
  <w:activeWritingStyle w:appName="MSWord" w:lang="de-CH" w:vendorID="64" w:dllVersion="6" w:nlCheck="1" w:checkStyle="0"/>
  <w:activeWritingStyle w:appName="MSWord" w:lang="fr-CH" w:vendorID="64" w:dllVersion="6" w:nlCheck="1" w:checkStyle="0"/>
  <w:activeWritingStyle w:appName="MSWord" w:lang="en-US" w:vendorID="64" w:dllVersion="6" w:nlCheck="1" w:checkStyle="0"/>
  <w:activeWritingStyle w:appName="MSWord" w:lang="de-DE"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5F2"/>
    <w:rsid w:val="000016A4"/>
    <w:rsid w:val="00002831"/>
    <w:rsid w:val="00005420"/>
    <w:rsid w:val="00005FA8"/>
    <w:rsid w:val="00007FCB"/>
    <w:rsid w:val="00010BAE"/>
    <w:rsid w:val="00012459"/>
    <w:rsid w:val="000130CC"/>
    <w:rsid w:val="000204E5"/>
    <w:rsid w:val="00021023"/>
    <w:rsid w:val="00022F35"/>
    <w:rsid w:val="000422F6"/>
    <w:rsid w:val="0004487D"/>
    <w:rsid w:val="00044B1F"/>
    <w:rsid w:val="00044CE9"/>
    <w:rsid w:val="000456D3"/>
    <w:rsid w:val="000456EC"/>
    <w:rsid w:val="000459DA"/>
    <w:rsid w:val="00046EF6"/>
    <w:rsid w:val="00062CD8"/>
    <w:rsid w:val="000662BB"/>
    <w:rsid w:val="0006696E"/>
    <w:rsid w:val="00071E57"/>
    <w:rsid w:val="00073527"/>
    <w:rsid w:val="000744A4"/>
    <w:rsid w:val="00075346"/>
    <w:rsid w:val="000779EB"/>
    <w:rsid w:val="00082A06"/>
    <w:rsid w:val="00084098"/>
    <w:rsid w:val="000872AD"/>
    <w:rsid w:val="00092FB9"/>
    <w:rsid w:val="00093D0A"/>
    <w:rsid w:val="00093F6D"/>
    <w:rsid w:val="00095886"/>
    <w:rsid w:val="00095F5F"/>
    <w:rsid w:val="000A5E0E"/>
    <w:rsid w:val="000A6C92"/>
    <w:rsid w:val="000A7352"/>
    <w:rsid w:val="000A77F9"/>
    <w:rsid w:val="000B2E48"/>
    <w:rsid w:val="000B3FA1"/>
    <w:rsid w:val="000B6477"/>
    <w:rsid w:val="000D38B9"/>
    <w:rsid w:val="000D55BC"/>
    <w:rsid w:val="000E0F2D"/>
    <w:rsid w:val="000E5D0A"/>
    <w:rsid w:val="000E6446"/>
    <w:rsid w:val="000E7116"/>
    <w:rsid w:val="000F24DC"/>
    <w:rsid w:val="000F32DA"/>
    <w:rsid w:val="00104AB6"/>
    <w:rsid w:val="001121DC"/>
    <w:rsid w:val="00120536"/>
    <w:rsid w:val="001206B3"/>
    <w:rsid w:val="00122CAA"/>
    <w:rsid w:val="00123591"/>
    <w:rsid w:val="00123C35"/>
    <w:rsid w:val="00137DE2"/>
    <w:rsid w:val="00145BED"/>
    <w:rsid w:val="001472DB"/>
    <w:rsid w:val="00152550"/>
    <w:rsid w:val="001568A4"/>
    <w:rsid w:val="00161443"/>
    <w:rsid w:val="001636BB"/>
    <w:rsid w:val="00164994"/>
    <w:rsid w:val="00165202"/>
    <w:rsid w:val="001667CD"/>
    <w:rsid w:val="00166931"/>
    <w:rsid w:val="00170A3F"/>
    <w:rsid w:val="0019595C"/>
    <w:rsid w:val="00195BC4"/>
    <w:rsid w:val="001965F3"/>
    <w:rsid w:val="001A178E"/>
    <w:rsid w:val="001A2315"/>
    <w:rsid w:val="001A37CB"/>
    <w:rsid w:val="001A61B7"/>
    <w:rsid w:val="001B5ADB"/>
    <w:rsid w:val="001C0767"/>
    <w:rsid w:val="001C36B8"/>
    <w:rsid w:val="001C5FFA"/>
    <w:rsid w:val="001D72AA"/>
    <w:rsid w:val="001E4AD7"/>
    <w:rsid w:val="001E6EFB"/>
    <w:rsid w:val="001F7386"/>
    <w:rsid w:val="00200ECF"/>
    <w:rsid w:val="00201C33"/>
    <w:rsid w:val="002040DB"/>
    <w:rsid w:val="00205D69"/>
    <w:rsid w:val="00211DF1"/>
    <w:rsid w:val="00211E05"/>
    <w:rsid w:val="00211FF1"/>
    <w:rsid w:val="00215133"/>
    <w:rsid w:val="002165CB"/>
    <w:rsid w:val="00216800"/>
    <w:rsid w:val="002173DD"/>
    <w:rsid w:val="002207A5"/>
    <w:rsid w:val="00220D1F"/>
    <w:rsid w:val="002226B5"/>
    <w:rsid w:val="0022571D"/>
    <w:rsid w:val="0022658A"/>
    <w:rsid w:val="00230F7B"/>
    <w:rsid w:val="00232A17"/>
    <w:rsid w:val="00237DCC"/>
    <w:rsid w:val="00240716"/>
    <w:rsid w:val="002428C5"/>
    <w:rsid w:val="00243246"/>
    <w:rsid w:val="00251324"/>
    <w:rsid w:val="002553FA"/>
    <w:rsid w:val="00256129"/>
    <w:rsid w:val="002629ED"/>
    <w:rsid w:val="00262CD6"/>
    <w:rsid w:val="00263172"/>
    <w:rsid w:val="002679B0"/>
    <w:rsid w:val="00267F2C"/>
    <w:rsid w:val="002755C0"/>
    <w:rsid w:val="002774A3"/>
    <w:rsid w:val="002827B5"/>
    <w:rsid w:val="00283077"/>
    <w:rsid w:val="00286D40"/>
    <w:rsid w:val="00290963"/>
    <w:rsid w:val="00291BA4"/>
    <w:rsid w:val="002A09D7"/>
    <w:rsid w:val="002A0FA9"/>
    <w:rsid w:val="002B1E7C"/>
    <w:rsid w:val="002B33BE"/>
    <w:rsid w:val="002C142A"/>
    <w:rsid w:val="002C149D"/>
    <w:rsid w:val="002C50B0"/>
    <w:rsid w:val="002C5990"/>
    <w:rsid w:val="002C63DE"/>
    <w:rsid w:val="002C6753"/>
    <w:rsid w:val="002D1212"/>
    <w:rsid w:val="002D2ED4"/>
    <w:rsid w:val="002D3D18"/>
    <w:rsid w:val="002D663F"/>
    <w:rsid w:val="002E3775"/>
    <w:rsid w:val="002E5DFD"/>
    <w:rsid w:val="002E6489"/>
    <w:rsid w:val="00301EE8"/>
    <w:rsid w:val="00302AC2"/>
    <w:rsid w:val="00302F08"/>
    <w:rsid w:val="00306A3A"/>
    <w:rsid w:val="003142D2"/>
    <w:rsid w:val="00314F7C"/>
    <w:rsid w:val="00315A56"/>
    <w:rsid w:val="00315BFA"/>
    <w:rsid w:val="00327052"/>
    <w:rsid w:val="0033147B"/>
    <w:rsid w:val="00332D73"/>
    <w:rsid w:val="00332F7E"/>
    <w:rsid w:val="00335754"/>
    <w:rsid w:val="003373C5"/>
    <w:rsid w:val="00337A1D"/>
    <w:rsid w:val="0034257F"/>
    <w:rsid w:val="00342FB5"/>
    <w:rsid w:val="0034306C"/>
    <w:rsid w:val="00343241"/>
    <w:rsid w:val="00355667"/>
    <w:rsid w:val="00356177"/>
    <w:rsid w:val="00365FC0"/>
    <w:rsid w:val="003669DE"/>
    <w:rsid w:val="00371823"/>
    <w:rsid w:val="003738D7"/>
    <w:rsid w:val="00374488"/>
    <w:rsid w:val="003758B9"/>
    <w:rsid w:val="00376B92"/>
    <w:rsid w:val="00377BCB"/>
    <w:rsid w:val="0039327F"/>
    <w:rsid w:val="003A5936"/>
    <w:rsid w:val="003A66FC"/>
    <w:rsid w:val="003A7379"/>
    <w:rsid w:val="003B1D94"/>
    <w:rsid w:val="003B4C27"/>
    <w:rsid w:val="003C0FA1"/>
    <w:rsid w:val="003C29E8"/>
    <w:rsid w:val="003C4139"/>
    <w:rsid w:val="003C4F33"/>
    <w:rsid w:val="003C717E"/>
    <w:rsid w:val="003D5B79"/>
    <w:rsid w:val="003D689D"/>
    <w:rsid w:val="003E1355"/>
    <w:rsid w:val="003F06FF"/>
    <w:rsid w:val="003F0777"/>
    <w:rsid w:val="003F1BB9"/>
    <w:rsid w:val="003F23E4"/>
    <w:rsid w:val="003F2A72"/>
    <w:rsid w:val="003F345F"/>
    <w:rsid w:val="003F3535"/>
    <w:rsid w:val="003F38DF"/>
    <w:rsid w:val="003F3C61"/>
    <w:rsid w:val="00400404"/>
    <w:rsid w:val="00403D76"/>
    <w:rsid w:val="00410B34"/>
    <w:rsid w:val="0041664F"/>
    <w:rsid w:val="00416DE5"/>
    <w:rsid w:val="004201F5"/>
    <w:rsid w:val="00423ED0"/>
    <w:rsid w:val="0042658B"/>
    <w:rsid w:val="0044024D"/>
    <w:rsid w:val="00441208"/>
    <w:rsid w:val="00444054"/>
    <w:rsid w:val="004445FF"/>
    <w:rsid w:val="004460B1"/>
    <w:rsid w:val="00450443"/>
    <w:rsid w:val="004546A8"/>
    <w:rsid w:val="00455518"/>
    <w:rsid w:val="004604CF"/>
    <w:rsid w:val="00460E91"/>
    <w:rsid w:val="004610D2"/>
    <w:rsid w:val="00463723"/>
    <w:rsid w:val="00466037"/>
    <w:rsid w:val="0048306E"/>
    <w:rsid w:val="00483893"/>
    <w:rsid w:val="00487A7D"/>
    <w:rsid w:val="00490D9D"/>
    <w:rsid w:val="00492BB0"/>
    <w:rsid w:val="004953D2"/>
    <w:rsid w:val="0049750F"/>
    <w:rsid w:val="004A1609"/>
    <w:rsid w:val="004B1ABF"/>
    <w:rsid w:val="004B6E3F"/>
    <w:rsid w:val="004D2E5D"/>
    <w:rsid w:val="004D406C"/>
    <w:rsid w:val="004D42B8"/>
    <w:rsid w:val="004E0089"/>
    <w:rsid w:val="004E25D9"/>
    <w:rsid w:val="004E326B"/>
    <w:rsid w:val="004E6B13"/>
    <w:rsid w:val="004F0564"/>
    <w:rsid w:val="00501BB3"/>
    <w:rsid w:val="00503A6D"/>
    <w:rsid w:val="00503ED8"/>
    <w:rsid w:val="00506244"/>
    <w:rsid w:val="00512E3D"/>
    <w:rsid w:val="005226D3"/>
    <w:rsid w:val="00522742"/>
    <w:rsid w:val="00522E95"/>
    <w:rsid w:val="0052418C"/>
    <w:rsid w:val="00525B08"/>
    <w:rsid w:val="005268A0"/>
    <w:rsid w:val="005270C9"/>
    <w:rsid w:val="00530DAA"/>
    <w:rsid w:val="00530ED5"/>
    <w:rsid w:val="005361CB"/>
    <w:rsid w:val="00540FD9"/>
    <w:rsid w:val="00542776"/>
    <w:rsid w:val="005477B6"/>
    <w:rsid w:val="00547F22"/>
    <w:rsid w:val="00554B08"/>
    <w:rsid w:val="00555459"/>
    <w:rsid w:val="0055569B"/>
    <w:rsid w:val="00557070"/>
    <w:rsid w:val="005619A3"/>
    <w:rsid w:val="00561F44"/>
    <w:rsid w:val="005637C9"/>
    <w:rsid w:val="005663ED"/>
    <w:rsid w:val="00571CE4"/>
    <w:rsid w:val="00572D9C"/>
    <w:rsid w:val="00577278"/>
    <w:rsid w:val="0057766E"/>
    <w:rsid w:val="00581E9C"/>
    <w:rsid w:val="00587404"/>
    <w:rsid w:val="005910FF"/>
    <w:rsid w:val="00594701"/>
    <w:rsid w:val="0059596F"/>
    <w:rsid w:val="005962E3"/>
    <w:rsid w:val="0059642D"/>
    <w:rsid w:val="005A3A97"/>
    <w:rsid w:val="005A44B4"/>
    <w:rsid w:val="005A4616"/>
    <w:rsid w:val="005A4B05"/>
    <w:rsid w:val="005B3CC1"/>
    <w:rsid w:val="005B46C6"/>
    <w:rsid w:val="005B5725"/>
    <w:rsid w:val="005C5ED8"/>
    <w:rsid w:val="005C684E"/>
    <w:rsid w:val="005D0F2A"/>
    <w:rsid w:val="005D2AC8"/>
    <w:rsid w:val="005D34B8"/>
    <w:rsid w:val="005D602D"/>
    <w:rsid w:val="005D6C05"/>
    <w:rsid w:val="005D6F46"/>
    <w:rsid w:val="005D72D6"/>
    <w:rsid w:val="005E1908"/>
    <w:rsid w:val="005E1D72"/>
    <w:rsid w:val="005F0467"/>
    <w:rsid w:val="005F21C4"/>
    <w:rsid w:val="005F4DE7"/>
    <w:rsid w:val="005F7B15"/>
    <w:rsid w:val="0060079B"/>
    <w:rsid w:val="0060314E"/>
    <w:rsid w:val="00606AE2"/>
    <w:rsid w:val="00606C9B"/>
    <w:rsid w:val="006106BE"/>
    <w:rsid w:val="006110FD"/>
    <w:rsid w:val="00612B5D"/>
    <w:rsid w:val="00614634"/>
    <w:rsid w:val="0061634A"/>
    <w:rsid w:val="006166B0"/>
    <w:rsid w:val="00620969"/>
    <w:rsid w:val="0062498E"/>
    <w:rsid w:val="00632676"/>
    <w:rsid w:val="00634986"/>
    <w:rsid w:val="006353F7"/>
    <w:rsid w:val="006377E0"/>
    <w:rsid w:val="00645B0C"/>
    <w:rsid w:val="00651048"/>
    <w:rsid w:val="006659ED"/>
    <w:rsid w:val="00667A4F"/>
    <w:rsid w:val="00670396"/>
    <w:rsid w:val="00670497"/>
    <w:rsid w:val="006710FA"/>
    <w:rsid w:val="00671423"/>
    <w:rsid w:val="00672A55"/>
    <w:rsid w:val="0068178F"/>
    <w:rsid w:val="006862C8"/>
    <w:rsid w:val="00695DB3"/>
    <w:rsid w:val="006A41CA"/>
    <w:rsid w:val="006A5288"/>
    <w:rsid w:val="006A57DC"/>
    <w:rsid w:val="006B0628"/>
    <w:rsid w:val="006B16D8"/>
    <w:rsid w:val="006B53B5"/>
    <w:rsid w:val="006B564A"/>
    <w:rsid w:val="006B594A"/>
    <w:rsid w:val="006C2E62"/>
    <w:rsid w:val="006C41F0"/>
    <w:rsid w:val="006F18FA"/>
    <w:rsid w:val="0070108B"/>
    <w:rsid w:val="0070410D"/>
    <w:rsid w:val="00704A3F"/>
    <w:rsid w:val="00704A79"/>
    <w:rsid w:val="00705DE6"/>
    <w:rsid w:val="007105CA"/>
    <w:rsid w:val="007119E5"/>
    <w:rsid w:val="007120AA"/>
    <w:rsid w:val="00712DD3"/>
    <w:rsid w:val="007169D6"/>
    <w:rsid w:val="00721E0C"/>
    <w:rsid w:val="00721FAD"/>
    <w:rsid w:val="00722FEE"/>
    <w:rsid w:val="00724179"/>
    <w:rsid w:val="00724A15"/>
    <w:rsid w:val="0072671D"/>
    <w:rsid w:val="007307F3"/>
    <w:rsid w:val="00731374"/>
    <w:rsid w:val="0073353D"/>
    <w:rsid w:val="0073457E"/>
    <w:rsid w:val="00734AA5"/>
    <w:rsid w:val="00735822"/>
    <w:rsid w:val="00736494"/>
    <w:rsid w:val="00741521"/>
    <w:rsid w:val="007417D3"/>
    <w:rsid w:val="00744657"/>
    <w:rsid w:val="00745325"/>
    <w:rsid w:val="0075039E"/>
    <w:rsid w:val="00750C6C"/>
    <w:rsid w:val="00753E65"/>
    <w:rsid w:val="00756FF2"/>
    <w:rsid w:val="00763820"/>
    <w:rsid w:val="00763D10"/>
    <w:rsid w:val="00765B42"/>
    <w:rsid w:val="00765C44"/>
    <w:rsid w:val="00771C3A"/>
    <w:rsid w:val="0077714E"/>
    <w:rsid w:val="00777E6F"/>
    <w:rsid w:val="007805BC"/>
    <w:rsid w:val="00782D9D"/>
    <w:rsid w:val="00785E8A"/>
    <w:rsid w:val="007918BF"/>
    <w:rsid w:val="00792DE4"/>
    <w:rsid w:val="00795D23"/>
    <w:rsid w:val="00796ECE"/>
    <w:rsid w:val="007A5DA8"/>
    <w:rsid w:val="007B3684"/>
    <w:rsid w:val="007C202B"/>
    <w:rsid w:val="007C4F9F"/>
    <w:rsid w:val="007C5E54"/>
    <w:rsid w:val="007C606B"/>
    <w:rsid w:val="007C64FB"/>
    <w:rsid w:val="007C69E6"/>
    <w:rsid w:val="007D0631"/>
    <w:rsid w:val="007D1ADF"/>
    <w:rsid w:val="007D435E"/>
    <w:rsid w:val="007D594B"/>
    <w:rsid w:val="007D6C94"/>
    <w:rsid w:val="007D7E1A"/>
    <w:rsid w:val="007E37F6"/>
    <w:rsid w:val="007E409B"/>
    <w:rsid w:val="007E6091"/>
    <w:rsid w:val="007E7712"/>
    <w:rsid w:val="007F570B"/>
    <w:rsid w:val="007F75B8"/>
    <w:rsid w:val="00800B30"/>
    <w:rsid w:val="008050C3"/>
    <w:rsid w:val="00813FF2"/>
    <w:rsid w:val="008221C3"/>
    <w:rsid w:val="00822E87"/>
    <w:rsid w:val="00827C0C"/>
    <w:rsid w:val="0083142D"/>
    <w:rsid w:val="008400D4"/>
    <w:rsid w:val="00845620"/>
    <w:rsid w:val="00845CB1"/>
    <w:rsid w:val="00847F5B"/>
    <w:rsid w:val="00854577"/>
    <w:rsid w:val="00862E8B"/>
    <w:rsid w:val="00866047"/>
    <w:rsid w:val="00866174"/>
    <w:rsid w:val="008663EA"/>
    <w:rsid w:val="00870999"/>
    <w:rsid w:val="0087454E"/>
    <w:rsid w:val="00875B02"/>
    <w:rsid w:val="00875FF5"/>
    <w:rsid w:val="00882173"/>
    <w:rsid w:val="00887916"/>
    <w:rsid w:val="00892578"/>
    <w:rsid w:val="008A245E"/>
    <w:rsid w:val="008A731B"/>
    <w:rsid w:val="008A7EC8"/>
    <w:rsid w:val="008B0648"/>
    <w:rsid w:val="008B47C1"/>
    <w:rsid w:val="008B54D7"/>
    <w:rsid w:val="008B55E3"/>
    <w:rsid w:val="008B5AF6"/>
    <w:rsid w:val="008C2B9A"/>
    <w:rsid w:val="008C2E83"/>
    <w:rsid w:val="008C798E"/>
    <w:rsid w:val="008D5ECB"/>
    <w:rsid w:val="008D68A1"/>
    <w:rsid w:val="008D7D11"/>
    <w:rsid w:val="008E2E0A"/>
    <w:rsid w:val="008E75F2"/>
    <w:rsid w:val="008F2CE2"/>
    <w:rsid w:val="008F528B"/>
    <w:rsid w:val="009010B3"/>
    <w:rsid w:val="009039FC"/>
    <w:rsid w:val="009053C5"/>
    <w:rsid w:val="009067A3"/>
    <w:rsid w:val="00911F3D"/>
    <w:rsid w:val="00915333"/>
    <w:rsid w:val="00920897"/>
    <w:rsid w:val="0092200B"/>
    <w:rsid w:val="00922D6E"/>
    <w:rsid w:val="0092511C"/>
    <w:rsid w:val="009303BB"/>
    <w:rsid w:val="00930B4D"/>
    <w:rsid w:val="0093697C"/>
    <w:rsid w:val="00937200"/>
    <w:rsid w:val="00940041"/>
    <w:rsid w:val="00941CF6"/>
    <w:rsid w:val="009445C4"/>
    <w:rsid w:val="00952E09"/>
    <w:rsid w:val="00952E41"/>
    <w:rsid w:val="0096070C"/>
    <w:rsid w:val="00963511"/>
    <w:rsid w:val="0097395B"/>
    <w:rsid w:val="0098020E"/>
    <w:rsid w:val="009853E6"/>
    <w:rsid w:val="00985BF7"/>
    <w:rsid w:val="009911CD"/>
    <w:rsid w:val="00993E8C"/>
    <w:rsid w:val="00997A8E"/>
    <w:rsid w:val="009A0A24"/>
    <w:rsid w:val="009A161B"/>
    <w:rsid w:val="009A51BA"/>
    <w:rsid w:val="009B562E"/>
    <w:rsid w:val="009B6A61"/>
    <w:rsid w:val="009C0EE9"/>
    <w:rsid w:val="009C1048"/>
    <w:rsid w:val="009C4E55"/>
    <w:rsid w:val="009C5A2E"/>
    <w:rsid w:val="009C6A3A"/>
    <w:rsid w:val="009D0A30"/>
    <w:rsid w:val="009D4FAC"/>
    <w:rsid w:val="009D58CF"/>
    <w:rsid w:val="009E0870"/>
    <w:rsid w:val="009F3368"/>
    <w:rsid w:val="009F3C2A"/>
    <w:rsid w:val="009F464E"/>
    <w:rsid w:val="009F73BD"/>
    <w:rsid w:val="00A00480"/>
    <w:rsid w:val="00A02625"/>
    <w:rsid w:val="00A04728"/>
    <w:rsid w:val="00A0530C"/>
    <w:rsid w:val="00A0543F"/>
    <w:rsid w:val="00A073C1"/>
    <w:rsid w:val="00A11355"/>
    <w:rsid w:val="00A12694"/>
    <w:rsid w:val="00A17515"/>
    <w:rsid w:val="00A21FB6"/>
    <w:rsid w:val="00A23599"/>
    <w:rsid w:val="00A25D3A"/>
    <w:rsid w:val="00A2747E"/>
    <w:rsid w:val="00A27F4B"/>
    <w:rsid w:val="00A3232C"/>
    <w:rsid w:val="00A4243A"/>
    <w:rsid w:val="00A47C67"/>
    <w:rsid w:val="00A47ED5"/>
    <w:rsid w:val="00A51937"/>
    <w:rsid w:val="00A531FA"/>
    <w:rsid w:val="00A55172"/>
    <w:rsid w:val="00A55616"/>
    <w:rsid w:val="00A56ABC"/>
    <w:rsid w:val="00A614E7"/>
    <w:rsid w:val="00A61DF8"/>
    <w:rsid w:val="00A66055"/>
    <w:rsid w:val="00A7012E"/>
    <w:rsid w:val="00A70E5C"/>
    <w:rsid w:val="00A710D6"/>
    <w:rsid w:val="00A71773"/>
    <w:rsid w:val="00A73454"/>
    <w:rsid w:val="00A77906"/>
    <w:rsid w:val="00A80220"/>
    <w:rsid w:val="00A815C5"/>
    <w:rsid w:val="00A84C69"/>
    <w:rsid w:val="00A84F8A"/>
    <w:rsid w:val="00A93BAF"/>
    <w:rsid w:val="00A9647A"/>
    <w:rsid w:val="00A97B53"/>
    <w:rsid w:val="00AA51E9"/>
    <w:rsid w:val="00AB06D2"/>
    <w:rsid w:val="00AB216D"/>
    <w:rsid w:val="00AC53FA"/>
    <w:rsid w:val="00AC7C6E"/>
    <w:rsid w:val="00AC7ED3"/>
    <w:rsid w:val="00AE207F"/>
    <w:rsid w:val="00AE20C1"/>
    <w:rsid w:val="00AE73C6"/>
    <w:rsid w:val="00AF30DA"/>
    <w:rsid w:val="00AF4452"/>
    <w:rsid w:val="00AF5470"/>
    <w:rsid w:val="00AF562E"/>
    <w:rsid w:val="00AF68B5"/>
    <w:rsid w:val="00B05713"/>
    <w:rsid w:val="00B05F6A"/>
    <w:rsid w:val="00B07E2A"/>
    <w:rsid w:val="00B20394"/>
    <w:rsid w:val="00B236D8"/>
    <w:rsid w:val="00B267DA"/>
    <w:rsid w:val="00B26BDD"/>
    <w:rsid w:val="00B43901"/>
    <w:rsid w:val="00B50C69"/>
    <w:rsid w:val="00B544E8"/>
    <w:rsid w:val="00B60115"/>
    <w:rsid w:val="00B6581E"/>
    <w:rsid w:val="00B73280"/>
    <w:rsid w:val="00B97118"/>
    <w:rsid w:val="00B9748B"/>
    <w:rsid w:val="00B97A9B"/>
    <w:rsid w:val="00BA6790"/>
    <w:rsid w:val="00BA77BD"/>
    <w:rsid w:val="00BA7965"/>
    <w:rsid w:val="00BB11E5"/>
    <w:rsid w:val="00BB18D5"/>
    <w:rsid w:val="00BB5D2A"/>
    <w:rsid w:val="00BB63C5"/>
    <w:rsid w:val="00BC1DED"/>
    <w:rsid w:val="00BC34D5"/>
    <w:rsid w:val="00BD105A"/>
    <w:rsid w:val="00BD258C"/>
    <w:rsid w:val="00BE0EB3"/>
    <w:rsid w:val="00BE17E8"/>
    <w:rsid w:val="00BE6BCE"/>
    <w:rsid w:val="00BF04F6"/>
    <w:rsid w:val="00BF244B"/>
    <w:rsid w:val="00C04558"/>
    <w:rsid w:val="00C05F87"/>
    <w:rsid w:val="00C07895"/>
    <w:rsid w:val="00C124BF"/>
    <w:rsid w:val="00C125EF"/>
    <w:rsid w:val="00C27E29"/>
    <w:rsid w:val="00C3106A"/>
    <w:rsid w:val="00C31AA2"/>
    <w:rsid w:val="00C3287B"/>
    <w:rsid w:val="00C32FFA"/>
    <w:rsid w:val="00C35F69"/>
    <w:rsid w:val="00C37243"/>
    <w:rsid w:val="00C43F3E"/>
    <w:rsid w:val="00C451AB"/>
    <w:rsid w:val="00C61FFB"/>
    <w:rsid w:val="00C62966"/>
    <w:rsid w:val="00C65A17"/>
    <w:rsid w:val="00C66995"/>
    <w:rsid w:val="00C70F32"/>
    <w:rsid w:val="00C81723"/>
    <w:rsid w:val="00C91778"/>
    <w:rsid w:val="00C91AA5"/>
    <w:rsid w:val="00C9542E"/>
    <w:rsid w:val="00C95A3D"/>
    <w:rsid w:val="00C9651C"/>
    <w:rsid w:val="00C96EFA"/>
    <w:rsid w:val="00C9735E"/>
    <w:rsid w:val="00C977D5"/>
    <w:rsid w:val="00C97A7B"/>
    <w:rsid w:val="00CA04B1"/>
    <w:rsid w:val="00CA05C2"/>
    <w:rsid w:val="00CA6F6D"/>
    <w:rsid w:val="00CA7729"/>
    <w:rsid w:val="00CB04D1"/>
    <w:rsid w:val="00CB1E9B"/>
    <w:rsid w:val="00CB205A"/>
    <w:rsid w:val="00CC33A2"/>
    <w:rsid w:val="00CC5A28"/>
    <w:rsid w:val="00CC72CD"/>
    <w:rsid w:val="00CD3F30"/>
    <w:rsid w:val="00CF3A05"/>
    <w:rsid w:val="00CF5541"/>
    <w:rsid w:val="00D0111B"/>
    <w:rsid w:val="00D07F63"/>
    <w:rsid w:val="00D10246"/>
    <w:rsid w:val="00D112FF"/>
    <w:rsid w:val="00D115D0"/>
    <w:rsid w:val="00D13A3A"/>
    <w:rsid w:val="00D16D07"/>
    <w:rsid w:val="00D23559"/>
    <w:rsid w:val="00D27635"/>
    <w:rsid w:val="00D35517"/>
    <w:rsid w:val="00D37597"/>
    <w:rsid w:val="00D433D3"/>
    <w:rsid w:val="00D43E97"/>
    <w:rsid w:val="00D46D68"/>
    <w:rsid w:val="00D518A4"/>
    <w:rsid w:val="00D51D1B"/>
    <w:rsid w:val="00D53344"/>
    <w:rsid w:val="00D53907"/>
    <w:rsid w:val="00D55017"/>
    <w:rsid w:val="00D55F5A"/>
    <w:rsid w:val="00D570CB"/>
    <w:rsid w:val="00D60609"/>
    <w:rsid w:val="00D63CCC"/>
    <w:rsid w:val="00D66C11"/>
    <w:rsid w:val="00D701CF"/>
    <w:rsid w:val="00D818A4"/>
    <w:rsid w:val="00D842AA"/>
    <w:rsid w:val="00D91759"/>
    <w:rsid w:val="00D92BAE"/>
    <w:rsid w:val="00D93E8F"/>
    <w:rsid w:val="00D946E9"/>
    <w:rsid w:val="00DA3B12"/>
    <w:rsid w:val="00DA46A3"/>
    <w:rsid w:val="00DA6F70"/>
    <w:rsid w:val="00DA7ADE"/>
    <w:rsid w:val="00DB6D80"/>
    <w:rsid w:val="00DC47C9"/>
    <w:rsid w:val="00DD1AA7"/>
    <w:rsid w:val="00DD24BB"/>
    <w:rsid w:val="00DD540F"/>
    <w:rsid w:val="00DE1105"/>
    <w:rsid w:val="00DF66CB"/>
    <w:rsid w:val="00E00E2F"/>
    <w:rsid w:val="00E020F8"/>
    <w:rsid w:val="00E03ED4"/>
    <w:rsid w:val="00E0534E"/>
    <w:rsid w:val="00E061D2"/>
    <w:rsid w:val="00E165F9"/>
    <w:rsid w:val="00E32FEC"/>
    <w:rsid w:val="00E354EF"/>
    <w:rsid w:val="00E41D33"/>
    <w:rsid w:val="00E467EE"/>
    <w:rsid w:val="00E567CE"/>
    <w:rsid w:val="00E60A45"/>
    <w:rsid w:val="00E64F78"/>
    <w:rsid w:val="00E65215"/>
    <w:rsid w:val="00E65DE3"/>
    <w:rsid w:val="00E6615A"/>
    <w:rsid w:val="00E72C2E"/>
    <w:rsid w:val="00E809D7"/>
    <w:rsid w:val="00E90CC8"/>
    <w:rsid w:val="00E91E96"/>
    <w:rsid w:val="00E936DD"/>
    <w:rsid w:val="00E949F6"/>
    <w:rsid w:val="00EA14F3"/>
    <w:rsid w:val="00EA2588"/>
    <w:rsid w:val="00EA7311"/>
    <w:rsid w:val="00EB2944"/>
    <w:rsid w:val="00EB2E3E"/>
    <w:rsid w:val="00EB5471"/>
    <w:rsid w:val="00EB5E15"/>
    <w:rsid w:val="00EB61EF"/>
    <w:rsid w:val="00EB64A3"/>
    <w:rsid w:val="00EC02BA"/>
    <w:rsid w:val="00EC08A7"/>
    <w:rsid w:val="00EC1C09"/>
    <w:rsid w:val="00EC2062"/>
    <w:rsid w:val="00EC2B0E"/>
    <w:rsid w:val="00EC5FD4"/>
    <w:rsid w:val="00EC69DC"/>
    <w:rsid w:val="00ED0CA5"/>
    <w:rsid w:val="00ED14B3"/>
    <w:rsid w:val="00EE20DE"/>
    <w:rsid w:val="00EE62D9"/>
    <w:rsid w:val="00EE6DFC"/>
    <w:rsid w:val="00EF0EA3"/>
    <w:rsid w:val="00EF3650"/>
    <w:rsid w:val="00F134BC"/>
    <w:rsid w:val="00F13FD4"/>
    <w:rsid w:val="00F251C8"/>
    <w:rsid w:val="00F2553F"/>
    <w:rsid w:val="00F26F2A"/>
    <w:rsid w:val="00F27E23"/>
    <w:rsid w:val="00F34BE9"/>
    <w:rsid w:val="00F36699"/>
    <w:rsid w:val="00F40ACF"/>
    <w:rsid w:val="00F40D9B"/>
    <w:rsid w:val="00F44E1D"/>
    <w:rsid w:val="00F461F5"/>
    <w:rsid w:val="00F46E2B"/>
    <w:rsid w:val="00F55C52"/>
    <w:rsid w:val="00F63BB8"/>
    <w:rsid w:val="00F70FBE"/>
    <w:rsid w:val="00F7507F"/>
    <w:rsid w:val="00F76533"/>
    <w:rsid w:val="00F765C7"/>
    <w:rsid w:val="00F77411"/>
    <w:rsid w:val="00F83445"/>
    <w:rsid w:val="00F83EC1"/>
    <w:rsid w:val="00F868C0"/>
    <w:rsid w:val="00F878D7"/>
    <w:rsid w:val="00F9067F"/>
    <w:rsid w:val="00F92FBE"/>
    <w:rsid w:val="00F95479"/>
    <w:rsid w:val="00FA00BE"/>
    <w:rsid w:val="00FA659B"/>
    <w:rsid w:val="00FA710F"/>
    <w:rsid w:val="00FA7942"/>
    <w:rsid w:val="00FB226B"/>
    <w:rsid w:val="00FB69E2"/>
    <w:rsid w:val="00FC26EE"/>
    <w:rsid w:val="00FD2460"/>
    <w:rsid w:val="00FD4A87"/>
    <w:rsid w:val="00FD7E26"/>
    <w:rsid w:val="00FE0FD0"/>
    <w:rsid w:val="00FE3623"/>
    <w:rsid w:val="00FE6306"/>
    <w:rsid w:val="00FF494D"/>
    <w:rsid w:val="00FF644B"/>
    <w:rsid w:val="00FF70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0012B5"/>
  <w15:docId w15:val="{BA3CD7FE-997F-4577-A2E0-C94C8FBF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7">
    <w:lsdException w:name="Normal" w:qFormat="1"/>
    <w:lsdException w:name="heading 1" w:uiPriority="1" w:qFormat="1"/>
    <w:lsdException w:name="heading 2" w:uiPriority="1" w:qFormat="1"/>
    <w:lsdException w:name="heading 3" w:uiPriority="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68178F"/>
    <w:rPr>
      <w:rFonts w:ascii="Calibri" w:hAnsi="Calibri"/>
      <w:color w:val="000000"/>
      <w:sz w:val="22"/>
      <w:lang w:val="de-DE" w:eastAsia="en-US"/>
    </w:rPr>
  </w:style>
  <w:style w:type="paragraph" w:styleId="berschrift1">
    <w:name w:val="heading 1"/>
    <w:basedOn w:val="Standard"/>
    <w:next w:val="Standard"/>
    <w:uiPriority w:val="1"/>
    <w:qFormat/>
    <w:rsid w:val="005F4DE7"/>
    <w:pPr>
      <w:keepNext/>
      <w:numPr>
        <w:numId w:val="11"/>
      </w:numPr>
      <w:spacing w:before="240" w:after="60"/>
      <w:outlineLvl w:val="0"/>
    </w:pPr>
    <w:rPr>
      <w:rFonts w:cs="Arial"/>
      <w:b/>
      <w:bCs/>
      <w:kern w:val="32"/>
      <w:sz w:val="24"/>
      <w:szCs w:val="32"/>
    </w:rPr>
  </w:style>
  <w:style w:type="paragraph" w:styleId="berschrift2">
    <w:name w:val="heading 2"/>
    <w:basedOn w:val="berschrift1"/>
    <w:next w:val="Standard"/>
    <w:uiPriority w:val="1"/>
    <w:qFormat/>
    <w:rsid w:val="00C37243"/>
    <w:pPr>
      <w:numPr>
        <w:ilvl w:val="1"/>
      </w:numPr>
      <w:outlineLvl w:val="1"/>
    </w:pPr>
    <w:rPr>
      <w:bCs w:val="0"/>
      <w:iCs/>
      <w:sz w:val="22"/>
      <w:szCs w:val="24"/>
    </w:rPr>
  </w:style>
  <w:style w:type="paragraph" w:styleId="berschrift3">
    <w:name w:val="heading 3"/>
    <w:basedOn w:val="berschrift2"/>
    <w:next w:val="Standard"/>
    <w:uiPriority w:val="1"/>
    <w:qFormat/>
    <w:rsid w:val="00C37243"/>
    <w:pPr>
      <w:numPr>
        <w:ilvl w:val="2"/>
      </w:numPr>
      <w:outlineLvl w:val="2"/>
    </w:pPr>
    <w:rPr>
      <w:bCs/>
      <w:sz w:val="20"/>
      <w:szCs w:val="26"/>
    </w:rPr>
  </w:style>
  <w:style w:type="paragraph" w:styleId="berschrift4">
    <w:name w:val="heading 4"/>
    <w:basedOn w:val="Standard"/>
    <w:next w:val="Standard"/>
    <w:rsid w:val="00C37243"/>
    <w:pPr>
      <w:keepNext/>
      <w:numPr>
        <w:ilvl w:val="3"/>
        <w:numId w:val="11"/>
      </w:numPr>
      <w:spacing w:before="240" w:after="60"/>
      <w:outlineLvl w:val="3"/>
    </w:pPr>
    <w:rPr>
      <w:rFonts w:ascii="Times New Roman" w:hAnsi="Times New Roman"/>
      <w:b/>
      <w:bCs/>
      <w:sz w:val="28"/>
      <w:szCs w:val="28"/>
    </w:rPr>
  </w:style>
  <w:style w:type="paragraph" w:styleId="berschrift5">
    <w:name w:val="heading 5"/>
    <w:basedOn w:val="Standard"/>
    <w:next w:val="Standard"/>
    <w:rsid w:val="00C37243"/>
    <w:pPr>
      <w:numPr>
        <w:ilvl w:val="4"/>
        <w:numId w:val="11"/>
      </w:numPr>
      <w:spacing w:before="240" w:after="60"/>
      <w:outlineLvl w:val="4"/>
    </w:pPr>
    <w:rPr>
      <w:b/>
      <w:bCs/>
      <w:i/>
      <w:iCs/>
      <w:sz w:val="26"/>
      <w:szCs w:val="26"/>
    </w:rPr>
  </w:style>
  <w:style w:type="paragraph" w:styleId="berschrift6">
    <w:name w:val="heading 6"/>
    <w:basedOn w:val="Standard"/>
    <w:next w:val="Standard"/>
    <w:rsid w:val="00C37243"/>
    <w:pPr>
      <w:numPr>
        <w:ilvl w:val="5"/>
        <w:numId w:val="11"/>
      </w:numPr>
      <w:spacing w:before="240" w:after="60"/>
      <w:outlineLvl w:val="5"/>
    </w:pPr>
    <w:rPr>
      <w:rFonts w:ascii="Times New Roman" w:hAnsi="Times New Roman"/>
      <w:b/>
      <w:bCs/>
      <w:szCs w:val="22"/>
    </w:rPr>
  </w:style>
  <w:style w:type="paragraph" w:styleId="berschrift7">
    <w:name w:val="heading 7"/>
    <w:basedOn w:val="Standard"/>
    <w:next w:val="Standard"/>
    <w:rsid w:val="00C37243"/>
    <w:pPr>
      <w:numPr>
        <w:ilvl w:val="6"/>
        <w:numId w:val="11"/>
      </w:numPr>
      <w:spacing w:before="240" w:after="60"/>
      <w:outlineLvl w:val="6"/>
    </w:pPr>
    <w:rPr>
      <w:rFonts w:ascii="Times New Roman" w:hAnsi="Times New Roman"/>
      <w:sz w:val="24"/>
      <w:szCs w:val="24"/>
    </w:rPr>
  </w:style>
  <w:style w:type="paragraph" w:styleId="berschrift8">
    <w:name w:val="heading 8"/>
    <w:basedOn w:val="Standard"/>
    <w:next w:val="Standard"/>
    <w:rsid w:val="00C37243"/>
    <w:pPr>
      <w:numPr>
        <w:ilvl w:val="7"/>
        <w:numId w:val="11"/>
      </w:numPr>
      <w:spacing w:before="240" w:after="60"/>
      <w:outlineLvl w:val="7"/>
    </w:pPr>
    <w:rPr>
      <w:rFonts w:ascii="Times New Roman" w:hAnsi="Times New Roman"/>
      <w:i/>
      <w:iCs/>
      <w:sz w:val="24"/>
      <w:szCs w:val="24"/>
    </w:rPr>
  </w:style>
  <w:style w:type="paragraph" w:styleId="berschrift9">
    <w:name w:val="heading 9"/>
    <w:basedOn w:val="Standard"/>
    <w:next w:val="Standard"/>
    <w:rsid w:val="00C37243"/>
    <w:pPr>
      <w:numPr>
        <w:ilvl w:val="8"/>
        <w:numId w:val="11"/>
      </w:numPr>
      <w:spacing w:before="240" w:after="60"/>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6B0628"/>
    <w:pPr>
      <w:shd w:val="clear" w:color="auto" w:fill="000080"/>
    </w:pPr>
    <w:rPr>
      <w:rFonts w:ascii="Tahoma" w:hAnsi="Tahoma" w:cs="Tahoma"/>
    </w:rPr>
  </w:style>
  <w:style w:type="paragraph" w:styleId="Kopfzeile">
    <w:name w:val="header"/>
    <w:basedOn w:val="Standard"/>
    <w:link w:val="KopfzeileZchn"/>
    <w:rsid w:val="002D663F"/>
    <w:pPr>
      <w:tabs>
        <w:tab w:val="center" w:pos="4536"/>
        <w:tab w:val="right" w:pos="9072"/>
      </w:tabs>
    </w:pPr>
  </w:style>
  <w:style w:type="paragraph" w:styleId="Fuzeile">
    <w:name w:val="footer"/>
    <w:basedOn w:val="Standard"/>
    <w:link w:val="FuzeileZchn"/>
    <w:uiPriority w:val="99"/>
    <w:rsid w:val="002D663F"/>
    <w:pPr>
      <w:tabs>
        <w:tab w:val="center" w:pos="4536"/>
        <w:tab w:val="right" w:pos="9072"/>
      </w:tabs>
    </w:pPr>
  </w:style>
  <w:style w:type="character" w:styleId="Seitenzahl">
    <w:name w:val="page number"/>
    <w:basedOn w:val="Absatz-Standardschriftart"/>
    <w:semiHidden/>
    <w:rsid w:val="003A66FC"/>
    <w:rPr>
      <w:rFonts w:ascii="Verdana" w:hAnsi="Verdana"/>
    </w:rPr>
  </w:style>
  <w:style w:type="paragraph" w:customStyle="1" w:styleId="SignaturProtokollEnde">
    <w:name w:val="SignaturProtokollEnde"/>
    <w:basedOn w:val="Standard"/>
    <w:rsid w:val="001568A4"/>
    <w:pPr>
      <w:shd w:val="clear" w:color="auto" w:fill="E0E0E0"/>
    </w:pPr>
  </w:style>
  <w:style w:type="paragraph" w:styleId="Verzeichnis1">
    <w:name w:val="toc 1"/>
    <w:basedOn w:val="Standard"/>
    <w:next w:val="Standard"/>
    <w:autoRedefine/>
    <w:uiPriority w:val="39"/>
    <w:rsid w:val="00D37597"/>
  </w:style>
  <w:style w:type="paragraph" w:styleId="Verzeichnis2">
    <w:name w:val="toc 2"/>
    <w:basedOn w:val="Standard"/>
    <w:next w:val="Standard"/>
    <w:autoRedefine/>
    <w:uiPriority w:val="39"/>
    <w:rsid w:val="00D37597"/>
    <w:pPr>
      <w:ind w:left="200"/>
    </w:pPr>
  </w:style>
  <w:style w:type="paragraph" w:styleId="Verzeichnis3">
    <w:name w:val="toc 3"/>
    <w:basedOn w:val="Standard"/>
    <w:next w:val="Standard"/>
    <w:autoRedefine/>
    <w:uiPriority w:val="39"/>
    <w:rsid w:val="00D37597"/>
    <w:pPr>
      <w:ind w:left="400"/>
    </w:pPr>
  </w:style>
  <w:style w:type="character" w:styleId="Hyperlink">
    <w:name w:val="Hyperlink"/>
    <w:basedOn w:val="Absatz-Standardschriftart"/>
    <w:uiPriority w:val="99"/>
    <w:rsid w:val="00D37597"/>
    <w:rPr>
      <w:color w:val="0000FF"/>
      <w:u w:val="single"/>
    </w:rPr>
  </w:style>
  <w:style w:type="paragraph" w:styleId="Sprechblasentext">
    <w:name w:val="Balloon Text"/>
    <w:basedOn w:val="Standard"/>
    <w:link w:val="SprechblasentextZchn"/>
    <w:rsid w:val="00D27635"/>
    <w:rPr>
      <w:rFonts w:ascii="Tahoma" w:hAnsi="Tahoma" w:cs="Tahoma"/>
      <w:sz w:val="16"/>
      <w:szCs w:val="16"/>
    </w:rPr>
  </w:style>
  <w:style w:type="character" w:customStyle="1" w:styleId="SprechblasentextZchn">
    <w:name w:val="Sprechblasentext Zchn"/>
    <w:basedOn w:val="Absatz-Standardschriftart"/>
    <w:link w:val="Sprechblasentext"/>
    <w:rsid w:val="00D27635"/>
    <w:rPr>
      <w:rFonts w:ascii="Tahoma" w:hAnsi="Tahoma" w:cs="Tahoma"/>
      <w:color w:val="000000"/>
      <w:sz w:val="16"/>
      <w:szCs w:val="16"/>
      <w:lang w:val="de-DE" w:eastAsia="en-US"/>
    </w:rPr>
  </w:style>
  <w:style w:type="paragraph" w:styleId="StandardWeb">
    <w:name w:val="Normal (Web)"/>
    <w:basedOn w:val="Standard"/>
    <w:uiPriority w:val="99"/>
    <w:unhideWhenUsed/>
    <w:rsid w:val="00D27635"/>
    <w:pPr>
      <w:spacing w:before="100" w:beforeAutospacing="1" w:after="100" w:afterAutospacing="1"/>
    </w:pPr>
    <w:rPr>
      <w:rFonts w:ascii="Times New Roman" w:hAnsi="Times New Roman"/>
      <w:color w:val="auto"/>
      <w:sz w:val="24"/>
      <w:szCs w:val="24"/>
      <w:lang w:val="de-CH" w:eastAsia="de-CH"/>
    </w:rPr>
  </w:style>
  <w:style w:type="paragraph" w:styleId="Listenabsatz">
    <w:name w:val="List Paragraph"/>
    <w:basedOn w:val="Standard"/>
    <w:link w:val="ListenabsatzZchn"/>
    <w:uiPriority w:val="1"/>
    <w:rsid w:val="001472DB"/>
    <w:pPr>
      <w:ind w:left="708"/>
    </w:pPr>
    <w:rPr>
      <w:rFonts w:ascii="Arial" w:hAnsi="Arial"/>
      <w:color w:val="auto"/>
      <w:szCs w:val="24"/>
      <w:lang w:val="de-CH" w:eastAsia="de-CH"/>
    </w:rPr>
  </w:style>
  <w:style w:type="character" w:styleId="BesuchterLink">
    <w:name w:val="FollowedHyperlink"/>
    <w:basedOn w:val="Absatz-Standardschriftart"/>
    <w:rsid w:val="000204E5"/>
    <w:rPr>
      <w:color w:val="800080"/>
      <w:u w:val="single"/>
    </w:rPr>
  </w:style>
  <w:style w:type="table" w:styleId="Tabellenraster">
    <w:name w:val="Table Grid"/>
    <w:basedOn w:val="NormaleTabelle"/>
    <w:rsid w:val="00722F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link w:val="TitelZchn"/>
    <w:qFormat/>
    <w:rsid w:val="005F4DE7"/>
    <w:pPr>
      <w:contextualSpacing/>
    </w:pPr>
    <w:rPr>
      <w:rFonts w:eastAsiaTheme="majorEastAsia" w:cstheme="majorBidi"/>
      <w:color w:val="auto"/>
      <w:spacing w:val="-10"/>
      <w:kern w:val="28"/>
      <w:sz w:val="56"/>
      <w:szCs w:val="56"/>
    </w:rPr>
  </w:style>
  <w:style w:type="character" w:customStyle="1" w:styleId="TitelZchn">
    <w:name w:val="Titel Zchn"/>
    <w:basedOn w:val="Absatz-Standardschriftart"/>
    <w:link w:val="Titel"/>
    <w:rsid w:val="005F4DE7"/>
    <w:rPr>
      <w:rFonts w:ascii="FS Joey" w:eastAsiaTheme="majorEastAsia" w:hAnsi="FS Joey" w:cstheme="majorBidi"/>
      <w:spacing w:val="-10"/>
      <w:kern w:val="28"/>
      <w:sz w:val="56"/>
      <w:szCs w:val="56"/>
      <w:lang w:val="de-DE" w:eastAsia="en-US"/>
    </w:rPr>
  </w:style>
  <w:style w:type="paragraph" w:customStyle="1" w:styleId="Aufzhlung">
    <w:name w:val="Aufzählung"/>
    <w:basedOn w:val="Standard"/>
    <w:link w:val="AufzhlungZchn"/>
    <w:qFormat/>
    <w:rsid w:val="00EC02BA"/>
    <w:pPr>
      <w:numPr>
        <w:numId w:val="37"/>
      </w:numPr>
    </w:pPr>
  </w:style>
  <w:style w:type="character" w:customStyle="1" w:styleId="ListenabsatzZchn">
    <w:name w:val="Listenabsatz Zchn"/>
    <w:basedOn w:val="Absatz-Standardschriftart"/>
    <w:link w:val="Listenabsatz"/>
    <w:uiPriority w:val="34"/>
    <w:rsid w:val="00EC02BA"/>
    <w:rPr>
      <w:rFonts w:ascii="Arial" w:hAnsi="Arial"/>
      <w:sz w:val="22"/>
      <w:szCs w:val="24"/>
    </w:rPr>
  </w:style>
  <w:style w:type="character" w:customStyle="1" w:styleId="AufzhlungZchn">
    <w:name w:val="Aufzählung Zchn"/>
    <w:basedOn w:val="ListenabsatzZchn"/>
    <w:link w:val="Aufzhlung"/>
    <w:rsid w:val="00EC02BA"/>
    <w:rPr>
      <w:rFonts w:ascii="Calibri" w:hAnsi="Calibri"/>
      <w:color w:val="000000"/>
      <w:sz w:val="22"/>
      <w:szCs w:val="24"/>
      <w:lang w:val="de-DE" w:eastAsia="en-US"/>
    </w:rPr>
  </w:style>
  <w:style w:type="character" w:customStyle="1" w:styleId="apple-converted-space">
    <w:name w:val="apple-converted-space"/>
    <w:basedOn w:val="Absatz-Standardschriftart"/>
    <w:rsid w:val="00892578"/>
  </w:style>
  <w:style w:type="table" w:customStyle="1" w:styleId="TableNormal">
    <w:name w:val="Table Normal"/>
    <w:uiPriority w:val="2"/>
    <w:semiHidden/>
    <w:unhideWhenUsed/>
    <w:qFormat/>
    <w:rsid w:val="00B267DA"/>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rsid w:val="00B267DA"/>
    <w:pPr>
      <w:widowControl w:val="0"/>
    </w:pPr>
    <w:rPr>
      <w:rFonts w:asciiTheme="minorHAnsi" w:eastAsiaTheme="minorHAnsi" w:hAnsiTheme="minorHAnsi" w:cstheme="minorBidi"/>
      <w:color w:val="auto"/>
      <w:szCs w:val="22"/>
      <w:lang w:val="de-CH"/>
    </w:rPr>
  </w:style>
  <w:style w:type="character" w:customStyle="1" w:styleId="FuzeileZchn">
    <w:name w:val="Fußzeile Zchn"/>
    <w:basedOn w:val="Absatz-Standardschriftart"/>
    <w:link w:val="Fuzeile"/>
    <w:uiPriority w:val="99"/>
    <w:rsid w:val="00B267DA"/>
    <w:rPr>
      <w:rFonts w:ascii="Calibri" w:hAnsi="Calibri"/>
      <w:color w:val="000000"/>
      <w:sz w:val="22"/>
      <w:lang w:val="de-DE" w:eastAsia="en-US"/>
    </w:rPr>
  </w:style>
  <w:style w:type="character" w:customStyle="1" w:styleId="KopfzeileZchn">
    <w:name w:val="Kopfzeile Zchn"/>
    <w:basedOn w:val="Absatz-Standardschriftart"/>
    <w:link w:val="Kopfzeile"/>
    <w:rsid w:val="00B267DA"/>
    <w:rPr>
      <w:rFonts w:ascii="Calibri" w:hAnsi="Calibri"/>
      <w:color w:val="000000"/>
      <w:sz w:val="22"/>
      <w:lang w:val="de-DE" w:eastAsia="en-US"/>
    </w:rPr>
  </w:style>
  <w:style w:type="table" w:styleId="EinfacheTabelle1">
    <w:name w:val="Plain Table 1"/>
    <w:basedOn w:val="NormaleTabelle"/>
    <w:uiPriority w:val="41"/>
    <w:rsid w:val="00B267D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ett">
    <w:name w:val="Strong"/>
    <w:basedOn w:val="Absatz-Standardschriftart"/>
    <w:uiPriority w:val="22"/>
    <w:qFormat/>
    <w:rsid w:val="00B267DA"/>
    <w:rPr>
      <w:b/>
      <w:bCs/>
    </w:rPr>
  </w:style>
  <w:style w:type="character" w:styleId="NichtaufgelsteErwhnung">
    <w:name w:val="Unresolved Mention"/>
    <w:basedOn w:val="Absatz-Standardschriftart"/>
    <w:uiPriority w:val="99"/>
    <w:semiHidden/>
    <w:unhideWhenUsed/>
    <w:rsid w:val="00922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15931">
      <w:bodyDiv w:val="1"/>
      <w:marLeft w:val="0"/>
      <w:marRight w:val="0"/>
      <w:marTop w:val="0"/>
      <w:marBottom w:val="0"/>
      <w:divBdr>
        <w:top w:val="none" w:sz="0" w:space="0" w:color="auto"/>
        <w:left w:val="none" w:sz="0" w:space="0" w:color="auto"/>
        <w:bottom w:val="none" w:sz="0" w:space="0" w:color="auto"/>
        <w:right w:val="none" w:sz="0" w:space="0" w:color="auto"/>
      </w:divBdr>
    </w:div>
    <w:div w:id="713238569">
      <w:bodyDiv w:val="1"/>
      <w:marLeft w:val="0"/>
      <w:marRight w:val="0"/>
      <w:marTop w:val="0"/>
      <w:marBottom w:val="0"/>
      <w:divBdr>
        <w:top w:val="none" w:sz="0" w:space="0" w:color="auto"/>
        <w:left w:val="none" w:sz="0" w:space="0" w:color="auto"/>
        <w:bottom w:val="none" w:sz="0" w:space="0" w:color="auto"/>
        <w:right w:val="none" w:sz="0" w:space="0" w:color="auto"/>
      </w:divBdr>
    </w:div>
    <w:div w:id="907378164">
      <w:bodyDiv w:val="1"/>
      <w:marLeft w:val="0"/>
      <w:marRight w:val="0"/>
      <w:marTop w:val="0"/>
      <w:marBottom w:val="0"/>
      <w:divBdr>
        <w:top w:val="none" w:sz="0" w:space="0" w:color="auto"/>
        <w:left w:val="none" w:sz="0" w:space="0" w:color="auto"/>
        <w:bottom w:val="none" w:sz="0" w:space="0" w:color="auto"/>
        <w:right w:val="none" w:sz="0" w:space="0" w:color="auto"/>
      </w:divBdr>
    </w:div>
    <w:div w:id="1390152707">
      <w:bodyDiv w:val="1"/>
      <w:marLeft w:val="0"/>
      <w:marRight w:val="0"/>
      <w:marTop w:val="0"/>
      <w:marBottom w:val="0"/>
      <w:divBdr>
        <w:top w:val="none" w:sz="0" w:space="0" w:color="auto"/>
        <w:left w:val="none" w:sz="0" w:space="0" w:color="auto"/>
        <w:bottom w:val="none" w:sz="0" w:space="0" w:color="auto"/>
        <w:right w:val="none" w:sz="0" w:space="0" w:color="auto"/>
      </w:divBdr>
      <w:divsChild>
        <w:div w:id="386876443">
          <w:marLeft w:val="0"/>
          <w:marRight w:val="0"/>
          <w:marTop w:val="0"/>
          <w:marBottom w:val="0"/>
          <w:divBdr>
            <w:top w:val="none" w:sz="0" w:space="0" w:color="auto"/>
            <w:left w:val="none" w:sz="0" w:space="0" w:color="auto"/>
            <w:bottom w:val="none" w:sz="0" w:space="0" w:color="auto"/>
            <w:right w:val="none" w:sz="0" w:space="0" w:color="auto"/>
          </w:divBdr>
        </w:div>
      </w:divsChild>
    </w:div>
    <w:div w:id="1419785084">
      <w:bodyDiv w:val="1"/>
      <w:marLeft w:val="0"/>
      <w:marRight w:val="0"/>
      <w:marTop w:val="0"/>
      <w:marBottom w:val="0"/>
      <w:divBdr>
        <w:top w:val="none" w:sz="0" w:space="0" w:color="auto"/>
        <w:left w:val="none" w:sz="0" w:space="0" w:color="auto"/>
        <w:bottom w:val="none" w:sz="0" w:space="0" w:color="auto"/>
        <w:right w:val="none" w:sz="0" w:space="0" w:color="auto"/>
      </w:divBdr>
    </w:div>
    <w:div w:id="1879663832">
      <w:bodyDiv w:val="1"/>
      <w:marLeft w:val="0"/>
      <w:marRight w:val="0"/>
      <w:marTop w:val="0"/>
      <w:marBottom w:val="0"/>
      <w:divBdr>
        <w:top w:val="none" w:sz="0" w:space="0" w:color="auto"/>
        <w:left w:val="none" w:sz="0" w:space="0" w:color="auto"/>
        <w:bottom w:val="none" w:sz="0" w:space="0" w:color="auto"/>
        <w:right w:val="none" w:sz="0" w:space="0" w:color="auto"/>
      </w:divBdr>
    </w:div>
    <w:div w:id="1919513940">
      <w:bodyDiv w:val="1"/>
      <w:marLeft w:val="0"/>
      <w:marRight w:val="0"/>
      <w:marTop w:val="0"/>
      <w:marBottom w:val="0"/>
      <w:divBdr>
        <w:top w:val="none" w:sz="0" w:space="0" w:color="auto"/>
        <w:left w:val="none" w:sz="0" w:space="0" w:color="auto"/>
        <w:bottom w:val="none" w:sz="0" w:space="0" w:color="auto"/>
        <w:right w:val="none" w:sz="0" w:space="0" w:color="auto"/>
      </w:divBdr>
    </w:div>
    <w:div w:id="1946577022">
      <w:bodyDiv w:val="1"/>
      <w:marLeft w:val="0"/>
      <w:marRight w:val="0"/>
      <w:marTop w:val="0"/>
      <w:marBottom w:val="0"/>
      <w:divBdr>
        <w:top w:val="none" w:sz="0" w:space="0" w:color="auto"/>
        <w:left w:val="none" w:sz="0" w:space="0" w:color="auto"/>
        <w:bottom w:val="none" w:sz="0" w:space="0" w:color="auto"/>
        <w:right w:val="none" w:sz="0" w:space="0" w:color="auto"/>
      </w:divBdr>
    </w:div>
    <w:div w:id="2037273155">
      <w:bodyDiv w:val="1"/>
      <w:marLeft w:val="0"/>
      <w:marRight w:val="0"/>
      <w:marTop w:val="0"/>
      <w:marBottom w:val="0"/>
      <w:divBdr>
        <w:top w:val="none" w:sz="0" w:space="0" w:color="auto"/>
        <w:left w:val="none" w:sz="0" w:space="0" w:color="auto"/>
        <w:bottom w:val="none" w:sz="0" w:space="0" w:color="auto"/>
        <w:right w:val="none" w:sz="0" w:space="0" w:color="auto"/>
      </w:divBdr>
    </w:div>
    <w:div w:id="2089451380">
      <w:bodyDiv w:val="1"/>
      <w:marLeft w:val="0"/>
      <w:marRight w:val="0"/>
      <w:marTop w:val="0"/>
      <w:marBottom w:val="0"/>
      <w:divBdr>
        <w:top w:val="none" w:sz="0" w:space="0" w:color="auto"/>
        <w:left w:val="none" w:sz="0" w:space="0" w:color="auto"/>
        <w:bottom w:val="none" w:sz="0" w:space="0" w:color="auto"/>
        <w:right w:val="none" w:sz="0" w:space="0" w:color="auto"/>
      </w:divBdr>
    </w:div>
    <w:div w:id="209331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academic.com/dic.nsf/dewiki/1506219" TargetMode="External"/><Relationship Id="rId21" Type="http://schemas.openxmlformats.org/officeDocument/2006/relationships/hyperlink" Target="https://www.itwissen.info/Gelaendeverkabelung-campus-wiring.html" TargetMode="External"/><Relationship Id="rId42" Type="http://schemas.openxmlformats.org/officeDocument/2006/relationships/image" Target="media/image19.jpeg"/><Relationship Id="rId47" Type="http://schemas.openxmlformats.org/officeDocument/2006/relationships/image" Target="media/image22.jpeg"/><Relationship Id="rId63" Type="http://schemas.openxmlformats.org/officeDocument/2006/relationships/image" Target="media/image38.png"/><Relationship Id="rId68" Type="http://schemas.openxmlformats.org/officeDocument/2006/relationships/image" Target="media/image42.jpeg"/><Relationship Id="rId84" Type="http://schemas.openxmlformats.org/officeDocument/2006/relationships/hyperlink" Target="http://www.ipfire.org/" TargetMode="External"/><Relationship Id="rId89" Type="http://schemas.openxmlformats.org/officeDocument/2006/relationships/hyperlink" Target="http://www.voiproblem.com/emulators/DLink/" TargetMode="External"/><Relationship Id="rId16" Type="http://schemas.openxmlformats.org/officeDocument/2006/relationships/hyperlink" Target="https://www.itwissen.info/Stadtnetz-metropolitan-area-network-MAN.html" TargetMode="External"/><Relationship Id="rId107" Type="http://schemas.openxmlformats.org/officeDocument/2006/relationships/fontTable" Target="fontTable.xml"/><Relationship Id="rId11" Type="http://schemas.openxmlformats.org/officeDocument/2006/relationships/hyperlink" Target="https://www.ionos.de/digitalguide/server/knowhow/fileserver/" TargetMode="External"/><Relationship Id="rId32" Type="http://schemas.openxmlformats.org/officeDocument/2006/relationships/image" Target="media/image9.png"/><Relationship Id="rId37" Type="http://schemas.openxmlformats.org/officeDocument/2006/relationships/image" Target="media/image14.jpe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www.cisco.com/c/en/us/products/routers/index.html" TargetMode="External"/><Relationship Id="rId79" Type="http://schemas.openxmlformats.org/officeDocument/2006/relationships/hyperlink" Target="https://de.wikipedia.org/wiki/Proxy_(Rechnernetz)" TargetMode="External"/><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upport.dlink.com/emulators/dir825/113NA/Device_Info.html" TargetMode="External"/><Relationship Id="rId95" Type="http://schemas.openxmlformats.org/officeDocument/2006/relationships/image" Target="media/image50.png"/><Relationship Id="rId22" Type="http://schemas.openxmlformats.org/officeDocument/2006/relationships/image" Target="media/image5.jpeg"/><Relationship Id="rId27" Type="http://schemas.openxmlformats.org/officeDocument/2006/relationships/hyperlink" Target="https://deacademic.com/dic.nsf/dewiki/873632" TargetMode="External"/><Relationship Id="rId43" Type="http://schemas.openxmlformats.org/officeDocument/2006/relationships/header" Target="header1.xml"/><Relationship Id="rId48" Type="http://schemas.openxmlformats.org/officeDocument/2006/relationships/image" Target="media/image23.jpeg"/><Relationship Id="rId64" Type="http://schemas.openxmlformats.org/officeDocument/2006/relationships/hyperlink" Target="http://standards.ieee.org/about/get/" TargetMode="External"/><Relationship Id="rId69" Type="http://schemas.openxmlformats.org/officeDocument/2006/relationships/hyperlink" Target="https://www.hpe.com/ch/de/networking/switches.html" TargetMode="External"/><Relationship Id="rId80" Type="http://schemas.openxmlformats.org/officeDocument/2006/relationships/image" Target="media/image47.png"/><Relationship Id="rId85" Type="http://schemas.openxmlformats.org/officeDocument/2006/relationships/hyperlink" Target="http://www.tp-link.com/en/emulators.html" TargetMode="External"/><Relationship Id="rId12" Type="http://schemas.openxmlformats.org/officeDocument/2006/relationships/image" Target="media/image4.jpeg"/><Relationship Id="rId17" Type="http://schemas.openxmlformats.org/officeDocument/2006/relationships/hyperlink" Target="https://www.itwissen.info/Verkabelungsstandard-cabling-standard.html" TargetMode="External"/><Relationship Id="rId33" Type="http://schemas.openxmlformats.org/officeDocument/2006/relationships/image" Target="media/image10.gif"/><Relationship Id="rId38" Type="http://schemas.openxmlformats.org/officeDocument/2006/relationships/image" Target="media/image15.jpeg"/><Relationship Id="rId59" Type="http://schemas.openxmlformats.org/officeDocument/2006/relationships/image" Target="media/image34.gif"/><Relationship Id="rId103" Type="http://schemas.openxmlformats.org/officeDocument/2006/relationships/image" Target="media/image54.png"/><Relationship Id="rId108" Type="http://schemas.openxmlformats.org/officeDocument/2006/relationships/theme" Target="theme/theme1.xml"/><Relationship Id="rId54" Type="http://schemas.openxmlformats.org/officeDocument/2006/relationships/image" Target="media/image29.png"/><Relationship Id="rId70" Type="http://schemas.openxmlformats.org/officeDocument/2006/relationships/hyperlink" Target="https://www.arubanetworks.com/products/networking/switches/" TargetMode="External"/><Relationship Id="rId75" Type="http://schemas.openxmlformats.org/officeDocument/2006/relationships/hyperlink" Target="https://buy.hpe.com/ch/de/networking/routers/c/4172265" TargetMode="External"/><Relationship Id="rId91" Type="http://schemas.openxmlformats.org/officeDocument/2006/relationships/hyperlink" Target="http://h20565.www2.hpe.com/hpsc/swd/public/readIndex?sp4ts.oid=7107838&amp;swLangOid=8&amp;swEnvOid=4132" TargetMode="External"/><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twissen.info/LAN-local-area-network-Lokales-Netz.html" TargetMode="External"/><Relationship Id="rId23" Type="http://schemas.openxmlformats.org/officeDocument/2006/relationships/image" Target="media/image6.jpeg"/><Relationship Id="rId28" Type="http://schemas.openxmlformats.org/officeDocument/2006/relationships/hyperlink" Target="https://deacademic.com/dic.nsf/dewiki/1506219" TargetMode="External"/><Relationship Id="rId36" Type="http://schemas.openxmlformats.org/officeDocument/2006/relationships/image" Target="media/image13.jpe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57.png"/><Relationship Id="rId10" Type="http://schemas.openxmlformats.org/officeDocument/2006/relationships/image" Target="media/image3.jpeg"/><Relationship Id="rId31" Type="http://schemas.openxmlformats.org/officeDocument/2006/relationships/hyperlink" Target="https://www.ionos.de/digitalguide/server/knowhow/was-ist-ein-vpn-virtual-private-network/" TargetMode="External"/><Relationship Id="rId44" Type="http://schemas.openxmlformats.org/officeDocument/2006/relationships/footer" Target="footer1.xm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jpeg"/><Relationship Id="rId73" Type="http://schemas.openxmlformats.org/officeDocument/2006/relationships/image" Target="media/image44.jpeg"/><Relationship Id="rId78" Type="http://schemas.openxmlformats.org/officeDocument/2006/relationships/image" Target="media/image46.png"/><Relationship Id="rId81" Type="http://schemas.openxmlformats.org/officeDocument/2006/relationships/image" Target="media/image48.jpeg"/><Relationship Id="rId86" Type="http://schemas.openxmlformats.org/officeDocument/2006/relationships/hyperlink" Target="http://www.voiproblem.com/emulators/Netgear/" TargetMode="External"/><Relationship Id="rId94" Type="http://schemas.openxmlformats.org/officeDocument/2006/relationships/image" Target="media/image49.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itwissen.info/Netzwerk-network.html" TargetMode="External"/><Relationship Id="rId18" Type="http://schemas.openxmlformats.org/officeDocument/2006/relationships/hyperlink" Target="https://www.itwissen.info/EIA-TIA-568-568.html" TargetMode="External"/><Relationship Id="rId39" Type="http://schemas.openxmlformats.org/officeDocument/2006/relationships/image" Target="media/image16.jpeg"/><Relationship Id="rId109" Type="http://schemas.openxmlformats.org/officeDocument/2006/relationships/customXml" Target="../customXml/item2.xml"/><Relationship Id="rId34" Type="http://schemas.openxmlformats.org/officeDocument/2006/relationships/image" Target="media/image11.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www.netgear.de/home/products/networking/" TargetMode="External"/><Relationship Id="rId97" Type="http://schemas.openxmlformats.org/officeDocument/2006/relationships/image" Target="media/image52.png"/><Relationship Id="rId104" Type="http://schemas.openxmlformats.org/officeDocument/2006/relationships/image" Target="media/image55.gif"/><Relationship Id="rId7" Type="http://schemas.openxmlformats.org/officeDocument/2006/relationships/endnotes" Target="endnotes.xml"/><Relationship Id="rId71" Type="http://schemas.openxmlformats.org/officeDocument/2006/relationships/hyperlink" Target="https://www.cisco.com/c/de_ch/products/switches/index.html" TargetMode="External"/><Relationship Id="rId92" Type="http://schemas.openxmlformats.org/officeDocument/2006/relationships/hyperlink" Target="http://www.avfirewalls.com/Online-Demos.asp" TargetMode="External"/><Relationship Id="rId2" Type="http://schemas.openxmlformats.org/officeDocument/2006/relationships/numbering" Target="numbering.xml"/><Relationship Id="rId29" Type="http://schemas.openxmlformats.org/officeDocument/2006/relationships/hyperlink" Target="https://deacademic.com/dic.nsf/dewiki/661412" TargetMode="External"/><Relationship Id="rId24" Type="http://schemas.openxmlformats.org/officeDocument/2006/relationships/hyperlink" Target="https://www.ionos.de/digitalguide/server/knowhow/mpls-was-ist-multiprotocol-label-switching/" TargetMode="External"/><Relationship Id="rId40" Type="http://schemas.openxmlformats.org/officeDocument/2006/relationships/image" Target="media/image17.jpeg"/><Relationship Id="rId45" Type="http://schemas.openxmlformats.org/officeDocument/2006/relationships/image" Target="media/image20.jpeg"/><Relationship Id="rId66" Type="http://schemas.openxmlformats.org/officeDocument/2006/relationships/image" Target="media/image40.gif"/><Relationship Id="rId87" Type="http://schemas.openxmlformats.org/officeDocument/2006/relationships/hyperlink" Target="http://www.draytek.com/index.php?lang=en&amp;Itemid=302" TargetMode="External"/><Relationship Id="rId110" Type="http://schemas.openxmlformats.org/officeDocument/2006/relationships/customXml" Target="../customXml/item3.xml"/><Relationship Id="rId61" Type="http://schemas.openxmlformats.org/officeDocument/2006/relationships/image" Target="media/image36.png"/><Relationship Id="rId82" Type="http://schemas.openxmlformats.org/officeDocument/2006/relationships/hyperlink" Target="http://www.boll.ch/watchguard/firewalls.html" TargetMode="External"/><Relationship Id="rId19" Type="http://schemas.openxmlformats.org/officeDocument/2006/relationships/hyperlink" Target="https://www.itwissen.info/ISO-international-organization-for-standardization-Internationale-Standardisierungs-Organisation.html" TargetMode="External"/><Relationship Id="rId14" Type="http://schemas.openxmlformats.org/officeDocument/2006/relationships/hyperlink" Target="https://www.itwissen.info/standard-STD-Norm.html" TargetMode="External"/><Relationship Id="rId30" Type="http://schemas.openxmlformats.org/officeDocument/2006/relationships/image" Target="media/image8.jpeg"/><Relationship Id="rId35" Type="http://schemas.openxmlformats.org/officeDocument/2006/relationships/image" Target="media/image12.jpeg"/><Relationship Id="rId56" Type="http://schemas.openxmlformats.org/officeDocument/2006/relationships/image" Target="media/image31.png"/><Relationship Id="rId77" Type="http://schemas.openxmlformats.org/officeDocument/2006/relationships/image" Target="media/image45.gif"/><Relationship Id="rId100" Type="http://schemas.openxmlformats.org/officeDocument/2006/relationships/header" Target="header3.xml"/><Relationship Id="rId105"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jpeg"/><Relationship Id="rId93" Type="http://schemas.openxmlformats.org/officeDocument/2006/relationships/hyperlink" Target="https://www.cisco.com/assets/sol/sb/RV180W_Emulators/RV180W_Emulator_v1.0.3.14/home.htm" TargetMode="External"/><Relationship Id="rId98"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image" Target="media/image21.png"/><Relationship Id="rId67" Type="http://schemas.openxmlformats.org/officeDocument/2006/relationships/image" Target="media/image41.png"/><Relationship Id="rId20" Type="http://schemas.openxmlformats.org/officeDocument/2006/relationships/hyperlink" Target="https://www.itwissen.info/IEC-international-electrotechnical-commission-Internationale-elektrotechnische-Kommission.html" TargetMode="External"/><Relationship Id="rId41" Type="http://schemas.openxmlformats.org/officeDocument/2006/relationships/image" Target="media/image18.jpeg"/><Relationship Id="rId62" Type="http://schemas.openxmlformats.org/officeDocument/2006/relationships/image" Target="media/image37.png"/><Relationship Id="rId83" Type="http://schemas.openxmlformats.org/officeDocument/2006/relationships/hyperlink" Target="http://www.boll.ch/fortinet/fortigate.html" TargetMode="External"/><Relationship Id="rId88" Type="http://schemas.openxmlformats.org/officeDocument/2006/relationships/hyperlink" Target="http://www.voiproblem.com/emulators/Linksys/" TargetMode="External"/><Relationship Id="rId111" Type="http://schemas.openxmlformats.org/officeDocument/2006/relationships/customXml" Target="../customXml/item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Desktop\M117\Dokumentation.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89666A7CEEDF4B45A75A57A50A32AA22" ma:contentTypeVersion="7" ma:contentTypeDescription="Ein neues Dokument erstellen." ma:contentTypeScope="" ma:versionID="bfe2d595c46061ca2851454850ef28ce">
  <xsd:schema xmlns:xsd="http://www.w3.org/2001/XMLSchema" xmlns:xs="http://www.w3.org/2001/XMLSchema" xmlns:p="http://schemas.microsoft.com/office/2006/metadata/properties" xmlns:ns2="b415aa08-5109-422e-bc68-6d27401c1340" targetNamespace="http://schemas.microsoft.com/office/2006/metadata/properties" ma:root="true" ma:fieldsID="6bc30b4acce307b4f5d11268bace5466" ns2:_="">
    <xsd:import namespace="b415aa08-5109-422e-bc68-6d27401c13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5aa08-5109-422e-bc68-6d27401c13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59E059-15C4-4A2F-B702-36B37B2CE2B6}">
  <ds:schemaRefs>
    <ds:schemaRef ds:uri="http://schemas.openxmlformats.org/officeDocument/2006/bibliography"/>
  </ds:schemaRefs>
</ds:datastoreItem>
</file>

<file path=customXml/itemProps2.xml><?xml version="1.0" encoding="utf-8"?>
<ds:datastoreItem xmlns:ds="http://schemas.openxmlformats.org/officeDocument/2006/customXml" ds:itemID="{3FA3E2F9-FCFC-4809-BFD7-8A46895BE3AD}"/>
</file>

<file path=customXml/itemProps3.xml><?xml version="1.0" encoding="utf-8"?>
<ds:datastoreItem xmlns:ds="http://schemas.openxmlformats.org/officeDocument/2006/customXml" ds:itemID="{6E92F9E5-BE9C-4C27-AFFE-506AE78745F7}"/>
</file>

<file path=customXml/itemProps4.xml><?xml version="1.0" encoding="utf-8"?>
<ds:datastoreItem xmlns:ds="http://schemas.openxmlformats.org/officeDocument/2006/customXml" ds:itemID="{56028AAA-BC9A-4904-8510-4742A0CDF5B4}"/>
</file>

<file path=docProps/app.xml><?xml version="1.0" encoding="utf-8"?>
<Properties xmlns="http://schemas.openxmlformats.org/officeDocument/2006/extended-properties" xmlns:vt="http://schemas.openxmlformats.org/officeDocument/2006/docPropsVTypes">
  <Template>Dokumentation</Template>
  <TotalTime>0</TotalTime>
  <Pages>60</Pages>
  <Words>8742</Words>
  <Characters>55081</Characters>
  <Application>Microsoft Office Word</Application>
  <DocSecurity>0</DocSecurity>
  <Lines>459</Lines>
  <Paragraphs>127</Paragraphs>
  <ScaleCrop>false</ScaleCrop>
  <HeadingPairs>
    <vt:vector size="2" baseType="variant">
      <vt:variant>
        <vt:lpstr>Titel</vt:lpstr>
      </vt:variant>
      <vt:variant>
        <vt:i4>1</vt:i4>
      </vt:variant>
    </vt:vector>
  </HeadingPairs>
  <TitlesOfParts>
    <vt:vector size="1" baseType="lpstr">
      <vt:lpstr>Dokumentation</vt:lpstr>
    </vt:vector>
  </TitlesOfParts>
  <Company>Heyde (Schweiz) AG</Company>
  <LinksUpToDate>false</LinksUpToDate>
  <CharactersWithSpaces>63696</CharactersWithSpaces>
  <SharedDoc>false</SharedDoc>
  <HLinks>
    <vt:vector size="288" baseType="variant">
      <vt:variant>
        <vt:i4>196619</vt:i4>
      </vt:variant>
      <vt:variant>
        <vt:i4>291</vt:i4>
      </vt:variant>
      <vt:variant>
        <vt:i4>0</vt:i4>
      </vt:variant>
      <vt:variant>
        <vt:i4>5</vt:i4>
      </vt:variant>
      <vt:variant>
        <vt:lpwstr>http://www.prosilica.com/products/ge1910.html</vt:lpwstr>
      </vt:variant>
      <vt:variant>
        <vt:lpwstr/>
      </vt:variant>
      <vt:variant>
        <vt:i4>3539071</vt:i4>
      </vt:variant>
      <vt:variant>
        <vt:i4>288</vt:i4>
      </vt:variant>
      <vt:variant>
        <vt:i4>0</vt:i4>
      </vt:variant>
      <vt:variant>
        <vt:i4>5</vt:i4>
      </vt:variant>
      <vt:variant>
        <vt:lpwstr>http://www.leutron.com/de/produkte/image-acquisition-software/</vt:lpwstr>
      </vt:variant>
      <vt:variant>
        <vt:lpwstr/>
      </vt:variant>
      <vt:variant>
        <vt:i4>393242</vt:i4>
      </vt:variant>
      <vt:variant>
        <vt:i4>285</vt:i4>
      </vt:variant>
      <vt:variant>
        <vt:i4>0</vt:i4>
      </vt:variant>
      <vt:variant>
        <vt:i4>5</vt:i4>
      </vt:variant>
      <vt:variant>
        <vt:lpwstr>http://www.leutron.com/de/produkte/picsight-kameras/</vt:lpwstr>
      </vt:variant>
      <vt:variant>
        <vt:lpwstr/>
      </vt:variant>
      <vt:variant>
        <vt:i4>5373965</vt:i4>
      </vt:variant>
      <vt:variant>
        <vt:i4>282</vt:i4>
      </vt:variant>
      <vt:variant>
        <vt:i4>0</vt:i4>
      </vt:variant>
      <vt:variant>
        <vt:i4>5</vt:i4>
      </vt:variant>
      <vt:variant>
        <vt:lpwstr>http://www.rubig.com/</vt:lpwstr>
      </vt:variant>
      <vt:variant>
        <vt:lpwstr/>
      </vt:variant>
      <vt:variant>
        <vt:i4>1441845</vt:i4>
      </vt:variant>
      <vt:variant>
        <vt:i4>263</vt:i4>
      </vt:variant>
      <vt:variant>
        <vt:i4>0</vt:i4>
      </vt:variant>
      <vt:variant>
        <vt:i4>5</vt:i4>
      </vt:variant>
      <vt:variant>
        <vt:lpwstr/>
      </vt:variant>
      <vt:variant>
        <vt:lpwstr>_Toc233537701</vt:lpwstr>
      </vt:variant>
      <vt:variant>
        <vt:i4>1441845</vt:i4>
      </vt:variant>
      <vt:variant>
        <vt:i4>257</vt:i4>
      </vt:variant>
      <vt:variant>
        <vt:i4>0</vt:i4>
      </vt:variant>
      <vt:variant>
        <vt:i4>5</vt:i4>
      </vt:variant>
      <vt:variant>
        <vt:lpwstr/>
      </vt:variant>
      <vt:variant>
        <vt:lpwstr>_Toc233537700</vt:lpwstr>
      </vt:variant>
      <vt:variant>
        <vt:i4>2031668</vt:i4>
      </vt:variant>
      <vt:variant>
        <vt:i4>251</vt:i4>
      </vt:variant>
      <vt:variant>
        <vt:i4>0</vt:i4>
      </vt:variant>
      <vt:variant>
        <vt:i4>5</vt:i4>
      </vt:variant>
      <vt:variant>
        <vt:lpwstr/>
      </vt:variant>
      <vt:variant>
        <vt:lpwstr>_Toc233537699</vt:lpwstr>
      </vt:variant>
      <vt:variant>
        <vt:i4>2031668</vt:i4>
      </vt:variant>
      <vt:variant>
        <vt:i4>245</vt:i4>
      </vt:variant>
      <vt:variant>
        <vt:i4>0</vt:i4>
      </vt:variant>
      <vt:variant>
        <vt:i4>5</vt:i4>
      </vt:variant>
      <vt:variant>
        <vt:lpwstr/>
      </vt:variant>
      <vt:variant>
        <vt:lpwstr>_Toc233537698</vt:lpwstr>
      </vt:variant>
      <vt:variant>
        <vt:i4>2031668</vt:i4>
      </vt:variant>
      <vt:variant>
        <vt:i4>239</vt:i4>
      </vt:variant>
      <vt:variant>
        <vt:i4>0</vt:i4>
      </vt:variant>
      <vt:variant>
        <vt:i4>5</vt:i4>
      </vt:variant>
      <vt:variant>
        <vt:lpwstr/>
      </vt:variant>
      <vt:variant>
        <vt:lpwstr>_Toc233537697</vt:lpwstr>
      </vt:variant>
      <vt:variant>
        <vt:i4>2031668</vt:i4>
      </vt:variant>
      <vt:variant>
        <vt:i4>233</vt:i4>
      </vt:variant>
      <vt:variant>
        <vt:i4>0</vt:i4>
      </vt:variant>
      <vt:variant>
        <vt:i4>5</vt:i4>
      </vt:variant>
      <vt:variant>
        <vt:lpwstr/>
      </vt:variant>
      <vt:variant>
        <vt:lpwstr>_Toc233537696</vt:lpwstr>
      </vt:variant>
      <vt:variant>
        <vt:i4>2031668</vt:i4>
      </vt:variant>
      <vt:variant>
        <vt:i4>227</vt:i4>
      </vt:variant>
      <vt:variant>
        <vt:i4>0</vt:i4>
      </vt:variant>
      <vt:variant>
        <vt:i4>5</vt:i4>
      </vt:variant>
      <vt:variant>
        <vt:lpwstr/>
      </vt:variant>
      <vt:variant>
        <vt:lpwstr>_Toc233537695</vt:lpwstr>
      </vt:variant>
      <vt:variant>
        <vt:i4>2031668</vt:i4>
      </vt:variant>
      <vt:variant>
        <vt:i4>221</vt:i4>
      </vt:variant>
      <vt:variant>
        <vt:i4>0</vt:i4>
      </vt:variant>
      <vt:variant>
        <vt:i4>5</vt:i4>
      </vt:variant>
      <vt:variant>
        <vt:lpwstr/>
      </vt:variant>
      <vt:variant>
        <vt:lpwstr>_Toc233537694</vt:lpwstr>
      </vt:variant>
      <vt:variant>
        <vt:i4>2031668</vt:i4>
      </vt:variant>
      <vt:variant>
        <vt:i4>215</vt:i4>
      </vt:variant>
      <vt:variant>
        <vt:i4>0</vt:i4>
      </vt:variant>
      <vt:variant>
        <vt:i4>5</vt:i4>
      </vt:variant>
      <vt:variant>
        <vt:lpwstr/>
      </vt:variant>
      <vt:variant>
        <vt:lpwstr>_Toc233537693</vt:lpwstr>
      </vt:variant>
      <vt:variant>
        <vt:i4>2031668</vt:i4>
      </vt:variant>
      <vt:variant>
        <vt:i4>209</vt:i4>
      </vt:variant>
      <vt:variant>
        <vt:i4>0</vt:i4>
      </vt:variant>
      <vt:variant>
        <vt:i4>5</vt:i4>
      </vt:variant>
      <vt:variant>
        <vt:lpwstr/>
      </vt:variant>
      <vt:variant>
        <vt:lpwstr>_Toc233537692</vt:lpwstr>
      </vt:variant>
      <vt:variant>
        <vt:i4>2031668</vt:i4>
      </vt:variant>
      <vt:variant>
        <vt:i4>203</vt:i4>
      </vt:variant>
      <vt:variant>
        <vt:i4>0</vt:i4>
      </vt:variant>
      <vt:variant>
        <vt:i4>5</vt:i4>
      </vt:variant>
      <vt:variant>
        <vt:lpwstr/>
      </vt:variant>
      <vt:variant>
        <vt:lpwstr>_Toc233537691</vt:lpwstr>
      </vt:variant>
      <vt:variant>
        <vt:i4>2031668</vt:i4>
      </vt:variant>
      <vt:variant>
        <vt:i4>197</vt:i4>
      </vt:variant>
      <vt:variant>
        <vt:i4>0</vt:i4>
      </vt:variant>
      <vt:variant>
        <vt:i4>5</vt:i4>
      </vt:variant>
      <vt:variant>
        <vt:lpwstr/>
      </vt:variant>
      <vt:variant>
        <vt:lpwstr>_Toc233537690</vt:lpwstr>
      </vt:variant>
      <vt:variant>
        <vt:i4>1966132</vt:i4>
      </vt:variant>
      <vt:variant>
        <vt:i4>191</vt:i4>
      </vt:variant>
      <vt:variant>
        <vt:i4>0</vt:i4>
      </vt:variant>
      <vt:variant>
        <vt:i4>5</vt:i4>
      </vt:variant>
      <vt:variant>
        <vt:lpwstr/>
      </vt:variant>
      <vt:variant>
        <vt:lpwstr>_Toc233537689</vt:lpwstr>
      </vt:variant>
      <vt:variant>
        <vt:i4>1966132</vt:i4>
      </vt:variant>
      <vt:variant>
        <vt:i4>185</vt:i4>
      </vt:variant>
      <vt:variant>
        <vt:i4>0</vt:i4>
      </vt:variant>
      <vt:variant>
        <vt:i4>5</vt:i4>
      </vt:variant>
      <vt:variant>
        <vt:lpwstr/>
      </vt:variant>
      <vt:variant>
        <vt:lpwstr>_Toc233537688</vt:lpwstr>
      </vt:variant>
      <vt:variant>
        <vt:i4>1966132</vt:i4>
      </vt:variant>
      <vt:variant>
        <vt:i4>179</vt:i4>
      </vt:variant>
      <vt:variant>
        <vt:i4>0</vt:i4>
      </vt:variant>
      <vt:variant>
        <vt:i4>5</vt:i4>
      </vt:variant>
      <vt:variant>
        <vt:lpwstr/>
      </vt:variant>
      <vt:variant>
        <vt:lpwstr>_Toc233537687</vt:lpwstr>
      </vt:variant>
      <vt:variant>
        <vt:i4>1966132</vt:i4>
      </vt:variant>
      <vt:variant>
        <vt:i4>173</vt:i4>
      </vt:variant>
      <vt:variant>
        <vt:i4>0</vt:i4>
      </vt:variant>
      <vt:variant>
        <vt:i4>5</vt:i4>
      </vt:variant>
      <vt:variant>
        <vt:lpwstr/>
      </vt:variant>
      <vt:variant>
        <vt:lpwstr>_Toc233537686</vt:lpwstr>
      </vt:variant>
      <vt:variant>
        <vt:i4>1966132</vt:i4>
      </vt:variant>
      <vt:variant>
        <vt:i4>167</vt:i4>
      </vt:variant>
      <vt:variant>
        <vt:i4>0</vt:i4>
      </vt:variant>
      <vt:variant>
        <vt:i4>5</vt:i4>
      </vt:variant>
      <vt:variant>
        <vt:lpwstr/>
      </vt:variant>
      <vt:variant>
        <vt:lpwstr>_Toc233537685</vt:lpwstr>
      </vt:variant>
      <vt:variant>
        <vt:i4>1966132</vt:i4>
      </vt:variant>
      <vt:variant>
        <vt:i4>161</vt:i4>
      </vt:variant>
      <vt:variant>
        <vt:i4>0</vt:i4>
      </vt:variant>
      <vt:variant>
        <vt:i4>5</vt:i4>
      </vt:variant>
      <vt:variant>
        <vt:lpwstr/>
      </vt:variant>
      <vt:variant>
        <vt:lpwstr>_Toc233537684</vt:lpwstr>
      </vt:variant>
      <vt:variant>
        <vt:i4>1966132</vt:i4>
      </vt:variant>
      <vt:variant>
        <vt:i4>155</vt:i4>
      </vt:variant>
      <vt:variant>
        <vt:i4>0</vt:i4>
      </vt:variant>
      <vt:variant>
        <vt:i4>5</vt:i4>
      </vt:variant>
      <vt:variant>
        <vt:lpwstr/>
      </vt:variant>
      <vt:variant>
        <vt:lpwstr>_Toc233537683</vt:lpwstr>
      </vt:variant>
      <vt:variant>
        <vt:i4>1966132</vt:i4>
      </vt:variant>
      <vt:variant>
        <vt:i4>149</vt:i4>
      </vt:variant>
      <vt:variant>
        <vt:i4>0</vt:i4>
      </vt:variant>
      <vt:variant>
        <vt:i4>5</vt:i4>
      </vt:variant>
      <vt:variant>
        <vt:lpwstr/>
      </vt:variant>
      <vt:variant>
        <vt:lpwstr>_Toc233537682</vt:lpwstr>
      </vt:variant>
      <vt:variant>
        <vt:i4>1966132</vt:i4>
      </vt:variant>
      <vt:variant>
        <vt:i4>143</vt:i4>
      </vt:variant>
      <vt:variant>
        <vt:i4>0</vt:i4>
      </vt:variant>
      <vt:variant>
        <vt:i4>5</vt:i4>
      </vt:variant>
      <vt:variant>
        <vt:lpwstr/>
      </vt:variant>
      <vt:variant>
        <vt:lpwstr>_Toc233537681</vt:lpwstr>
      </vt:variant>
      <vt:variant>
        <vt:i4>1966132</vt:i4>
      </vt:variant>
      <vt:variant>
        <vt:i4>137</vt:i4>
      </vt:variant>
      <vt:variant>
        <vt:i4>0</vt:i4>
      </vt:variant>
      <vt:variant>
        <vt:i4>5</vt:i4>
      </vt:variant>
      <vt:variant>
        <vt:lpwstr/>
      </vt:variant>
      <vt:variant>
        <vt:lpwstr>_Toc233537680</vt:lpwstr>
      </vt:variant>
      <vt:variant>
        <vt:i4>1114164</vt:i4>
      </vt:variant>
      <vt:variant>
        <vt:i4>131</vt:i4>
      </vt:variant>
      <vt:variant>
        <vt:i4>0</vt:i4>
      </vt:variant>
      <vt:variant>
        <vt:i4>5</vt:i4>
      </vt:variant>
      <vt:variant>
        <vt:lpwstr/>
      </vt:variant>
      <vt:variant>
        <vt:lpwstr>_Toc233537679</vt:lpwstr>
      </vt:variant>
      <vt:variant>
        <vt:i4>1114164</vt:i4>
      </vt:variant>
      <vt:variant>
        <vt:i4>125</vt:i4>
      </vt:variant>
      <vt:variant>
        <vt:i4>0</vt:i4>
      </vt:variant>
      <vt:variant>
        <vt:i4>5</vt:i4>
      </vt:variant>
      <vt:variant>
        <vt:lpwstr/>
      </vt:variant>
      <vt:variant>
        <vt:lpwstr>_Toc233537678</vt:lpwstr>
      </vt:variant>
      <vt:variant>
        <vt:i4>1114164</vt:i4>
      </vt:variant>
      <vt:variant>
        <vt:i4>119</vt:i4>
      </vt:variant>
      <vt:variant>
        <vt:i4>0</vt:i4>
      </vt:variant>
      <vt:variant>
        <vt:i4>5</vt:i4>
      </vt:variant>
      <vt:variant>
        <vt:lpwstr/>
      </vt:variant>
      <vt:variant>
        <vt:lpwstr>_Toc233537677</vt:lpwstr>
      </vt:variant>
      <vt:variant>
        <vt:i4>1114164</vt:i4>
      </vt:variant>
      <vt:variant>
        <vt:i4>113</vt:i4>
      </vt:variant>
      <vt:variant>
        <vt:i4>0</vt:i4>
      </vt:variant>
      <vt:variant>
        <vt:i4>5</vt:i4>
      </vt:variant>
      <vt:variant>
        <vt:lpwstr/>
      </vt:variant>
      <vt:variant>
        <vt:lpwstr>_Toc233537676</vt:lpwstr>
      </vt:variant>
      <vt:variant>
        <vt:i4>1114164</vt:i4>
      </vt:variant>
      <vt:variant>
        <vt:i4>107</vt:i4>
      </vt:variant>
      <vt:variant>
        <vt:i4>0</vt:i4>
      </vt:variant>
      <vt:variant>
        <vt:i4>5</vt:i4>
      </vt:variant>
      <vt:variant>
        <vt:lpwstr/>
      </vt:variant>
      <vt:variant>
        <vt:lpwstr>_Toc233537675</vt:lpwstr>
      </vt:variant>
      <vt:variant>
        <vt:i4>1114164</vt:i4>
      </vt:variant>
      <vt:variant>
        <vt:i4>101</vt:i4>
      </vt:variant>
      <vt:variant>
        <vt:i4>0</vt:i4>
      </vt:variant>
      <vt:variant>
        <vt:i4>5</vt:i4>
      </vt:variant>
      <vt:variant>
        <vt:lpwstr/>
      </vt:variant>
      <vt:variant>
        <vt:lpwstr>_Toc233537674</vt:lpwstr>
      </vt:variant>
      <vt:variant>
        <vt:i4>1114164</vt:i4>
      </vt:variant>
      <vt:variant>
        <vt:i4>95</vt:i4>
      </vt:variant>
      <vt:variant>
        <vt:i4>0</vt:i4>
      </vt:variant>
      <vt:variant>
        <vt:i4>5</vt:i4>
      </vt:variant>
      <vt:variant>
        <vt:lpwstr/>
      </vt:variant>
      <vt:variant>
        <vt:lpwstr>_Toc233537673</vt:lpwstr>
      </vt:variant>
      <vt:variant>
        <vt:i4>1114164</vt:i4>
      </vt:variant>
      <vt:variant>
        <vt:i4>89</vt:i4>
      </vt:variant>
      <vt:variant>
        <vt:i4>0</vt:i4>
      </vt:variant>
      <vt:variant>
        <vt:i4>5</vt:i4>
      </vt:variant>
      <vt:variant>
        <vt:lpwstr/>
      </vt:variant>
      <vt:variant>
        <vt:lpwstr>_Toc233537672</vt:lpwstr>
      </vt:variant>
      <vt:variant>
        <vt:i4>1114164</vt:i4>
      </vt:variant>
      <vt:variant>
        <vt:i4>83</vt:i4>
      </vt:variant>
      <vt:variant>
        <vt:i4>0</vt:i4>
      </vt:variant>
      <vt:variant>
        <vt:i4>5</vt:i4>
      </vt:variant>
      <vt:variant>
        <vt:lpwstr/>
      </vt:variant>
      <vt:variant>
        <vt:lpwstr>_Toc233537671</vt:lpwstr>
      </vt:variant>
      <vt:variant>
        <vt:i4>1114164</vt:i4>
      </vt:variant>
      <vt:variant>
        <vt:i4>77</vt:i4>
      </vt:variant>
      <vt:variant>
        <vt:i4>0</vt:i4>
      </vt:variant>
      <vt:variant>
        <vt:i4>5</vt:i4>
      </vt:variant>
      <vt:variant>
        <vt:lpwstr/>
      </vt:variant>
      <vt:variant>
        <vt:lpwstr>_Toc233537670</vt:lpwstr>
      </vt:variant>
      <vt:variant>
        <vt:i4>1048628</vt:i4>
      </vt:variant>
      <vt:variant>
        <vt:i4>71</vt:i4>
      </vt:variant>
      <vt:variant>
        <vt:i4>0</vt:i4>
      </vt:variant>
      <vt:variant>
        <vt:i4>5</vt:i4>
      </vt:variant>
      <vt:variant>
        <vt:lpwstr/>
      </vt:variant>
      <vt:variant>
        <vt:lpwstr>_Toc233537669</vt:lpwstr>
      </vt:variant>
      <vt:variant>
        <vt:i4>1048628</vt:i4>
      </vt:variant>
      <vt:variant>
        <vt:i4>65</vt:i4>
      </vt:variant>
      <vt:variant>
        <vt:i4>0</vt:i4>
      </vt:variant>
      <vt:variant>
        <vt:i4>5</vt:i4>
      </vt:variant>
      <vt:variant>
        <vt:lpwstr/>
      </vt:variant>
      <vt:variant>
        <vt:lpwstr>_Toc233537668</vt:lpwstr>
      </vt:variant>
      <vt:variant>
        <vt:i4>1048628</vt:i4>
      </vt:variant>
      <vt:variant>
        <vt:i4>59</vt:i4>
      </vt:variant>
      <vt:variant>
        <vt:i4>0</vt:i4>
      </vt:variant>
      <vt:variant>
        <vt:i4>5</vt:i4>
      </vt:variant>
      <vt:variant>
        <vt:lpwstr/>
      </vt:variant>
      <vt:variant>
        <vt:lpwstr>_Toc233537667</vt:lpwstr>
      </vt:variant>
      <vt:variant>
        <vt:i4>1048628</vt:i4>
      </vt:variant>
      <vt:variant>
        <vt:i4>53</vt:i4>
      </vt:variant>
      <vt:variant>
        <vt:i4>0</vt:i4>
      </vt:variant>
      <vt:variant>
        <vt:i4>5</vt:i4>
      </vt:variant>
      <vt:variant>
        <vt:lpwstr/>
      </vt:variant>
      <vt:variant>
        <vt:lpwstr>_Toc233537666</vt:lpwstr>
      </vt:variant>
      <vt:variant>
        <vt:i4>1048628</vt:i4>
      </vt:variant>
      <vt:variant>
        <vt:i4>47</vt:i4>
      </vt:variant>
      <vt:variant>
        <vt:i4>0</vt:i4>
      </vt:variant>
      <vt:variant>
        <vt:i4>5</vt:i4>
      </vt:variant>
      <vt:variant>
        <vt:lpwstr/>
      </vt:variant>
      <vt:variant>
        <vt:lpwstr>_Toc233537665</vt:lpwstr>
      </vt:variant>
      <vt:variant>
        <vt:i4>1048628</vt:i4>
      </vt:variant>
      <vt:variant>
        <vt:i4>41</vt:i4>
      </vt:variant>
      <vt:variant>
        <vt:i4>0</vt:i4>
      </vt:variant>
      <vt:variant>
        <vt:i4>5</vt:i4>
      </vt:variant>
      <vt:variant>
        <vt:lpwstr/>
      </vt:variant>
      <vt:variant>
        <vt:lpwstr>_Toc233537664</vt:lpwstr>
      </vt:variant>
      <vt:variant>
        <vt:i4>1048628</vt:i4>
      </vt:variant>
      <vt:variant>
        <vt:i4>35</vt:i4>
      </vt:variant>
      <vt:variant>
        <vt:i4>0</vt:i4>
      </vt:variant>
      <vt:variant>
        <vt:i4>5</vt:i4>
      </vt:variant>
      <vt:variant>
        <vt:lpwstr/>
      </vt:variant>
      <vt:variant>
        <vt:lpwstr>_Toc233537663</vt:lpwstr>
      </vt:variant>
      <vt:variant>
        <vt:i4>1048628</vt:i4>
      </vt:variant>
      <vt:variant>
        <vt:i4>29</vt:i4>
      </vt:variant>
      <vt:variant>
        <vt:i4>0</vt:i4>
      </vt:variant>
      <vt:variant>
        <vt:i4>5</vt:i4>
      </vt:variant>
      <vt:variant>
        <vt:lpwstr/>
      </vt:variant>
      <vt:variant>
        <vt:lpwstr>_Toc233537662</vt:lpwstr>
      </vt:variant>
      <vt:variant>
        <vt:i4>1048628</vt:i4>
      </vt:variant>
      <vt:variant>
        <vt:i4>23</vt:i4>
      </vt:variant>
      <vt:variant>
        <vt:i4>0</vt:i4>
      </vt:variant>
      <vt:variant>
        <vt:i4>5</vt:i4>
      </vt:variant>
      <vt:variant>
        <vt:lpwstr/>
      </vt:variant>
      <vt:variant>
        <vt:lpwstr>_Toc233537661</vt:lpwstr>
      </vt:variant>
      <vt:variant>
        <vt:i4>1048628</vt:i4>
      </vt:variant>
      <vt:variant>
        <vt:i4>17</vt:i4>
      </vt:variant>
      <vt:variant>
        <vt:i4>0</vt:i4>
      </vt:variant>
      <vt:variant>
        <vt:i4>5</vt:i4>
      </vt:variant>
      <vt:variant>
        <vt:lpwstr/>
      </vt:variant>
      <vt:variant>
        <vt:lpwstr>_Toc233537660</vt:lpwstr>
      </vt:variant>
      <vt:variant>
        <vt:i4>1245236</vt:i4>
      </vt:variant>
      <vt:variant>
        <vt:i4>11</vt:i4>
      </vt:variant>
      <vt:variant>
        <vt:i4>0</vt:i4>
      </vt:variant>
      <vt:variant>
        <vt:i4>5</vt:i4>
      </vt:variant>
      <vt:variant>
        <vt:lpwstr/>
      </vt:variant>
      <vt:variant>
        <vt:lpwstr>_Toc233537659</vt:lpwstr>
      </vt:variant>
      <vt:variant>
        <vt:i4>1245236</vt:i4>
      </vt:variant>
      <vt:variant>
        <vt:i4>5</vt:i4>
      </vt:variant>
      <vt:variant>
        <vt:i4>0</vt:i4>
      </vt:variant>
      <vt:variant>
        <vt:i4>5</vt:i4>
      </vt:variant>
      <vt:variant>
        <vt:lpwstr/>
      </vt:variant>
      <vt:variant>
        <vt:lpwstr>_Toc233537658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JO Protokoll</dc:subject>
  <dc:creator>Schmid Tobias</dc:creator>
  <cp:lastModifiedBy>Schmid Tobias</cp:lastModifiedBy>
  <cp:revision>21</cp:revision>
  <cp:lastPrinted>2013-07-02T11:46:00Z</cp:lastPrinted>
  <dcterms:created xsi:type="dcterms:W3CDTF">2019-08-21T14:28:00Z</dcterms:created>
  <dcterms:modified xsi:type="dcterms:W3CDTF">2020-02-16T10:40:00Z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kt">
    <vt:lpwstr>FOFI</vt:lpwstr>
  </property>
  <property fmtid="{D5CDD505-2E9C-101B-9397-08002B2CF9AE}" pid="3" name="ContentTypeId">
    <vt:lpwstr>0x01010089666A7CEEDF4B45A75A57A50A32AA22</vt:lpwstr>
  </property>
</Properties>
</file>